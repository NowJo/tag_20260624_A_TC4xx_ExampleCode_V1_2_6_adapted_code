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7500B" w14:textId="6FFF64EC" w:rsidR="009B2CEE" w:rsidRPr="005608D9" w:rsidRDefault="00000000" w:rsidP="005628F6">
      <w:pPr>
        <w:pStyle w:val="internaldocument"/>
      </w:pPr>
      <w:r>
        <w:rPr>
          <w:noProof/>
        </w:rPr>
        <w:pict w14:anchorId="0904E9CC">
          <v:shapetype id="_x0000_t202" coordsize="21600,21600" o:spt="202" path="m,l,21600r21600,l21600,xe">
            <v:stroke joinstyle="miter"/>
            <v:path gradientshapeok="t" o:connecttype="rect"/>
          </v:shapetype>
          <v:shape id="Text Box 2" o:spid="_x0000_s2051" type="#_x0000_t202" style="position:absolute;left:0;text-align:left;margin-left:42.55pt;margin-top:142.3pt;width:467.7pt;height:227.6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zLw9wEAANADAAAOAAAAZHJzL2Uyb0RvYy54bWysU8Fu2zAMvQ/YPwi6L3aCZEuMOEXXrsOA&#10;rhvQ9QMUWY6FSaJGKbGzrx8lp2mw3Yr5IIgm+cj3SK2vBmvYQWHQ4Go+nZScKSeh0W5X86cfd++W&#10;nIUoXCMMOFXzowr8avP2zbr3lZpBB6ZRyAjEhar3Ne9i9FVRBNkpK8IEvHLkbAGtiGTirmhQ9IRu&#10;TTEry/dFD9h4BKlCoL+3o5NvMn7bKhm/tW1QkZmaU28xn5jPbTqLzVpUOxS+0/LUhnhFF1ZoR0XP&#10;ULciCrZH/Q+U1RIhQBsnEmwBbaulyhyIzbT8i81jJ7zKXEic4M8yhf8HKx8Oj/47sjh8hIEGmEkE&#10;fw/yZ2AObjrhduoaEfpOiYYKT5NkRe9DdUpNUocqJJBt/xUaGrLYR8hAQ4s2qUI8GaHTAI5n0dUQ&#10;maSfi9W8pI8zSb7ZclUuyUg1RPWc7jHEzwosS5eaI001w4vDfYhj6HNIqubgThuTJ2sc62u+WswW&#10;OeHCY3WkxTPa1pwKpgZyQmL5yTX5HoU24516Me5EOzEdOcdhO1Bgor+F5kgCIIwLRg+CLh3gb856&#10;Wq6ah197gYoz88WRiKvpfJ62MRvzxYcZGXjp2V56hJMEVXMZkbPRuIl5h0e21yR3q7MQL72cuqW1&#10;yVKeVjzt5aWdo14e4uYPAAAA//8DAFBLAwQUAAYACAAAACEAFh+zQ+EAAAALAQAADwAAAGRycy9k&#10;b3ducmV2LnhtbEyPQU7DMBBF90i9gzWVukHUbqBpCHGqCqkSqmBB4QBOPI2jxuModtNwe9wVLEf/&#10;6f83xXayHRtx8K0jCaulAIZUO91SI+H7a/+QAfNBkVadI5Twgx625eyuULl2V/rE8RgaFkvI50qC&#10;CaHPOfe1Qav80vVIMTu5waoQz6HhelDXWG47ngiRcqtaigtG9fhqsD4fL1bCvenFx/vprdrrtDbn&#10;g1cbOx6kXMyn3QuwgFP4g+GmH9WhjE6Vu5D2rJOQrVeRlJBkTymwGyASsQZWSdg8PmfAy4L//6H8&#10;BQAA//8DAFBLAQItABQABgAIAAAAIQC2gziS/gAAAOEBAAATAAAAAAAAAAAAAAAAAAAAAABbQ29u&#10;dGVudF9UeXBlc10ueG1sUEsBAi0AFAAGAAgAAAAhADj9If/WAAAAlAEAAAsAAAAAAAAAAAAAAAAA&#10;LwEAAF9yZWxzLy5yZWxzUEsBAi0AFAAGAAgAAAAhAJRDMvD3AQAA0AMAAA4AAAAAAAAAAAAAAAAA&#10;LgIAAGRycy9lMm9Eb2MueG1sUEsBAi0AFAAGAAgAAAAhABYfs0PhAAAACwEAAA8AAAAAAAAAAAAA&#10;AAAAUQQAAGRycy9kb3ducmV2LnhtbFBLBQYAAAAABAAEAPMAAABfBQAAAAA=&#10;" filled="f" stroked="f">
            <v:textbox>
              <w:txbxContent>
                <w:p w14:paraId="5008A7DB" w14:textId="56C254DC" w:rsidR="005A62F6" w:rsidRDefault="005A62F6" w:rsidP="005A62F6">
                  <w:pPr>
                    <w:pStyle w:val="internalproduct"/>
                  </w:pPr>
                  <w:r w:rsidRPr="00A72F14">
                    <w:t xml:space="preserve">ETAS </w:t>
                  </w:r>
                  <w:r w:rsidR="00F0118E">
                    <w:t>Integration</w:t>
                  </w:r>
                  <w:r w:rsidR="00002B45">
                    <w:t xml:space="preserve"> for (F/X)ETK</w:t>
                  </w:r>
                  <w:r w:rsidRPr="00A72F14">
                    <w:t xml:space="preserve"> </w:t>
                  </w:r>
                  <w:r w:rsidR="00002B45">
                    <w:t>v1.</w:t>
                  </w:r>
                  <w:r w:rsidR="006204E2">
                    <w:t>1</w:t>
                  </w:r>
                  <w:r w:rsidR="00D97DDB">
                    <w:t xml:space="preserve"> beta</w:t>
                  </w:r>
                </w:p>
                <w:p w14:paraId="771C6F58" w14:textId="439E9671" w:rsidR="005A62F6" w:rsidRPr="000B0F37" w:rsidRDefault="00F0118E" w:rsidP="00002B45">
                  <w:pPr>
                    <w:pStyle w:val="internalproductsub"/>
                  </w:pPr>
                  <w:r w:rsidRPr="000B0F37">
                    <w:t xml:space="preserve">How to integrate the ETK driver and A2L adaption </w:t>
                  </w:r>
                  <w:r w:rsidR="00227457">
                    <w:t>f</w:t>
                  </w:r>
                  <w:r w:rsidRPr="000B0F37">
                    <w:t>or all ETK features</w:t>
                  </w:r>
                  <w:r w:rsidR="00D97DDB">
                    <w:t xml:space="preserve"> </w:t>
                  </w:r>
                  <w:r w:rsidR="00D97DDB" w:rsidRPr="00D97DDB">
                    <w:rPr>
                      <w:b/>
                      <w:bCs/>
                    </w:rPr>
                    <w:t>DRAFT</w:t>
                  </w:r>
                </w:p>
              </w:txbxContent>
            </v:textbox>
            <w10:wrap anchorx="page"/>
          </v:shape>
        </w:pict>
      </w:r>
      <w:r w:rsidR="007D671E" w:rsidRPr="005608D9">
        <w:rPr>
          <w:noProof/>
        </w:rPr>
        <w:drawing>
          <wp:inline distT="0" distB="0" distL="0" distR="0" wp14:anchorId="5508A496" wp14:editId="479EE0C3">
            <wp:extent cx="540000" cy="5400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0" cy="540000"/>
                    </a:xfrm>
                    <a:prstGeom prst="rect">
                      <a:avLst/>
                    </a:prstGeom>
                    <a:noFill/>
                    <a:ln>
                      <a:noFill/>
                    </a:ln>
                  </pic:spPr>
                </pic:pic>
              </a:graphicData>
            </a:graphic>
          </wp:inline>
        </w:drawing>
      </w:r>
      <w:r w:rsidR="007D671E" w:rsidRPr="005608D9">
        <w:t xml:space="preserve"> </w:t>
      </w:r>
      <w:r w:rsidR="005A62F6">
        <w:t>User Guide</w:t>
      </w:r>
    </w:p>
    <w:p w14:paraId="6F16B4FF" w14:textId="77777777" w:rsidR="009B2CEE" w:rsidRPr="005608D9" w:rsidRDefault="009B2CEE" w:rsidP="005628F6">
      <w:pPr>
        <w:pStyle w:val="ETASparagraph"/>
      </w:pPr>
      <w:r w:rsidRPr="005608D9">
        <w:br w:type="page"/>
      </w:r>
    </w:p>
    <w:p w14:paraId="552A9658" w14:textId="77777777" w:rsidR="009B2CEE" w:rsidRPr="005608D9" w:rsidRDefault="009B2CEE" w:rsidP="004D6A28">
      <w:pPr>
        <w:pStyle w:val="ETASparagraph"/>
      </w:pPr>
    </w:p>
    <w:p w14:paraId="5DD6839C" w14:textId="3A2BA1E4" w:rsidR="009B2CEE" w:rsidRPr="005608D9" w:rsidRDefault="00000000" w:rsidP="00791010">
      <w:pPr>
        <w:pStyle w:val="ETASparagraph"/>
        <w:sectPr w:rsidR="009B2CEE" w:rsidRPr="005608D9" w:rsidSect="00A07934">
          <w:footerReference w:type="even" r:id="rId9"/>
          <w:footerReference w:type="default" r:id="rId10"/>
          <w:headerReference w:type="first" r:id="rId11"/>
          <w:pgSz w:w="11907" w:h="16839" w:code="9"/>
          <w:pgMar w:top="1701" w:right="1701" w:bottom="1701" w:left="1701" w:header="709" w:footer="709" w:gutter="0"/>
          <w:cols w:space="708"/>
          <w:titlePg/>
          <w:docGrid w:linePitch="360"/>
        </w:sectPr>
      </w:pPr>
      <w:r>
        <w:rPr>
          <w:noProof/>
        </w:rPr>
        <w:pict w14:anchorId="1162690C">
          <v:shape id="Text Box 17" o:spid="_x0000_s2050" type="#_x0000_t202" style="position:absolute;left:0;text-align:left;margin-left:85.35pt;margin-top:396.8pt;width:425.15pt;height:297.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aQ87wEAAMIDAAAOAAAAZHJzL2Uyb0RvYy54bWysU8tu2zAQvBfoPxC817ITp2kEy0HqwEWB&#10;9AGk+QCKoiSiFJdd0pbcr++SkpwivQXVgViSu8Od2dHmdugMOyr0GmzBV4slZ8pKqLRtCv70Y//u&#10;A2c+CFsJA1YV/KQ8v92+fbPpXa4uoAVTKWQEYn3eu4K3Ibg8y7xsVSf8ApyydFkDdiLQFpusQtET&#10;emeyi+XyfdYDVg5BKu/p9H685NuEX9dKhm917VVgpuDUW0grprWMa7bdiLxB4VotpzbEK7rohLb0&#10;6BnqXgTBDqj/geq0RPBQh4WELoO61lIlDsRmtXzB5rEVTiUuJI53Z5n8/4OVX4+P7juyMHyEgQaY&#10;SHj3APKnZxZ2rbCNukOEvlWioodXUbKsdz6fSqPUPvcRpOy/QEVDFocACWiosYuqEE9G6DSA01l0&#10;NQQm6fDq8uZmvbziTNLd5fX1er1OY8lEPpc79OGTgo7FoOBIU03w4vjgQ2xH5HNKfM2D0dVeG5M2&#10;2JQ7g+woyAH79CUGL9KMjckWYtmIGE8Sz0htJBmGcmC6mkSItEuoTkQcYTQW/QgUtIC/OevJVAX3&#10;vw4CFWfmsyXxogPnAOegnANhJZUWPHA2hrswOvXgUDctIY/jsXBHAtc6UX/uYmqXjJIUmUwdnfj3&#10;PmU9/3rbPwAAAP//AwBQSwMEFAAGAAgAAAAhAIC7SzrgAAAADQEAAA8AAABkcnMvZG93bnJldi54&#10;bWxMjz1PwzAQhnck/oN1SCyI2k2lJIQ4FbSwwdBSdXZjk0TE58h2mvTfc51gu1f36P0o17Pt2dn4&#10;0DmUsFwIYAZrpztsJBy+3h9zYCEq1Kp3aCRcTIB1dXtTqkK7CXfmvI8NIxMMhZLQxjgUnIe6NVaF&#10;hRsM0u/beasiSd9w7dVE5rbniRApt6pDSmjVYDatqX/2o5WQbv047XDzsD28fajPoUmOr5ejlPd3&#10;88szsGjm+AfDtT5Vh4o6ndyIOrCedCYyQiVkT6sU2JUQyZLmneha5bkAXpX8/4rqFwAA//8DAFBL&#10;AQItABQABgAIAAAAIQC2gziS/gAAAOEBAAATAAAAAAAAAAAAAAAAAAAAAABbQ29udGVudF9UeXBl&#10;c10ueG1sUEsBAi0AFAAGAAgAAAAhADj9If/WAAAAlAEAAAsAAAAAAAAAAAAAAAAALwEAAF9yZWxz&#10;Ly5yZWxzUEsBAi0AFAAGAAgAAAAhAKz1pDzvAQAAwgMAAA4AAAAAAAAAAAAAAAAALgIAAGRycy9l&#10;Mm9Eb2MueG1sUEsBAi0AFAAGAAgAAAAhAIC7SzrgAAAADQEAAA8AAAAAAAAAAAAAAAAASQQAAGRy&#10;cy9kb3ducmV2LnhtbFBLBQYAAAAABAAEAPMAAABWBQAAAAA=&#10;" stroked="f">
            <v:textbox inset="0,0,0,0">
              <w:txbxContent>
                <w:p w14:paraId="2C8F6EA1" w14:textId="77777777" w:rsidR="00AA054E" w:rsidRPr="00C3206B" w:rsidRDefault="00AA054E" w:rsidP="00082D30">
                  <w:pPr>
                    <w:pStyle w:val="internalCopyright"/>
                  </w:pPr>
                  <w:r w:rsidRPr="00C3206B">
                    <w:t>Copyright</w:t>
                  </w:r>
                </w:p>
                <w:p w14:paraId="1593CEFD" w14:textId="77777777" w:rsidR="00A24A30" w:rsidRPr="00A24A30" w:rsidRDefault="00A24A30" w:rsidP="00A24A30">
                  <w:pPr>
                    <w:pStyle w:val="ETASparagraph"/>
                  </w:pPr>
                  <w:r w:rsidRPr="00A24A30">
                    <w:t>The data in this document may not be altered or amended without special notification from ETAS GmbH. ETAS GmbH undertakes no further obligation in relation to this document. The software described in it can only be used if the customer is in possession of a general license agreement or single license. Using and copying is only allowed in concurrence with the specifications stipulated in the contract.</w:t>
                  </w:r>
                </w:p>
                <w:p w14:paraId="627871BC" w14:textId="77777777" w:rsidR="00A24A30" w:rsidRPr="00A24A30" w:rsidRDefault="00A24A30" w:rsidP="00A24A30">
                  <w:pPr>
                    <w:pStyle w:val="ETASparagraph"/>
                    <w:rPr>
                      <w:color w:val="000000"/>
                    </w:rPr>
                  </w:pPr>
                  <w:r w:rsidRPr="00A24A30">
                    <w:rPr>
                      <w:color w:val="000000"/>
                    </w:rPr>
                    <w:t xml:space="preserve">Under no circumstances may any part of this document be copied, reproduced, transmitted, stored in a retrieval system or translated into another language without the express written permission of ETAS GmbH. </w:t>
                  </w:r>
                </w:p>
                <w:p w14:paraId="41B0317B" w14:textId="5237A5BC" w:rsidR="00A24A30" w:rsidRPr="00A24A30" w:rsidRDefault="00A24A30" w:rsidP="00A24A30">
                  <w:pPr>
                    <w:pStyle w:val="ETASparagraph"/>
                    <w:rPr>
                      <w:color w:val="000000"/>
                    </w:rPr>
                  </w:pPr>
                  <w:r w:rsidRPr="00A24A30">
                    <w:rPr>
                      <w:rStyle w:val="ETASemphasisbold"/>
                      <w:color w:val="000000"/>
                    </w:rPr>
                    <w:t xml:space="preserve">© </w:t>
                  </w:r>
                  <w:r w:rsidRPr="00A24A30">
                    <w:rPr>
                      <w:rStyle w:val="ETASemphasisbold"/>
                    </w:rPr>
                    <w:t xml:space="preserve">Copyright </w:t>
                  </w:r>
                  <w:r w:rsidR="000A1F5D">
                    <w:rPr>
                      <w:rStyle w:val="ETASemphasisbold"/>
                    </w:rPr>
                    <w:t>202</w:t>
                  </w:r>
                  <w:r w:rsidR="00002B45">
                    <w:rPr>
                      <w:rStyle w:val="ETASemphasisbold"/>
                    </w:rPr>
                    <w:t>5</w:t>
                  </w:r>
                  <w:r w:rsidR="005F6C11">
                    <w:rPr>
                      <w:rStyle w:val="ETASemphasisbold"/>
                    </w:rPr>
                    <w:t xml:space="preserve"> </w:t>
                  </w:r>
                  <w:r w:rsidRPr="00A24A30">
                    <w:rPr>
                      <w:color w:val="000000"/>
                    </w:rPr>
                    <w:t>ETAS GmbH, Stuttgart</w:t>
                  </w:r>
                </w:p>
                <w:p w14:paraId="1F672303" w14:textId="77777777" w:rsidR="00A24A30" w:rsidRPr="00A24A30" w:rsidRDefault="00A24A30" w:rsidP="00A24A30">
                  <w:pPr>
                    <w:pStyle w:val="ETASparagraph"/>
                    <w:rPr>
                      <w:color w:val="000000"/>
                    </w:rPr>
                  </w:pPr>
                  <w:r w:rsidRPr="00A24A30">
                    <w:rPr>
                      <w:color w:val="000000"/>
                    </w:rPr>
                    <w:t>The names and designations used in this document are trademarks or brands belonging to the respective owners.</w:t>
                  </w:r>
                </w:p>
                <w:p w14:paraId="52B6F012" w14:textId="50450BE9" w:rsidR="00A24A30" w:rsidRPr="00507CA3" w:rsidRDefault="00000000" w:rsidP="00A24A30">
                  <w:pPr>
                    <w:pStyle w:val="ETASparagraph"/>
                    <w:rPr>
                      <w:color w:val="000000"/>
                      <w:lang w:val="fr-FR"/>
                    </w:rPr>
                  </w:pPr>
                  <w:sdt>
                    <w:sdtPr>
                      <w:rPr>
                        <w:color w:val="000000"/>
                        <w:lang w:val="fr-FR"/>
                      </w:rPr>
                      <w:alias w:val="Title"/>
                      <w:tag w:val=""/>
                      <w:id w:val="-565490576"/>
                      <w:placeholder>
                        <w:docPart w:val="73831BBB45B94528A06626FECB354352"/>
                      </w:placeholder>
                      <w:dataBinding w:prefixMappings="xmlns:ns0='http://purl.org/dc/elements/1.1/' xmlns:ns1='http://schemas.openxmlformats.org/package/2006/metadata/core-properties' " w:xpath="/ns1:coreProperties[1]/ns0:title[1]" w:storeItemID="{6C3C8BC8-F283-45AE-878A-BAB7291924A1}"/>
                      <w:text/>
                    </w:sdtPr>
                    <w:sdtContent>
                      <w:r w:rsidR="003B2836">
                        <w:rPr>
                          <w:color w:val="000000"/>
                          <w:lang w:val="fr-FR"/>
                        </w:rPr>
                        <w:t xml:space="preserve">ETAS </w:t>
                      </w:r>
                      <w:proofErr w:type="spellStart"/>
                      <w:r w:rsidR="00F0118E">
                        <w:rPr>
                          <w:color w:val="000000"/>
                          <w:lang w:val="fr-FR"/>
                        </w:rPr>
                        <w:t>Integration</w:t>
                      </w:r>
                      <w:proofErr w:type="spellEnd"/>
                      <w:r w:rsidR="00002B45">
                        <w:rPr>
                          <w:color w:val="000000"/>
                          <w:lang w:val="fr-FR"/>
                        </w:rPr>
                        <w:t xml:space="preserve"> for (F/</w:t>
                      </w:r>
                      <w:proofErr w:type="gramStart"/>
                      <w:r w:rsidR="00002B45">
                        <w:rPr>
                          <w:color w:val="000000"/>
                          <w:lang w:val="fr-FR"/>
                        </w:rPr>
                        <w:t>X)ETK’s</w:t>
                      </w:r>
                      <w:proofErr w:type="gramEnd"/>
                      <w:r w:rsidR="003B2836">
                        <w:rPr>
                          <w:color w:val="000000"/>
                          <w:lang w:val="fr-FR"/>
                        </w:rPr>
                        <w:t xml:space="preserve"> | User Guide</w:t>
                      </w:r>
                    </w:sdtContent>
                  </w:sdt>
                  <w:r w:rsidR="003B2836">
                    <w:rPr>
                      <w:color w:val="000000"/>
                      <w:lang w:val="fr-FR"/>
                    </w:rPr>
                    <w:t xml:space="preserve"> </w:t>
                  </w:r>
                  <w:r w:rsidR="00A24A30" w:rsidRPr="00507CA3">
                    <w:rPr>
                      <w:color w:val="000000"/>
                      <w:lang w:val="fr-FR"/>
                    </w:rPr>
                    <w:t xml:space="preserve">R01 EN – </w:t>
                  </w:r>
                  <w:r w:rsidR="00002B45">
                    <w:rPr>
                      <w:color w:val="000000"/>
                      <w:lang w:val="fr-FR"/>
                    </w:rPr>
                    <w:t>0</w:t>
                  </w:r>
                  <w:r w:rsidR="00790D9F">
                    <w:rPr>
                      <w:color w:val="000000"/>
                      <w:lang w:val="fr-FR"/>
                    </w:rPr>
                    <w:t>9</w:t>
                  </w:r>
                  <w:r w:rsidR="00A24A30" w:rsidRPr="00507CA3">
                    <w:rPr>
                      <w:color w:val="000000"/>
                      <w:lang w:val="fr-FR"/>
                    </w:rPr>
                    <w:t>.</w:t>
                  </w:r>
                  <w:r w:rsidR="00002B45">
                    <w:rPr>
                      <w:color w:val="000000"/>
                      <w:lang w:val="fr-FR"/>
                    </w:rPr>
                    <w:t>2025</w:t>
                  </w:r>
                  <w:r w:rsidR="00D97DDB">
                    <w:rPr>
                      <w:color w:val="000000"/>
                      <w:lang w:val="fr-FR"/>
                    </w:rPr>
                    <w:t xml:space="preserve"> </w:t>
                  </w:r>
                  <w:r w:rsidR="00D97DDB">
                    <w:rPr>
                      <w:b/>
                      <w:bCs/>
                      <w:color w:val="000000"/>
                      <w:lang w:val="fr-FR"/>
                    </w:rPr>
                    <w:t>DRAFT</w:t>
                  </w:r>
                </w:p>
              </w:txbxContent>
            </v:textbox>
            <w10:wrap type="square" anchorx="page" anchory="margin"/>
            <w10:anchorlock/>
          </v:shape>
        </w:pict>
      </w:r>
    </w:p>
    <w:sdt>
      <w:sdtPr>
        <w:rPr>
          <w:rFonts w:ascii="Manrope Light" w:hAnsi="Manrope Light"/>
          <w:b/>
          <w:color w:val="auto"/>
          <w:sz w:val="20"/>
          <w:szCs w:val="18"/>
        </w:rPr>
        <w:id w:val="-270632823"/>
        <w:docPartObj>
          <w:docPartGallery w:val="Table of Contents"/>
          <w:docPartUnique/>
        </w:docPartObj>
      </w:sdtPr>
      <w:sdtEndPr>
        <w:rPr>
          <w:b w:val="0"/>
        </w:rPr>
      </w:sdtEndPr>
      <w:sdtContent>
        <w:p w14:paraId="0983E91E" w14:textId="77777777" w:rsidR="00A24A30" w:rsidRPr="005608D9" w:rsidRDefault="00A24A30" w:rsidP="00884CB5">
          <w:pPr>
            <w:pStyle w:val="ETASheadingIVZ"/>
          </w:pPr>
          <w:r w:rsidRPr="005608D9">
            <w:t>Contents</w:t>
          </w:r>
        </w:p>
        <w:p w14:paraId="378404DE" w14:textId="1C3219E5" w:rsidR="009D5B04" w:rsidRDefault="00AF019A">
          <w:pPr>
            <w:pStyle w:val="Verzeichnis1"/>
            <w:rPr>
              <w:rFonts w:asciiTheme="minorHAnsi" w:eastAsiaTheme="minorEastAsia" w:hAnsiTheme="minorHAnsi" w:cstheme="minorBidi"/>
              <w:noProof/>
              <w:kern w:val="2"/>
              <w:sz w:val="24"/>
              <w:szCs w:val="24"/>
              <w:lang w:val="de-DE"/>
              <w14:ligatures w14:val="standardContextual"/>
            </w:rPr>
          </w:pPr>
          <w:r w:rsidRPr="005608D9">
            <w:rPr>
              <w:rFonts w:ascii="Arial" w:hAnsi="Arial"/>
              <w:b/>
              <w:bCs/>
            </w:rPr>
            <w:fldChar w:fldCharType="begin"/>
          </w:r>
          <w:r w:rsidRPr="005608D9">
            <w:rPr>
              <w:b/>
              <w:bCs/>
            </w:rPr>
            <w:instrText xml:space="preserve"> TOC \o "1-3" \h \z \t "ETAS_heading_list;7" </w:instrText>
          </w:r>
          <w:r w:rsidRPr="005608D9">
            <w:rPr>
              <w:rFonts w:ascii="Arial" w:hAnsi="Arial"/>
              <w:b/>
              <w:bCs/>
            </w:rPr>
            <w:fldChar w:fldCharType="separate"/>
          </w:r>
          <w:hyperlink w:anchor="_Toc233808803" w:history="1">
            <w:r w:rsidR="009D5B04" w:rsidRPr="00CC0D5D">
              <w:rPr>
                <w:rStyle w:val="Hyperlink"/>
                <w:noProof/>
              </w:rPr>
              <w:t>1</w:t>
            </w:r>
            <w:r w:rsidR="009D5B04">
              <w:rPr>
                <w:rFonts w:asciiTheme="minorHAnsi" w:eastAsiaTheme="minorEastAsia" w:hAnsiTheme="minorHAnsi" w:cstheme="minorBidi"/>
                <w:noProof/>
                <w:kern w:val="2"/>
                <w:sz w:val="24"/>
                <w:szCs w:val="24"/>
                <w:lang w:val="de-DE"/>
                <w14:ligatures w14:val="standardContextual"/>
              </w:rPr>
              <w:tab/>
            </w:r>
            <w:r w:rsidR="009D5B04" w:rsidRPr="00CC0D5D">
              <w:rPr>
                <w:rStyle w:val="Hyperlink"/>
                <w:noProof/>
              </w:rPr>
              <w:t>Introduction</w:t>
            </w:r>
            <w:r w:rsidR="009D5B04">
              <w:rPr>
                <w:noProof/>
                <w:webHidden/>
              </w:rPr>
              <w:tab/>
            </w:r>
            <w:r w:rsidR="009D5B04">
              <w:rPr>
                <w:noProof/>
                <w:webHidden/>
              </w:rPr>
              <w:fldChar w:fldCharType="begin"/>
            </w:r>
            <w:r w:rsidR="009D5B04">
              <w:rPr>
                <w:noProof/>
                <w:webHidden/>
              </w:rPr>
              <w:instrText xml:space="preserve"> PAGEREF _Toc233808803 \h </w:instrText>
            </w:r>
            <w:r w:rsidR="009D5B04">
              <w:rPr>
                <w:noProof/>
                <w:webHidden/>
              </w:rPr>
            </w:r>
            <w:r w:rsidR="009D5B04">
              <w:rPr>
                <w:noProof/>
                <w:webHidden/>
              </w:rPr>
              <w:fldChar w:fldCharType="separate"/>
            </w:r>
            <w:r w:rsidR="009D5B04">
              <w:rPr>
                <w:noProof/>
                <w:webHidden/>
              </w:rPr>
              <w:t>5</w:t>
            </w:r>
            <w:r w:rsidR="009D5B04">
              <w:rPr>
                <w:noProof/>
                <w:webHidden/>
              </w:rPr>
              <w:fldChar w:fldCharType="end"/>
            </w:r>
          </w:hyperlink>
        </w:p>
        <w:p w14:paraId="5EBB8E37" w14:textId="41774EED" w:rsidR="009D5B04" w:rsidRDefault="009D5B04">
          <w:pPr>
            <w:pStyle w:val="Verzeichnis2"/>
            <w:rPr>
              <w:rFonts w:asciiTheme="minorHAnsi" w:eastAsiaTheme="minorEastAsia" w:hAnsiTheme="minorHAnsi" w:cstheme="minorBidi"/>
              <w:kern w:val="2"/>
              <w:sz w:val="24"/>
              <w:szCs w:val="24"/>
              <w:lang w:eastAsia="de-DE"/>
              <w14:ligatures w14:val="standardContextual"/>
            </w:rPr>
          </w:pPr>
          <w:hyperlink w:anchor="_Toc233808804" w:history="1">
            <w:r w:rsidRPr="00CC0D5D">
              <w:rPr>
                <w:rStyle w:val="Hyperlink"/>
              </w:rPr>
              <w:t>1.1</w:t>
            </w:r>
            <w:r>
              <w:rPr>
                <w:rFonts w:asciiTheme="minorHAnsi" w:eastAsiaTheme="minorEastAsia" w:hAnsiTheme="minorHAnsi" w:cstheme="minorBidi"/>
                <w:kern w:val="2"/>
                <w:sz w:val="24"/>
                <w:szCs w:val="24"/>
                <w:lang w:eastAsia="de-DE"/>
                <w14:ligatures w14:val="standardContextual"/>
              </w:rPr>
              <w:tab/>
            </w:r>
            <w:r w:rsidRPr="00CC0D5D">
              <w:rPr>
                <w:rStyle w:val="Hyperlink"/>
              </w:rPr>
              <w:t>Definitions and Abbreviations</w:t>
            </w:r>
            <w:r>
              <w:rPr>
                <w:webHidden/>
              </w:rPr>
              <w:tab/>
            </w:r>
            <w:r>
              <w:rPr>
                <w:webHidden/>
              </w:rPr>
              <w:fldChar w:fldCharType="begin"/>
            </w:r>
            <w:r>
              <w:rPr>
                <w:webHidden/>
              </w:rPr>
              <w:instrText xml:space="preserve"> PAGEREF _Toc233808804 \h </w:instrText>
            </w:r>
            <w:r>
              <w:rPr>
                <w:webHidden/>
              </w:rPr>
            </w:r>
            <w:r>
              <w:rPr>
                <w:webHidden/>
              </w:rPr>
              <w:fldChar w:fldCharType="separate"/>
            </w:r>
            <w:r>
              <w:rPr>
                <w:webHidden/>
              </w:rPr>
              <w:t>5</w:t>
            </w:r>
            <w:r>
              <w:rPr>
                <w:webHidden/>
              </w:rPr>
              <w:fldChar w:fldCharType="end"/>
            </w:r>
          </w:hyperlink>
        </w:p>
        <w:p w14:paraId="5C4BBE74" w14:textId="546BAB89" w:rsidR="009D5B04" w:rsidRDefault="009D5B04">
          <w:pPr>
            <w:pStyle w:val="Verzeichnis2"/>
            <w:rPr>
              <w:rFonts w:asciiTheme="minorHAnsi" w:eastAsiaTheme="minorEastAsia" w:hAnsiTheme="minorHAnsi" w:cstheme="minorBidi"/>
              <w:kern w:val="2"/>
              <w:sz w:val="24"/>
              <w:szCs w:val="24"/>
              <w:lang w:eastAsia="de-DE"/>
              <w14:ligatures w14:val="standardContextual"/>
            </w:rPr>
          </w:pPr>
          <w:hyperlink w:anchor="_Toc233808805" w:history="1">
            <w:r w:rsidRPr="00CC0D5D">
              <w:rPr>
                <w:rStyle w:val="Hyperlink"/>
              </w:rPr>
              <w:t>1.2</w:t>
            </w:r>
            <w:r>
              <w:rPr>
                <w:rFonts w:asciiTheme="minorHAnsi" w:eastAsiaTheme="minorEastAsia" w:hAnsiTheme="minorHAnsi" w:cstheme="minorBidi"/>
                <w:kern w:val="2"/>
                <w:sz w:val="24"/>
                <w:szCs w:val="24"/>
                <w:lang w:eastAsia="de-DE"/>
                <w14:ligatures w14:val="standardContextual"/>
              </w:rPr>
              <w:tab/>
            </w:r>
            <w:r w:rsidRPr="00CC0D5D">
              <w:rPr>
                <w:rStyle w:val="Hyperlink"/>
              </w:rPr>
              <w:t>Conventions</w:t>
            </w:r>
            <w:r>
              <w:rPr>
                <w:webHidden/>
              </w:rPr>
              <w:tab/>
            </w:r>
            <w:r>
              <w:rPr>
                <w:webHidden/>
              </w:rPr>
              <w:fldChar w:fldCharType="begin"/>
            </w:r>
            <w:r>
              <w:rPr>
                <w:webHidden/>
              </w:rPr>
              <w:instrText xml:space="preserve"> PAGEREF _Toc233808805 \h </w:instrText>
            </w:r>
            <w:r>
              <w:rPr>
                <w:webHidden/>
              </w:rPr>
            </w:r>
            <w:r>
              <w:rPr>
                <w:webHidden/>
              </w:rPr>
              <w:fldChar w:fldCharType="separate"/>
            </w:r>
            <w:r>
              <w:rPr>
                <w:webHidden/>
              </w:rPr>
              <w:t>6</w:t>
            </w:r>
            <w:r>
              <w:rPr>
                <w:webHidden/>
              </w:rPr>
              <w:fldChar w:fldCharType="end"/>
            </w:r>
          </w:hyperlink>
        </w:p>
        <w:p w14:paraId="60D64640" w14:textId="455033E5" w:rsidR="009D5B04" w:rsidRDefault="009D5B04">
          <w:pPr>
            <w:pStyle w:val="Verzeichnis1"/>
            <w:rPr>
              <w:rFonts w:asciiTheme="minorHAnsi" w:eastAsiaTheme="minorEastAsia" w:hAnsiTheme="minorHAnsi" w:cstheme="minorBidi"/>
              <w:noProof/>
              <w:kern w:val="2"/>
              <w:sz w:val="24"/>
              <w:szCs w:val="24"/>
              <w:lang w:val="de-DE"/>
              <w14:ligatures w14:val="standardContextual"/>
            </w:rPr>
          </w:pPr>
          <w:hyperlink w:anchor="_Toc233808806" w:history="1">
            <w:r w:rsidRPr="00CC0D5D">
              <w:rPr>
                <w:rStyle w:val="Hyperlink"/>
                <w:noProof/>
              </w:rPr>
              <w:t>2</w:t>
            </w:r>
            <w:r>
              <w:rPr>
                <w:rFonts w:asciiTheme="minorHAnsi" w:eastAsiaTheme="minorEastAsia" w:hAnsiTheme="minorHAnsi" w:cstheme="minorBidi"/>
                <w:noProof/>
                <w:kern w:val="2"/>
                <w:sz w:val="24"/>
                <w:szCs w:val="24"/>
                <w:lang w:val="de-DE"/>
                <w14:ligatures w14:val="standardContextual"/>
              </w:rPr>
              <w:tab/>
            </w:r>
            <w:r w:rsidRPr="00CC0D5D">
              <w:rPr>
                <w:rStyle w:val="Hyperlink"/>
                <w:noProof/>
              </w:rPr>
              <w:t>General usage of (F/X)ETK’s with different uC types</w:t>
            </w:r>
            <w:r>
              <w:rPr>
                <w:noProof/>
                <w:webHidden/>
              </w:rPr>
              <w:tab/>
            </w:r>
            <w:r>
              <w:rPr>
                <w:noProof/>
                <w:webHidden/>
              </w:rPr>
              <w:fldChar w:fldCharType="begin"/>
            </w:r>
            <w:r>
              <w:rPr>
                <w:noProof/>
                <w:webHidden/>
              </w:rPr>
              <w:instrText xml:space="preserve"> PAGEREF _Toc233808806 \h </w:instrText>
            </w:r>
            <w:r>
              <w:rPr>
                <w:noProof/>
                <w:webHidden/>
              </w:rPr>
            </w:r>
            <w:r>
              <w:rPr>
                <w:noProof/>
                <w:webHidden/>
              </w:rPr>
              <w:fldChar w:fldCharType="separate"/>
            </w:r>
            <w:r>
              <w:rPr>
                <w:noProof/>
                <w:webHidden/>
              </w:rPr>
              <w:t>7</w:t>
            </w:r>
            <w:r>
              <w:rPr>
                <w:noProof/>
                <w:webHidden/>
              </w:rPr>
              <w:fldChar w:fldCharType="end"/>
            </w:r>
          </w:hyperlink>
        </w:p>
        <w:p w14:paraId="1751E47D" w14:textId="2BC9DC37" w:rsidR="009D5B04" w:rsidRDefault="009D5B04">
          <w:pPr>
            <w:pStyle w:val="Verzeichnis1"/>
            <w:rPr>
              <w:rFonts w:asciiTheme="minorHAnsi" w:eastAsiaTheme="minorEastAsia" w:hAnsiTheme="minorHAnsi" w:cstheme="minorBidi"/>
              <w:noProof/>
              <w:kern w:val="2"/>
              <w:sz w:val="24"/>
              <w:szCs w:val="24"/>
              <w:lang w:val="de-DE"/>
              <w14:ligatures w14:val="standardContextual"/>
            </w:rPr>
          </w:pPr>
          <w:hyperlink w:anchor="_Toc233808807" w:history="1">
            <w:r w:rsidRPr="00CC0D5D">
              <w:rPr>
                <w:rStyle w:val="Hyperlink"/>
                <w:noProof/>
              </w:rPr>
              <w:t>3</w:t>
            </w:r>
            <w:r>
              <w:rPr>
                <w:rFonts w:asciiTheme="minorHAnsi" w:eastAsiaTheme="minorEastAsia" w:hAnsiTheme="minorHAnsi" w:cstheme="minorBidi"/>
                <w:noProof/>
                <w:kern w:val="2"/>
                <w:sz w:val="24"/>
                <w:szCs w:val="24"/>
                <w:lang w:val="de-DE"/>
                <w14:ligatures w14:val="standardContextual"/>
              </w:rPr>
              <w:tab/>
            </w:r>
            <w:r w:rsidRPr="00CC0D5D">
              <w:rPr>
                <w:rStyle w:val="Hyperlink"/>
                <w:noProof/>
              </w:rPr>
              <w:t>ETK driver structure</w:t>
            </w:r>
            <w:r>
              <w:rPr>
                <w:noProof/>
                <w:webHidden/>
              </w:rPr>
              <w:tab/>
            </w:r>
            <w:r>
              <w:rPr>
                <w:noProof/>
                <w:webHidden/>
              </w:rPr>
              <w:fldChar w:fldCharType="begin"/>
            </w:r>
            <w:r>
              <w:rPr>
                <w:noProof/>
                <w:webHidden/>
              </w:rPr>
              <w:instrText xml:space="preserve"> PAGEREF _Toc233808807 \h </w:instrText>
            </w:r>
            <w:r>
              <w:rPr>
                <w:noProof/>
                <w:webHidden/>
              </w:rPr>
            </w:r>
            <w:r>
              <w:rPr>
                <w:noProof/>
                <w:webHidden/>
              </w:rPr>
              <w:fldChar w:fldCharType="separate"/>
            </w:r>
            <w:r>
              <w:rPr>
                <w:noProof/>
                <w:webHidden/>
              </w:rPr>
              <w:t>8</w:t>
            </w:r>
            <w:r>
              <w:rPr>
                <w:noProof/>
                <w:webHidden/>
              </w:rPr>
              <w:fldChar w:fldCharType="end"/>
            </w:r>
          </w:hyperlink>
        </w:p>
        <w:p w14:paraId="3BB73DB7" w14:textId="1EA2728D" w:rsidR="009D5B04" w:rsidRDefault="009D5B04">
          <w:pPr>
            <w:pStyle w:val="Verzeichnis1"/>
            <w:rPr>
              <w:rFonts w:asciiTheme="minorHAnsi" w:eastAsiaTheme="minorEastAsia" w:hAnsiTheme="minorHAnsi" w:cstheme="minorBidi"/>
              <w:noProof/>
              <w:kern w:val="2"/>
              <w:sz w:val="24"/>
              <w:szCs w:val="24"/>
              <w:lang w:val="de-DE"/>
              <w14:ligatures w14:val="standardContextual"/>
            </w:rPr>
          </w:pPr>
          <w:hyperlink w:anchor="_Toc233808808" w:history="1">
            <w:r w:rsidRPr="00CC0D5D">
              <w:rPr>
                <w:rStyle w:val="Hyperlink"/>
                <w:noProof/>
              </w:rPr>
              <w:t>4</w:t>
            </w:r>
            <w:r>
              <w:rPr>
                <w:rFonts w:asciiTheme="minorHAnsi" w:eastAsiaTheme="minorEastAsia" w:hAnsiTheme="minorHAnsi" w:cstheme="minorBidi"/>
                <w:noProof/>
                <w:kern w:val="2"/>
                <w:sz w:val="24"/>
                <w:szCs w:val="24"/>
                <w:lang w:val="de-DE"/>
                <w14:ligatures w14:val="standardContextual"/>
              </w:rPr>
              <w:tab/>
            </w:r>
            <w:r w:rsidRPr="00CC0D5D">
              <w:rPr>
                <w:rStyle w:val="Hyperlink"/>
                <w:noProof/>
              </w:rPr>
              <w:t>Handshake</w:t>
            </w:r>
            <w:r>
              <w:rPr>
                <w:noProof/>
                <w:webHidden/>
              </w:rPr>
              <w:tab/>
            </w:r>
            <w:r>
              <w:rPr>
                <w:noProof/>
                <w:webHidden/>
              </w:rPr>
              <w:fldChar w:fldCharType="begin"/>
            </w:r>
            <w:r>
              <w:rPr>
                <w:noProof/>
                <w:webHidden/>
              </w:rPr>
              <w:instrText xml:space="preserve"> PAGEREF _Toc233808808 \h </w:instrText>
            </w:r>
            <w:r>
              <w:rPr>
                <w:noProof/>
                <w:webHidden/>
              </w:rPr>
            </w:r>
            <w:r>
              <w:rPr>
                <w:noProof/>
                <w:webHidden/>
              </w:rPr>
              <w:fldChar w:fldCharType="separate"/>
            </w:r>
            <w:r>
              <w:rPr>
                <w:noProof/>
                <w:webHidden/>
              </w:rPr>
              <w:t>9</w:t>
            </w:r>
            <w:r>
              <w:rPr>
                <w:noProof/>
                <w:webHidden/>
              </w:rPr>
              <w:fldChar w:fldCharType="end"/>
            </w:r>
          </w:hyperlink>
        </w:p>
        <w:p w14:paraId="7FC7790E" w14:textId="091482DF" w:rsidR="009D5B04" w:rsidRDefault="009D5B04">
          <w:pPr>
            <w:pStyle w:val="Verzeichnis2"/>
            <w:rPr>
              <w:rFonts w:asciiTheme="minorHAnsi" w:eastAsiaTheme="minorEastAsia" w:hAnsiTheme="minorHAnsi" w:cstheme="minorBidi"/>
              <w:kern w:val="2"/>
              <w:sz w:val="24"/>
              <w:szCs w:val="24"/>
              <w:lang w:eastAsia="de-DE"/>
              <w14:ligatures w14:val="standardContextual"/>
            </w:rPr>
          </w:pPr>
          <w:hyperlink w:anchor="_Toc233808809" w:history="1">
            <w:r w:rsidRPr="00CC0D5D">
              <w:rPr>
                <w:rStyle w:val="Hyperlink"/>
              </w:rPr>
              <w:t>4.1</w:t>
            </w:r>
            <w:r>
              <w:rPr>
                <w:rFonts w:asciiTheme="minorHAnsi" w:eastAsiaTheme="minorEastAsia" w:hAnsiTheme="minorHAnsi" w:cstheme="minorBidi"/>
                <w:kern w:val="2"/>
                <w:sz w:val="24"/>
                <w:szCs w:val="24"/>
                <w:lang w:eastAsia="de-DE"/>
                <w14:ligatures w14:val="standardContextual"/>
              </w:rPr>
              <w:tab/>
            </w:r>
            <w:r w:rsidRPr="00CC0D5D">
              <w:rPr>
                <w:rStyle w:val="Hyperlink"/>
              </w:rPr>
              <w:t>Needed Files</w:t>
            </w:r>
            <w:r>
              <w:rPr>
                <w:webHidden/>
              </w:rPr>
              <w:tab/>
            </w:r>
            <w:r>
              <w:rPr>
                <w:webHidden/>
              </w:rPr>
              <w:fldChar w:fldCharType="begin"/>
            </w:r>
            <w:r>
              <w:rPr>
                <w:webHidden/>
              </w:rPr>
              <w:instrText xml:space="preserve"> PAGEREF _Toc233808809 \h </w:instrText>
            </w:r>
            <w:r>
              <w:rPr>
                <w:webHidden/>
              </w:rPr>
            </w:r>
            <w:r>
              <w:rPr>
                <w:webHidden/>
              </w:rPr>
              <w:fldChar w:fldCharType="separate"/>
            </w:r>
            <w:r>
              <w:rPr>
                <w:webHidden/>
              </w:rPr>
              <w:t>9</w:t>
            </w:r>
            <w:r>
              <w:rPr>
                <w:webHidden/>
              </w:rPr>
              <w:fldChar w:fldCharType="end"/>
            </w:r>
          </w:hyperlink>
        </w:p>
        <w:p w14:paraId="227C1DA7" w14:textId="15D8CB8D" w:rsidR="009D5B04" w:rsidRDefault="009D5B04">
          <w:pPr>
            <w:pStyle w:val="Verzeichnis2"/>
            <w:rPr>
              <w:rFonts w:asciiTheme="minorHAnsi" w:eastAsiaTheme="minorEastAsia" w:hAnsiTheme="minorHAnsi" w:cstheme="minorBidi"/>
              <w:kern w:val="2"/>
              <w:sz w:val="24"/>
              <w:szCs w:val="24"/>
              <w:lang w:eastAsia="de-DE"/>
              <w14:ligatures w14:val="standardContextual"/>
            </w:rPr>
          </w:pPr>
          <w:hyperlink w:anchor="_Toc233808810" w:history="1">
            <w:r w:rsidRPr="00CC0D5D">
              <w:rPr>
                <w:rStyle w:val="Hyperlink"/>
              </w:rPr>
              <w:t>4.2</w:t>
            </w:r>
            <w:r>
              <w:rPr>
                <w:rFonts w:asciiTheme="minorHAnsi" w:eastAsiaTheme="minorEastAsia" w:hAnsiTheme="minorHAnsi" w:cstheme="minorBidi"/>
                <w:kern w:val="2"/>
                <w:sz w:val="24"/>
                <w:szCs w:val="24"/>
                <w:lang w:eastAsia="de-DE"/>
                <w14:ligatures w14:val="standardContextual"/>
              </w:rPr>
              <w:tab/>
            </w:r>
            <w:r w:rsidRPr="00CC0D5D">
              <w:rPr>
                <w:rStyle w:val="Hyperlink"/>
              </w:rPr>
              <w:t>Changes in Files for integration</w:t>
            </w:r>
            <w:r>
              <w:rPr>
                <w:webHidden/>
              </w:rPr>
              <w:tab/>
            </w:r>
            <w:r>
              <w:rPr>
                <w:webHidden/>
              </w:rPr>
              <w:fldChar w:fldCharType="begin"/>
            </w:r>
            <w:r>
              <w:rPr>
                <w:webHidden/>
              </w:rPr>
              <w:instrText xml:space="preserve"> PAGEREF _Toc233808810 \h </w:instrText>
            </w:r>
            <w:r>
              <w:rPr>
                <w:webHidden/>
              </w:rPr>
            </w:r>
            <w:r>
              <w:rPr>
                <w:webHidden/>
              </w:rPr>
              <w:fldChar w:fldCharType="separate"/>
            </w:r>
            <w:r>
              <w:rPr>
                <w:webHidden/>
              </w:rPr>
              <w:t>10</w:t>
            </w:r>
            <w:r>
              <w:rPr>
                <w:webHidden/>
              </w:rPr>
              <w:fldChar w:fldCharType="end"/>
            </w:r>
          </w:hyperlink>
        </w:p>
        <w:p w14:paraId="0E8A440C" w14:textId="2810F3E8"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11" w:history="1">
            <w:r w:rsidRPr="00CC0D5D">
              <w:rPr>
                <w:rStyle w:val="Hyperlink"/>
              </w:rPr>
              <w:t>4.2.1</w:t>
            </w:r>
            <w:r>
              <w:rPr>
                <w:rFonts w:asciiTheme="minorHAnsi" w:eastAsiaTheme="minorEastAsia" w:hAnsiTheme="minorHAnsi" w:cstheme="minorBidi"/>
                <w:kern w:val="2"/>
                <w:sz w:val="24"/>
                <w:szCs w:val="24"/>
                <w:lang w:eastAsia="de-DE"/>
                <w14:ligatures w14:val="standardContextual"/>
              </w:rPr>
              <w:tab/>
            </w:r>
            <w:r w:rsidRPr="00CC0D5D">
              <w:rPr>
                <w:rStyle w:val="Hyperlink"/>
              </w:rPr>
              <w:t>CompileTime.c</w:t>
            </w:r>
            <w:r>
              <w:rPr>
                <w:webHidden/>
              </w:rPr>
              <w:tab/>
            </w:r>
            <w:r>
              <w:rPr>
                <w:webHidden/>
              </w:rPr>
              <w:fldChar w:fldCharType="begin"/>
            </w:r>
            <w:r>
              <w:rPr>
                <w:webHidden/>
              </w:rPr>
              <w:instrText xml:space="preserve"> PAGEREF _Toc233808811 \h </w:instrText>
            </w:r>
            <w:r>
              <w:rPr>
                <w:webHidden/>
              </w:rPr>
            </w:r>
            <w:r>
              <w:rPr>
                <w:webHidden/>
              </w:rPr>
              <w:fldChar w:fldCharType="separate"/>
            </w:r>
            <w:r>
              <w:rPr>
                <w:webHidden/>
              </w:rPr>
              <w:t>10</w:t>
            </w:r>
            <w:r>
              <w:rPr>
                <w:webHidden/>
              </w:rPr>
              <w:fldChar w:fldCharType="end"/>
            </w:r>
          </w:hyperlink>
        </w:p>
        <w:p w14:paraId="6961328F" w14:textId="4E0F9B68"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12" w:history="1">
            <w:r w:rsidRPr="00CC0D5D">
              <w:rPr>
                <w:rStyle w:val="Hyperlink"/>
              </w:rPr>
              <w:t>4.2.2</w:t>
            </w:r>
            <w:r>
              <w:rPr>
                <w:rFonts w:asciiTheme="minorHAnsi" w:eastAsiaTheme="minorEastAsia" w:hAnsiTheme="minorHAnsi" w:cstheme="minorBidi"/>
                <w:kern w:val="2"/>
                <w:sz w:val="24"/>
                <w:szCs w:val="24"/>
                <w:lang w:eastAsia="de-DE"/>
                <w14:ligatures w14:val="standardContextual"/>
              </w:rPr>
              <w:tab/>
            </w:r>
            <w:r w:rsidRPr="00CC0D5D">
              <w:rPr>
                <w:rStyle w:val="Hyperlink"/>
              </w:rPr>
              <w:t>ETK_Integration_Cfg.h</w:t>
            </w:r>
            <w:r>
              <w:rPr>
                <w:webHidden/>
              </w:rPr>
              <w:tab/>
            </w:r>
            <w:r>
              <w:rPr>
                <w:webHidden/>
              </w:rPr>
              <w:fldChar w:fldCharType="begin"/>
            </w:r>
            <w:r>
              <w:rPr>
                <w:webHidden/>
              </w:rPr>
              <w:instrText xml:space="preserve"> PAGEREF _Toc233808812 \h </w:instrText>
            </w:r>
            <w:r>
              <w:rPr>
                <w:webHidden/>
              </w:rPr>
            </w:r>
            <w:r>
              <w:rPr>
                <w:webHidden/>
              </w:rPr>
              <w:fldChar w:fldCharType="separate"/>
            </w:r>
            <w:r>
              <w:rPr>
                <w:webHidden/>
              </w:rPr>
              <w:t>10</w:t>
            </w:r>
            <w:r>
              <w:rPr>
                <w:webHidden/>
              </w:rPr>
              <w:fldChar w:fldCharType="end"/>
            </w:r>
          </w:hyperlink>
        </w:p>
        <w:p w14:paraId="50DD8C9D" w14:textId="20273C82"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13" w:history="1">
            <w:r w:rsidRPr="00CC0D5D">
              <w:rPr>
                <w:rStyle w:val="Hyperlink"/>
              </w:rPr>
              <w:t>4.2.3</w:t>
            </w:r>
            <w:r>
              <w:rPr>
                <w:rFonts w:asciiTheme="minorHAnsi" w:eastAsiaTheme="minorEastAsia" w:hAnsiTheme="minorHAnsi" w:cstheme="minorBidi"/>
                <w:kern w:val="2"/>
                <w:sz w:val="24"/>
                <w:szCs w:val="24"/>
                <w:lang w:eastAsia="de-DE"/>
                <w14:ligatures w14:val="standardContextual"/>
              </w:rPr>
              <w:tab/>
            </w:r>
            <w:r w:rsidRPr="00CC0D5D">
              <w:rPr>
                <w:rStyle w:val="Hyperlink"/>
              </w:rPr>
              <w:t>ETK_SER_Handshake.h</w:t>
            </w:r>
            <w:r>
              <w:rPr>
                <w:webHidden/>
              </w:rPr>
              <w:tab/>
            </w:r>
            <w:r>
              <w:rPr>
                <w:webHidden/>
              </w:rPr>
              <w:fldChar w:fldCharType="begin"/>
            </w:r>
            <w:r>
              <w:rPr>
                <w:webHidden/>
              </w:rPr>
              <w:instrText xml:space="preserve"> PAGEREF _Toc233808813 \h </w:instrText>
            </w:r>
            <w:r>
              <w:rPr>
                <w:webHidden/>
              </w:rPr>
            </w:r>
            <w:r>
              <w:rPr>
                <w:webHidden/>
              </w:rPr>
              <w:fldChar w:fldCharType="separate"/>
            </w:r>
            <w:r>
              <w:rPr>
                <w:webHidden/>
              </w:rPr>
              <w:t>11</w:t>
            </w:r>
            <w:r>
              <w:rPr>
                <w:webHidden/>
              </w:rPr>
              <w:fldChar w:fldCharType="end"/>
            </w:r>
          </w:hyperlink>
        </w:p>
        <w:p w14:paraId="5E6835C1" w14:textId="37BDD1F1"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14" w:history="1">
            <w:r w:rsidRPr="00CC0D5D">
              <w:rPr>
                <w:rStyle w:val="Hyperlink"/>
              </w:rPr>
              <w:t>4.2.4</w:t>
            </w:r>
            <w:r>
              <w:rPr>
                <w:rFonts w:asciiTheme="minorHAnsi" w:eastAsiaTheme="minorEastAsia" w:hAnsiTheme="minorHAnsi" w:cstheme="minorBidi"/>
                <w:kern w:val="2"/>
                <w:sz w:val="24"/>
                <w:szCs w:val="24"/>
                <w:lang w:eastAsia="de-DE"/>
                <w14:ligatures w14:val="standardContextual"/>
              </w:rPr>
              <w:tab/>
            </w:r>
            <w:r w:rsidRPr="00CC0D5D">
              <w:rPr>
                <w:rStyle w:val="Hyperlink"/>
              </w:rPr>
              <w:t>GetTime.h / Base.h</w:t>
            </w:r>
            <w:r>
              <w:rPr>
                <w:webHidden/>
              </w:rPr>
              <w:tab/>
            </w:r>
            <w:r>
              <w:rPr>
                <w:webHidden/>
              </w:rPr>
              <w:fldChar w:fldCharType="begin"/>
            </w:r>
            <w:r>
              <w:rPr>
                <w:webHidden/>
              </w:rPr>
              <w:instrText xml:space="preserve"> PAGEREF _Toc233808814 \h </w:instrText>
            </w:r>
            <w:r>
              <w:rPr>
                <w:webHidden/>
              </w:rPr>
            </w:r>
            <w:r>
              <w:rPr>
                <w:webHidden/>
              </w:rPr>
              <w:fldChar w:fldCharType="separate"/>
            </w:r>
            <w:r>
              <w:rPr>
                <w:webHidden/>
              </w:rPr>
              <w:t>11</w:t>
            </w:r>
            <w:r>
              <w:rPr>
                <w:webHidden/>
              </w:rPr>
              <w:fldChar w:fldCharType="end"/>
            </w:r>
          </w:hyperlink>
        </w:p>
        <w:p w14:paraId="5EE31B55" w14:textId="1575B28E" w:rsidR="009D5B04" w:rsidRDefault="009D5B04">
          <w:pPr>
            <w:pStyle w:val="Verzeichnis2"/>
            <w:rPr>
              <w:rFonts w:asciiTheme="minorHAnsi" w:eastAsiaTheme="minorEastAsia" w:hAnsiTheme="minorHAnsi" w:cstheme="minorBidi"/>
              <w:kern w:val="2"/>
              <w:sz w:val="24"/>
              <w:szCs w:val="24"/>
              <w:lang w:eastAsia="de-DE"/>
              <w14:ligatures w14:val="standardContextual"/>
            </w:rPr>
          </w:pPr>
          <w:hyperlink w:anchor="_Toc233808815" w:history="1">
            <w:r w:rsidRPr="00CC0D5D">
              <w:rPr>
                <w:rStyle w:val="Hyperlink"/>
              </w:rPr>
              <w:t>4.3</w:t>
            </w:r>
            <w:r>
              <w:rPr>
                <w:rFonts w:asciiTheme="minorHAnsi" w:eastAsiaTheme="minorEastAsia" w:hAnsiTheme="minorHAnsi" w:cstheme="minorBidi"/>
                <w:kern w:val="2"/>
                <w:sz w:val="24"/>
                <w:szCs w:val="24"/>
                <w:lang w:eastAsia="de-DE"/>
                <w14:ligatures w14:val="standardContextual"/>
              </w:rPr>
              <w:tab/>
            </w:r>
            <w:r w:rsidRPr="00CC0D5D">
              <w:rPr>
                <w:rStyle w:val="Hyperlink"/>
              </w:rPr>
              <w:t>Call of function</w:t>
            </w:r>
            <w:r>
              <w:rPr>
                <w:webHidden/>
              </w:rPr>
              <w:tab/>
            </w:r>
            <w:r>
              <w:rPr>
                <w:webHidden/>
              </w:rPr>
              <w:fldChar w:fldCharType="begin"/>
            </w:r>
            <w:r>
              <w:rPr>
                <w:webHidden/>
              </w:rPr>
              <w:instrText xml:space="preserve"> PAGEREF _Toc233808815 \h </w:instrText>
            </w:r>
            <w:r>
              <w:rPr>
                <w:webHidden/>
              </w:rPr>
            </w:r>
            <w:r>
              <w:rPr>
                <w:webHidden/>
              </w:rPr>
              <w:fldChar w:fldCharType="separate"/>
            </w:r>
            <w:r>
              <w:rPr>
                <w:webHidden/>
              </w:rPr>
              <w:t>11</w:t>
            </w:r>
            <w:r>
              <w:rPr>
                <w:webHidden/>
              </w:rPr>
              <w:fldChar w:fldCharType="end"/>
            </w:r>
          </w:hyperlink>
        </w:p>
        <w:p w14:paraId="499C6D23" w14:textId="11BAB79A" w:rsidR="009D5B04" w:rsidRDefault="009D5B04">
          <w:pPr>
            <w:pStyle w:val="Verzeichnis2"/>
            <w:rPr>
              <w:rFonts w:asciiTheme="minorHAnsi" w:eastAsiaTheme="minorEastAsia" w:hAnsiTheme="minorHAnsi" w:cstheme="minorBidi"/>
              <w:kern w:val="2"/>
              <w:sz w:val="24"/>
              <w:szCs w:val="24"/>
              <w:lang w:eastAsia="de-DE"/>
              <w14:ligatures w14:val="standardContextual"/>
            </w:rPr>
          </w:pPr>
          <w:hyperlink w:anchor="_Toc233808816" w:history="1">
            <w:r w:rsidRPr="00CC0D5D">
              <w:rPr>
                <w:rStyle w:val="Hyperlink"/>
              </w:rPr>
              <w:t>4.4</w:t>
            </w:r>
            <w:r>
              <w:rPr>
                <w:rFonts w:asciiTheme="minorHAnsi" w:eastAsiaTheme="minorEastAsia" w:hAnsiTheme="minorHAnsi" w:cstheme="minorBidi"/>
                <w:kern w:val="2"/>
                <w:sz w:val="24"/>
                <w:szCs w:val="24"/>
                <w:lang w:eastAsia="de-DE"/>
                <w14:ligatures w14:val="standardContextual"/>
              </w:rPr>
              <w:tab/>
            </w:r>
            <w:r w:rsidRPr="00CC0D5D">
              <w:rPr>
                <w:rStyle w:val="Hyperlink"/>
              </w:rPr>
              <w:t>A2L configuration in XCT Tool</w:t>
            </w:r>
            <w:r>
              <w:rPr>
                <w:webHidden/>
              </w:rPr>
              <w:tab/>
            </w:r>
            <w:r>
              <w:rPr>
                <w:webHidden/>
              </w:rPr>
              <w:fldChar w:fldCharType="begin"/>
            </w:r>
            <w:r>
              <w:rPr>
                <w:webHidden/>
              </w:rPr>
              <w:instrText xml:space="preserve"> PAGEREF _Toc233808816 \h </w:instrText>
            </w:r>
            <w:r>
              <w:rPr>
                <w:webHidden/>
              </w:rPr>
            </w:r>
            <w:r>
              <w:rPr>
                <w:webHidden/>
              </w:rPr>
              <w:fldChar w:fldCharType="separate"/>
            </w:r>
            <w:r>
              <w:rPr>
                <w:webHidden/>
              </w:rPr>
              <w:t>12</w:t>
            </w:r>
            <w:r>
              <w:rPr>
                <w:webHidden/>
              </w:rPr>
              <w:fldChar w:fldCharType="end"/>
            </w:r>
          </w:hyperlink>
        </w:p>
        <w:p w14:paraId="1113A8B7" w14:textId="168E6190" w:rsidR="009D5B04" w:rsidRDefault="009D5B04">
          <w:pPr>
            <w:pStyle w:val="Verzeichnis1"/>
            <w:rPr>
              <w:rFonts w:asciiTheme="minorHAnsi" w:eastAsiaTheme="minorEastAsia" w:hAnsiTheme="minorHAnsi" w:cstheme="minorBidi"/>
              <w:noProof/>
              <w:kern w:val="2"/>
              <w:sz w:val="24"/>
              <w:szCs w:val="24"/>
              <w:lang w:val="de-DE"/>
              <w14:ligatures w14:val="standardContextual"/>
            </w:rPr>
          </w:pPr>
          <w:hyperlink w:anchor="_Toc233808817" w:history="1">
            <w:r w:rsidRPr="00CC0D5D">
              <w:rPr>
                <w:rStyle w:val="Hyperlink"/>
                <w:noProof/>
              </w:rPr>
              <w:t>5</w:t>
            </w:r>
            <w:r>
              <w:rPr>
                <w:rFonts w:asciiTheme="minorHAnsi" w:eastAsiaTheme="minorEastAsia" w:hAnsiTheme="minorHAnsi" w:cstheme="minorBidi"/>
                <w:noProof/>
                <w:kern w:val="2"/>
                <w:sz w:val="24"/>
                <w:szCs w:val="24"/>
                <w:lang w:val="de-DE"/>
                <w14:ligatures w14:val="standardContextual"/>
              </w:rPr>
              <w:tab/>
            </w:r>
            <w:r w:rsidRPr="00CC0D5D">
              <w:rPr>
                <w:rStyle w:val="Hyperlink"/>
                <w:noProof/>
              </w:rPr>
              <w:t>Measurement methods</w:t>
            </w:r>
            <w:r>
              <w:rPr>
                <w:noProof/>
                <w:webHidden/>
              </w:rPr>
              <w:tab/>
            </w:r>
            <w:r>
              <w:rPr>
                <w:noProof/>
                <w:webHidden/>
              </w:rPr>
              <w:fldChar w:fldCharType="begin"/>
            </w:r>
            <w:r>
              <w:rPr>
                <w:noProof/>
                <w:webHidden/>
              </w:rPr>
              <w:instrText xml:space="preserve"> PAGEREF _Toc233808817 \h </w:instrText>
            </w:r>
            <w:r>
              <w:rPr>
                <w:noProof/>
                <w:webHidden/>
              </w:rPr>
            </w:r>
            <w:r>
              <w:rPr>
                <w:noProof/>
                <w:webHidden/>
              </w:rPr>
              <w:fldChar w:fldCharType="separate"/>
            </w:r>
            <w:r>
              <w:rPr>
                <w:noProof/>
                <w:webHidden/>
              </w:rPr>
              <w:t>13</w:t>
            </w:r>
            <w:r>
              <w:rPr>
                <w:noProof/>
                <w:webHidden/>
              </w:rPr>
              <w:fldChar w:fldCharType="end"/>
            </w:r>
          </w:hyperlink>
        </w:p>
        <w:p w14:paraId="3A3C3585" w14:textId="3F2E4F74" w:rsidR="009D5B04" w:rsidRDefault="009D5B04">
          <w:pPr>
            <w:pStyle w:val="Verzeichnis2"/>
            <w:rPr>
              <w:rFonts w:asciiTheme="minorHAnsi" w:eastAsiaTheme="minorEastAsia" w:hAnsiTheme="minorHAnsi" w:cstheme="minorBidi"/>
              <w:kern w:val="2"/>
              <w:sz w:val="24"/>
              <w:szCs w:val="24"/>
              <w:lang w:eastAsia="de-DE"/>
              <w14:ligatures w14:val="standardContextual"/>
            </w:rPr>
          </w:pPr>
          <w:hyperlink w:anchor="_Toc233808818" w:history="1">
            <w:r w:rsidRPr="00CC0D5D">
              <w:rPr>
                <w:rStyle w:val="Hyperlink"/>
              </w:rPr>
              <w:t>5.1</w:t>
            </w:r>
            <w:r>
              <w:rPr>
                <w:rFonts w:asciiTheme="minorHAnsi" w:eastAsiaTheme="minorEastAsia" w:hAnsiTheme="minorHAnsi" w:cstheme="minorBidi"/>
                <w:kern w:val="2"/>
                <w:sz w:val="24"/>
                <w:szCs w:val="24"/>
                <w:lang w:eastAsia="de-DE"/>
                <w14:ligatures w14:val="standardContextual"/>
              </w:rPr>
              <w:tab/>
            </w:r>
            <w:r w:rsidRPr="00CC0D5D">
              <w:rPr>
                <w:rStyle w:val="Hyperlink"/>
              </w:rPr>
              <w:t>Distab17 method</w:t>
            </w:r>
            <w:r>
              <w:rPr>
                <w:webHidden/>
              </w:rPr>
              <w:tab/>
            </w:r>
            <w:r>
              <w:rPr>
                <w:webHidden/>
              </w:rPr>
              <w:fldChar w:fldCharType="begin"/>
            </w:r>
            <w:r>
              <w:rPr>
                <w:webHidden/>
              </w:rPr>
              <w:instrText xml:space="preserve"> PAGEREF _Toc233808818 \h </w:instrText>
            </w:r>
            <w:r>
              <w:rPr>
                <w:webHidden/>
              </w:rPr>
            </w:r>
            <w:r>
              <w:rPr>
                <w:webHidden/>
              </w:rPr>
              <w:fldChar w:fldCharType="separate"/>
            </w:r>
            <w:r>
              <w:rPr>
                <w:webHidden/>
              </w:rPr>
              <w:t>13</w:t>
            </w:r>
            <w:r>
              <w:rPr>
                <w:webHidden/>
              </w:rPr>
              <w:fldChar w:fldCharType="end"/>
            </w:r>
          </w:hyperlink>
        </w:p>
        <w:p w14:paraId="32DDFC45" w14:textId="2C8DFCA7"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19" w:history="1">
            <w:r w:rsidRPr="00CC0D5D">
              <w:rPr>
                <w:rStyle w:val="Hyperlink"/>
              </w:rPr>
              <w:t>5.1.1</w:t>
            </w:r>
            <w:r>
              <w:rPr>
                <w:rFonts w:asciiTheme="minorHAnsi" w:eastAsiaTheme="minorEastAsia" w:hAnsiTheme="minorHAnsi" w:cstheme="minorBidi"/>
                <w:kern w:val="2"/>
                <w:sz w:val="24"/>
                <w:szCs w:val="24"/>
                <w:lang w:eastAsia="de-DE"/>
                <w14:ligatures w14:val="standardContextual"/>
              </w:rPr>
              <w:tab/>
            </w:r>
            <w:r w:rsidRPr="00CC0D5D">
              <w:rPr>
                <w:rStyle w:val="Hyperlink"/>
              </w:rPr>
              <w:t>Needed Files</w:t>
            </w:r>
            <w:r>
              <w:rPr>
                <w:webHidden/>
              </w:rPr>
              <w:tab/>
            </w:r>
            <w:r>
              <w:rPr>
                <w:webHidden/>
              </w:rPr>
              <w:fldChar w:fldCharType="begin"/>
            </w:r>
            <w:r>
              <w:rPr>
                <w:webHidden/>
              </w:rPr>
              <w:instrText xml:space="preserve"> PAGEREF _Toc233808819 \h </w:instrText>
            </w:r>
            <w:r>
              <w:rPr>
                <w:webHidden/>
              </w:rPr>
            </w:r>
            <w:r>
              <w:rPr>
                <w:webHidden/>
              </w:rPr>
              <w:fldChar w:fldCharType="separate"/>
            </w:r>
            <w:r>
              <w:rPr>
                <w:webHidden/>
              </w:rPr>
              <w:t>13</w:t>
            </w:r>
            <w:r>
              <w:rPr>
                <w:webHidden/>
              </w:rPr>
              <w:fldChar w:fldCharType="end"/>
            </w:r>
          </w:hyperlink>
        </w:p>
        <w:p w14:paraId="0923AB73" w14:textId="684518EF"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20" w:history="1">
            <w:r w:rsidRPr="00CC0D5D">
              <w:rPr>
                <w:rStyle w:val="Hyperlink"/>
              </w:rPr>
              <w:t>5.1.2</w:t>
            </w:r>
            <w:r>
              <w:rPr>
                <w:rFonts w:asciiTheme="minorHAnsi" w:eastAsiaTheme="minorEastAsia" w:hAnsiTheme="minorHAnsi" w:cstheme="minorBidi"/>
                <w:kern w:val="2"/>
                <w:sz w:val="24"/>
                <w:szCs w:val="24"/>
                <w:lang w:eastAsia="de-DE"/>
                <w14:ligatures w14:val="standardContextual"/>
              </w:rPr>
              <w:tab/>
            </w:r>
            <w:r w:rsidRPr="00CC0D5D">
              <w:rPr>
                <w:rStyle w:val="Hyperlink"/>
              </w:rPr>
              <w:t>Changes in Files for integration</w:t>
            </w:r>
            <w:r>
              <w:rPr>
                <w:webHidden/>
              </w:rPr>
              <w:tab/>
            </w:r>
            <w:r>
              <w:rPr>
                <w:webHidden/>
              </w:rPr>
              <w:fldChar w:fldCharType="begin"/>
            </w:r>
            <w:r>
              <w:rPr>
                <w:webHidden/>
              </w:rPr>
              <w:instrText xml:space="preserve"> PAGEREF _Toc233808820 \h </w:instrText>
            </w:r>
            <w:r>
              <w:rPr>
                <w:webHidden/>
              </w:rPr>
            </w:r>
            <w:r>
              <w:rPr>
                <w:webHidden/>
              </w:rPr>
              <w:fldChar w:fldCharType="separate"/>
            </w:r>
            <w:r>
              <w:rPr>
                <w:webHidden/>
              </w:rPr>
              <w:t>14</w:t>
            </w:r>
            <w:r>
              <w:rPr>
                <w:webHidden/>
              </w:rPr>
              <w:fldChar w:fldCharType="end"/>
            </w:r>
          </w:hyperlink>
        </w:p>
        <w:p w14:paraId="38752016" w14:textId="7FCE10FE"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21" w:history="1">
            <w:r w:rsidRPr="00CC0D5D">
              <w:rPr>
                <w:rStyle w:val="Hyperlink"/>
              </w:rPr>
              <w:t>5.1.3</w:t>
            </w:r>
            <w:r>
              <w:rPr>
                <w:rFonts w:asciiTheme="minorHAnsi" w:eastAsiaTheme="minorEastAsia" w:hAnsiTheme="minorHAnsi" w:cstheme="minorBidi"/>
                <w:kern w:val="2"/>
                <w:sz w:val="24"/>
                <w:szCs w:val="24"/>
                <w:lang w:eastAsia="de-DE"/>
                <w14:ligatures w14:val="standardContextual"/>
              </w:rPr>
              <w:tab/>
            </w:r>
            <w:r w:rsidRPr="00CC0D5D">
              <w:rPr>
                <w:rStyle w:val="Hyperlink"/>
              </w:rPr>
              <w:t>Call of function</w:t>
            </w:r>
            <w:r>
              <w:rPr>
                <w:webHidden/>
              </w:rPr>
              <w:tab/>
            </w:r>
            <w:r>
              <w:rPr>
                <w:webHidden/>
              </w:rPr>
              <w:fldChar w:fldCharType="begin"/>
            </w:r>
            <w:r>
              <w:rPr>
                <w:webHidden/>
              </w:rPr>
              <w:instrText xml:space="preserve"> PAGEREF _Toc233808821 \h </w:instrText>
            </w:r>
            <w:r>
              <w:rPr>
                <w:webHidden/>
              </w:rPr>
            </w:r>
            <w:r>
              <w:rPr>
                <w:webHidden/>
              </w:rPr>
              <w:fldChar w:fldCharType="separate"/>
            </w:r>
            <w:r>
              <w:rPr>
                <w:webHidden/>
              </w:rPr>
              <w:t>15</w:t>
            </w:r>
            <w:r>
              <w:rPr>
                <w:webHidden/>
              </w:rPr>
              <w:fldChar w:fldCharType="end"/>
            </w:r>
          </w:hyperlink>
        </w:p>
        <w:p w14:paraId="005CC683" w14:textId="7BBD7907"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22" w:history="1">
            <w:r w:rsidRPr="00CC0D5D">
              <w:rPr>
                <w:rStyle w:val="Hyperlink"/>
              </w:rPr>
              <w:t>5.1.4</w:t>
            </w:r>
            <w:r>
              <w:rPr>
                <w:rFonts w:asciiTheme="minorHAnsi" w:eastAsiaTheme="minorEastAsia" w:hAnsiTheme="minorHAnsi" w:cstheme="minorBidi"/>
                <w:kern w:val="2"/>
                <w:sz w:val="24"/>
                <w:szCs w:val="24"/>
                <w:lang w:eastAsia="de-DE"/>
                <w14:ligatures w14:val="standardContextual"/>
              </w:rPr>
              <w:tab/>
            </w:r>
            <w:r w:rsidRPr="00CC0D5D">
              <w:rPr>
                <w:rStyle w:val="Hyperlink"/>
              </w:rPr>
              <w:t>A2L configuration in XCT Tool</w:t>
            </w:r>
            <w:r>
              <w:rPr>
                <w:webHidden/>
              </w:rPr>
              <w:tab/>
            </w:r>
            <w:r>
              <w:rPr>
                <w:webHidden/>
              </w:rPr>
              <w:fldChar w:fldCharType="begin"/>
            </w:r>
            <w:r>
              <w:rPr>
                <w:webHidden/>
              </w:rPr>
              <w:instrText xml:space="preserve"> PAGEREF _Toc233808822 \h </w:instrText>
            </w:r>
            <w:r>
              <w:rPr>
                <w:webHidden/>
              </w:rPr>
            </w:r>
            <w:r>
              <w:rPr>
                <w:webHidden/>
              </w:rPr>
              <w:fldChar w:fldCharType="separate"/>
            </w:r>
            <w:r>
              <w:rPr>
                <w:webHidden/>
              </w:rPr>
              <w:t>16</w:t>
            </w:r>
            <w:r>
              <w:rPr>
                <w:webHidden/>
              </w:rPr>
              <w:fldChar w:fldCharType="end"/>
            </w:r>
          </w:hyperlink>
        </w:p>
        <w:p w14:paraId="02382CE4" w14:textId="57EDD9A5"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23" w:history="1">
            <w:r w:rsidRPr="00CC0D5D">
              <w:rPr>
                <w:rStyle w:val="Hyperlink"/>
              </w:rPr>
              <w:t>5.1.5</w:t>
            </w:r>
            <w:r>
              <w:rPr>
                <w:rFonts w:asciiTheme="minorHAnsi" w:eastAsiaTheme="minorEastAsia" w:hAnsiTheme="minorHAnsi" w:cstheme="minorBidi"/>
                <w:kern w:val="2"/>
                <w:sz w:val="24"/>
                <w:szCs w:val="24"/>
                <w:lang w:eastAsia="de-DE"/>
                <w14:ligatures w14:val="standardContextual"/>
              </w:rPr>
              <w:tab/>
            </w:r>
            <w:r w:rsidRPr="00CC0D5D">
              <w:rPr>
                <w:rStyle w:val="Hyperlink"/>
              </w:rPr>
              <w:t>Verify in XCT Tool and use in INCA</w:t>
            </w:r>
            <w:r>
              <w:rPr>
                <w:webHidden/>
              </w:rPr>
              <w:tab/>
            </w:r>
            <w:r>
              <w:rPr>
                <w:webHidden/>
              </w:rPr>
              <w:fldChar w:fldCharType="begin"/>
            </w:r>
            <w:r>
              <w:rPr>
                <w:webHidden/>
              </w:rPr>
              <w:instrText xml:space="preserve"> PAGEREF _Toc233808823 \h </w:instrText>
            </w:r>
            <w:r>
              <w:rPr>
                <w:webHidden/>
              </w:rPr>
            </w:r>
            <w:r>
              <w:rPr>
                <w:webHidden/>
              </w:rPr>
              <w:fldChar w:fldCharType="separate"/>
            </w:r>
            <w:r>
              <w:rPr>
                <w:webHidden/>
              </w:rPr>
              <w:t>18</w:t>
            </w:r>
            <w:r>
              <w:rPr>
                <w:webHidden/>
              </w:rPr>
              <w:fldChar w:fldCharType="end"/>
            </w:r>
          </w:hyperlink>
        </w:p>
        <w:p w14:paraId="401EDB21" w14:textId="1727205B" w:rsidR="009D5B04" w:rsidRDefault="009D5B04">
          <w:pPr>
            <w:pStyle w:val="Verzeichnis2"/>
            <w:rPr>
              <w:rFonts w:asciiTheme="minorHAnsi" w:eastAsiaTheme="minorEastAsia" w:hAnsiTheme="minorHAnsi" w:cstheme="minorBidi"/>
              <w:kern w:val="2"/>
              <w:sz w:val="24"/>
              <w:szCs w:val="24"/>
              <w:lang w:eastAsia="de-DE"/>
              <w14:ligatures w14:val="standardContextual"/>
            </w:rPr>
          </w:pPr>
          <w:hyperlink w:anchor="_Toc233808824" w:history="1">
            <w:r w:rsidRPr="00CC0D5D">
              <w:rPr>
                <w:rStyle w:val="Hyperlink"/>
              </w:rPr>
              <w:t>5.2</w:t>
            </w:r>
            <w:r>
              <w:rPr>
                <w:rFonts w:asciiTheme="minorHAnsi" w:eastAsiaTheme="minorEastAsia" w:hAnsiTheme="minorHAnsi" w:cstheme="minorBidi"/>
                <w:kern w:val="2"/>
                <w:sz w:val="24"/>
                <w:szCs w:val="24"/>
                <w:lang w:eastAsia="de-DE"/>
                <w14:ligatures w14:val="standardContextual"/>
              </w:rPr>
              <w:tab/>
            </w:r>
            <w:r w:rsidRPr="00CC0D5D">
              <w:rPr>
                <w:rStyle w:val="Hyperlink"/>
              </w:rPr>
              <w:t>Trace based measurement method</w:t>
            </w:r>
            <w:r>
              <w:rPr>
                <w:webHidden/>
              </w:rPr>
              <w:tab/>
            </w:r>
            <w:r>
              <w:rPr>
                <w:webHidden/>
              </w:rPr>
              <w:fldChar w:fldCharType="begin"/>
            </w:r>
            <w:r>
              <w:rPr>
                <w:webHidden/>
              </w:rPr>
              <w:instrText xml:space="preserve"> PAGEREF _Toc233808824 \h </w:instrText>
            </w:r>
            <w:r>
              <w:rPr>
                <w:webHidden/>
              </w:rPr>
            </w:r>
            <w:r>
              <w:rPr>
                <w:webHidden/>
              </w:rPr>
              <w:fldChar w:fldCharType="separate"/>
            </w:r>
            <w:r>
              <w:rPr>
                <w:webHidden/>
              </w:rPr>
              <w:t>19</w:t>
            </w:r>
            <w:r>
              <w:rPr>
                <w:webHidden/>
              </w:rPr>
              <w:fldChar w:fldCharType="end"/>
            </w:r>
          </w:hyperlink>
        </w:p>
        <w:p w14:paraId="7AC960F5" w14:textId="4D2213B1"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25" w:history="1">
            <w:r w:rsidRPr="00CC0D5D">
              <w:rPr>
                <w:rStyle w:val="Hyperlink"/>
              </w:rPr>
              <w:t>5.2.1</w:t>
            </w:r>
            <w:r>
              <w:rPr>
                <w:rFonts w:asciiTheme="minorHAnsi" w:eastAsiaTheme="minorEastAsia" w:hAnsiTheme="minorHAnsi" w:cstheme="minorBidi"/>
                <w:kern w:val="2"/>
                <w:sz w:val="24"/>
                <w:szCs w:val="24"/>
                <w:lang w:eastAsia="de-DE"/>
                <w14:ligatures w14:val="standardContextual"/>
              </w:rPr>
              <w:tab/>
            </w:r>
            <w:r w:rsidRPr="00CC0D5D">
              <w:rPr>
                <w:rStyle w:val="Hyperlink"/>
              </w:rPr>
              <w:t>Needed Files</w:t>
            </w:r>
            <w:r>
              <w:rPr>
                <w:webHidden/>
              </w:rPr>
              <w:tab/>
            </w:r>
            <w:r>
              <w:rPr>
                <w:webHidden/>
              </w:rPr>
              <w:fldChar w:fldCharType="begin"/>
            </w:r>
            <w:r>
              <w:rPr>
                <w:webHidden/>
              </w:rPr>
              <w:instrText xml:space="preserve"> PAGEREF _Toc233808825 \h </w:instrText>
            </w:r>
            <w:r>
              <w:rPr>
                <w:webHidden/>
              </w:rPr>
            </w:r>
            <w:r>
              <w:rPr>
                <w:webHidden/>
              </w:rPr>
              <w:fldChar w:fldCharType="separate"/>
            </w:r>
            <w:r>
              <w:rPr>
                <w:webHidden/>
              </w:rPr>
              <w:t>19</w:t>
            </w:r>
            <w:r>
              <w:rPr>
                <w:webHidden/>
              </w:rPr>
              <w:fldChar w:fldCharType="end"/>
            </w:r>
          </w:hyperlink>
        </w:p>
        <w:p w14:paraId="1A998B12" w14:textId="34AD2A28"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26" w:history="1">
            <w:r w:rsidRPr="00CC0D5D">
              <w:rPr>
                <w:rStyle w:val="Hyperlink"/>
              </w:rPr>
              <w:t>5.2.2</w:t>
            </w:r>
            <w:r>
              <w:rPr>
                <w:rFonts w:asciiTheme="minorHAnsi" w:eastAsiaTheme="minorEastAsia" w:hAnsiTheme="minorHAnsi" w:cstheme="minorBidi"/>
                <w:kern w:val="2"/>
                <w:sz w:val="24"/>
                <w:szCs w:val="24"/>
                <w:lang w:eastAsia="de-DE"/>
                <w14:ligatures w14:val="standardContextual"/>
              </w:rPr>
              <w:tab/>
            </w:r>
            <w:r w:rsidRPr="00CC0D5D">
              <w:rPr>
                <w:rStyle w:val="Hyperlink"/>
              </w:rPr>
              <w:t>Changes in Files for integration</w:t>
            </w:r>
            <w:r>
              <w:rPr>
                <w:webHidden/>
              </w:rPr>
              <w:tab/>
            </w:r>
            <w:r>
              <w:rPr>
                <w:webHidden/>
              </w:rPr>
              <w:fldChar w:fldCharType="begin"/>
            </w:r>
            <w:r>
              <w:rPr>
                <w:webHidden/>
              </w:rPr>
              <w:instrText xml:space="preserve"> PAGEREF _Toc233808826 \h </w:instrText>
            </w:r>
            <w:r>
              <w:rPr>
                <w:webHidden/>
              </w:rPr>
            </w:r>
            <w:r>
              <w:rPr>
                <w:webHidden/>
              </w:rPr>
              <w:fldChar w:fldCharType="separate"/>
            </w:r>
            <w:r>
              <w:rPr>
                <w:webHidden/>
              </w:rPr>
              <w:t>19</w:t>
            </w:r>
            <w:r>
              <w:rPr>
                <w:webHidden/>
              </w:rPr>
              <w:fldChar w:fldCharType="end"/>
            </w:r>
          </w:hyperlink>
        </w:p>
        <w:p w14:paraId="0F78F2F4" w14:textId="46D06220"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27" w:history="1">
            <w:r w:rsidRPr="00CC0D5D">
              <w:rPr>
                <w:rStyle w:val="Hyperlink"/>
              </w:rPr>
              <w:t>5.2.3</w:t>
            </w:r>
            <w:r>
              <w:rPr>
                <w:rFonts w:asciiTheme="minorHAnsi" w:eastAsiaTheme="minorEastAsia" w:hAnsiTheme="minorHAnsi" w:cstheme="minorBidi"/>
                <w:kern w:val="2"/>
                <w:sz w:val="24"/>
                <w:szCs w:val="24"/>
                <w:lang w:eastAsia="de-DE"/>
                <w14:ligatures w14:val="standardContextual"/>
              </w:rPr>
              <w:tab/>
            </w:r>
            <w:r w:rsidRPr="00CC0D5D">
              <w:rPr>
                <w:rStyle w:val="Hyperlink"/>
              </w:rPr>
              <w:t>Call of function</w:t>
            </w:r>
            <w:r>
              <w:rPr>
                <w:webHidden/>
              </w:rPr>
              <w:tab/>
            </w:r>
            <w:r>
              <w:rPr>
                <w:webHidden/>
              </w:rPr>
              <w:fldChar w:fldCharType="begin"/>
            </w:r>
            <w:r>
              <w:rPr>
                <w:webHidden/>
              </w:rPr>
              <w:instrText xml:space="preserve"> PAGEREF _Toc233808827 \h </w:instrText>
            </w:r>
            <w:r>
              <w:rPr>
                <w:webHidden/>
              </w:rPr>
            </w:r>
            <w:r>
              <w:rPr>
                <w:webHidden/>
              </w:rPr>
              <w:fldChar w:fldCharType="separate"/>
            </w:r>
            <w:r>
              <w:rPr>
                <w:webHidden/>
              </w:rPr>
              <w:t>20</w:t>
            </w:r>
            <w:r>
              <w:rPr>
                <w:webHidden/>
              </w:rPr>
              <w:fldChar w:fldCharType="end"/>
            </w:r>
          </w:hyperlink>
        </w:p>
        <w:p w14:paraId="2E0D4412" w14:textId="1CB2244A"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28" w:history="1">
            <w:r w:rsidRPr="00CC0D5D">
              <w:rPr>
                <w:rStyle w:val="Hyperlink"/>
              </w:rPr>
              <w:t>5.2.4</w:t>
            </w:r>
            <w:r>
              <w:rPr>
                <w:rFonts w:asciiTheme="minorHAnsi" w:eastAsiaTheme="minorEastAsia" w:hAnsiTheme="minorHAnsi" w:cstheme="minorBidi"/>
                <w:kern w:val="2"/>
                <w:sz w:val="24"/>
                <w:szCs w:val="24"/>
                <w:lang w:eastAsia="de-DE"/>
                <w14:ligatures w14:val="standardContextual"/>
              </w:rPr>
              <w:tab/>
            </w:r>
            <w:r w:rsidRPr="00CC0D5D">
              <w:rPr>
                <w:rStyle w:val="Hyperlink"/>
              </w:rPr>
              <w:t>A2L configuration in XCT Tool</w:t>
            </w:r>
            <w:r>
              <w:rPr>
                <w:webHidden/>
              </w:rPr>
              <w:tab/>
            </w:r>
            <w:r>
              <w:rPr>
                <w:webHidden/>
              </w:rPr>
              <w:fldChar w:fldCharType="begin"/>
            </w:r>
            <w:r>
              <w:rPr>
                <w:webHidden/>
              </w:rPr>
              <w:instrText xml:space="preserve"> PAGEREF _Toc233808828 \h </w:instrText>
            </w:r>
            <w:r>
              <w:rPr>
                <w:webHidden/>
              </w:rPr>
            </w:r>
            <w:r>
              <w:rPr>
                <w:webHidden/>
              </w:rPr>
              <w:fldChar w:fldCharType="separate"/>
            </w:r>
            <w:r>
              <w:rPr>
                <w:webHidden/>
              </w:rPr>
              <w:t>21</w:t>
            </w:r>
            <w:r>
              <w:rPr>
                <w:webHidden/>
              </w:rPr>
              <w:fldChar w:fldCharType="end"/>
            </w:r>
          </w:hyperlink>
        </w:p>
        <w:p w14:paraId="4DF940AD" w14:textId="629D878F"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29" w:history="1">
            <w:r w:rsidRPr="00CC0D5D">
              <w:rPr>
                <w:rStyle w:val="Hyperlink"/>
              </w:rPr>
              <w:t>5.2.5</w:t>
            </w:r>
            <w:r>
              <w:rPr>
                <w:rFonts w:asciiTheme="minorHAnsi" w:eastAsiaTheme="minorEastAsia" w:hAnsiTheme="minorHAnsi" w:cstheme="minorBidi"/>
                <w:kern w:val="2"/>
                <w:sz w:val="24"/>
                <w:szCs w:val="24"/>
                <w:lang w:eastAsia="de-DE"/>
                <w14:ligatures w14:val="standardContextual"/>
              </w:rPr>
              <w:tab/>
            </w:r>
            <w:r w:rsidRPr="00CC0D5D">
              <w:rPr>
                <w:rStyle w:val="Hyperlink"/>
              </w:rPr>
              <w:t>Verify in XCT Tool and use in INCA</w:t>
            </w:r>
            <w:r>
              <w:rPr>
                <w:webHidden/>
              </w:rPr>
              <w:tab/>
            </w:r>
            <w:r>
              <w:rPr>
                <w:webHidden/>
              </w:rPr>
              <w:fldChar w:fldCharType="begin"/>
            </w:r>
            <w:r>
              <w:rPr>
                <w:webHidden/>
              </w:rPr>
              <w:instrText xml:space="preserve"> PAGEREF _Toc233808829 \h </w:instrText>
            </w:r>
            <w:r>
              <w:rPr>
                <w:webHidden/>
              </w:rPr>
            </w:r>
            <w:r>
              <w:rPr>
                <w:webHidden/>
              </w:rPr>
              <w:fldChar w:fldCharType="separate"/>
            </w:r>
            <w:r>
              <w:rPr>
                <w:webHidden/>
              </w:rPr>
              <w:t>21</w:t>
            </w:r>
            <w:r>
              <w:rPr>
                <w:webHidden/>
              </w:rPr>
              <w:fldChar w:fldCharType="end"/>
            </w:r>
          </w:hyperlink>
        </w:p>
        <w:p w14:paraId="6E331A64" w14:textId="0293C943" w:rsidR="009D5B04" w:rsidRDefault="009D5B04">
          <w:pPr>
            <w:pStyle w:val="Verzeichnis2"/>
            <w:rPr>
              <w:rFonts w:asciiTheme="minorHAnsi" w:eastAsiaTheme="minorEastAsia" w:hAnsiTheme="minorHAnsi" w:cstheme="minorBidi"/>
              <w:kern w:val="2"/>
              <w:sz w:val="24"/>
              <w:szCs w:val="24"/>
              <w:lang w:eastAsia="de-DE"/>
              <w14:ligatures w14:val="standardContextual"/>
            </w:rPr>
          </w:pPr>
          <w:hyperlink w:anchor="_Toc233808830" w:history="1">
            <w:r w:rsidRPr="00CC0D5D">
              <w:rPr>
                <w:rStyle w:val="Hyperlink"/>
              </w:rPr>
              <w:t>5.3</w:t>
            </w:r>
            <w:r>
              <w:rPr>
                <w:rFonts w:asciiTheme="minorHAnsi" w:eastAsiaTheme="minorEastAsia" w:hAnsiTheme="minorHAnsi" w:cstheme="minorBidi"/>
                <w:kern w:val="2"/>
                <w:sz w:val="24"/>
                <w:szCs w:val="24"/>
                <w:lang w:eastAsia="de-DE"/>
                <w14:ligatures w14:val="standardContextual"/>
              </w:rPr>
              <w:tab/>
            </w:r>
            <w:r w:rsidRPr="00CC0D5D">
              <w:rPr>
                <w:rStyle w:val="Hyperlink"/>
              </w:rPr>
              <w:t>Supplementary Distab measurement method (Actual not supported)</w:t>
            </w:r>
            <w:r>
              <w:rPr>
                <w:webHidden/>
              </w:rPr>
              <w:tab/>
            </w:r>
            <w:r>
              <w:rPr>
                <w:webHidden/>
              </w:rPr>
              <w:fldChar w:fldCharType="begin"/>
            </w:r>
            <w:r>
              <w:rPr>
                <w:webHidden/>
              </w:rPr>
              <w:instrText xml:space="preserve"> PAGEREF _Toc233808830 \h </w:instrText>
            </w:r>
            <w:r>
              <w:rPr>
                <w:webHidden/>
              </w:rPr>
            </w:r>
            <w:r>
              <w:rPr>
                <w:webHidden/>
              </w:rPr>
              <w:fldChar w:fldCharType="separate"/>
            </w:r>
            <w:r>
              <w:rPr>
                <w:webHidden/>
              </w:rPr>
              <w:t>22</w:t>
            </w:r>
            <w:r>
              <w:rPr>
                <w:webHidden/>
              </w:rPr>
              <w:fldChar w:fldCharType="end"/>
            </w:r>
          </w:hyperlink>
        </w:p>
        <w:p w14:paraId="39885D99" w14:textId="6C324EDB"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31" w:history="1">
            <w:r w:rsidRPr="00CC0D5D">
              <w:rPr>
                <w:rStyle w:val="Hyperlink"/>
              </w:rPr>
              <w:t>5.3.1</w:t>
            </w:r>
            <w:r>
              <w:rPr>
                <w:rFonts w:asciiTheme="minorHAnsi" w:eastAsiaTheme="minorEastAsia" w:hAnsiTheme="minorHAnsi" w:cstheme="minorBidi"/>
                <w:kern w:val="2"/>
                <w:sz w:val="24"/>
                <w:szCs w:val="24"/>
                <w:lang w:eastAsia="de-DE"/>
                <w14:ligatures w14:val="standardContextual"/>
              </w:rPr>
              <w:tab/>
            </w:r>
            <w:r w:rsidRPr="00CC0D5D">
              <w:rPr>
                <w:rStyle w:val="Hyperlink"/>
              </w:rPr>
              <w:t>Needed Files</w:t>
            </w:r>
            <w:r>
              <w:rPr>
                <w:webHidden/>
              </w:rPr>
              <w:tab/>
            </w:r>
            <w:r>
              <w:rPr>
                <w:webHidden/>
              </w:rPr>
              <w:fldChar w:fldCharType="begin"/>
            </w:r>
            <w:r>
              <w:rPr>
                <w:webHidden/>
              </w:rPr>
              <w:instrText xml:space="preserve"> PAGEREF _Toc233808831 \h </w:instrText>
            </w:r>
            <w:r>
              <w:rPr>
                <w:webHidden/>
              </w:rPr>
            </w:r>
            <w:r>
              <w:rPr>
                <w:webHidden/>
              </w:rPr>
              <w:fldChar w:fldCharType="separate"/>
            </w:r>
            <w:r>
              <w:rPr>
                <w:webHidden/>
              </w:rPr>
              <w:t>22</w:t>
            </w:r>
            <w:r>
              <w:rPr>
                <w:webHidden/>
              </w:rPr>
              <w:fldChar w:fldCharType="end"/>
            </w:r>
          </w:hyperlink>
        </w:p>
        <w:p w14:paraId="3F7B8662" w14:textId="0D24610B"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32" w:history="1">
            <w:r w:rsidRPr="00CC0D5D">
              <w:rPr>
                <w:rStyle w:val="Hyperlink"/>
              </w:rPr>
              <w:t>5.3.2</w:t>
            </w:r>
            <w:r>
              <w:rPr>
                <w:rFonts w:asciiTheme="minorHAnsi" w:eastAsiaTheme="minorEastAsia" w:hAnsiTheme="minorHAnsi" w:cstheme="minorBidi"/>
                <w:kern w:val="2"/>
                <w:sz w:val="24"/>
                <w:szCs w:val="24"/>
                <w:lang w:eastAsia="de-DE"/>
                <w14:ligatures w14:val="standardContextual"/>
              </w:rPr>
              <w:tab/>
            </w:r>
            <w:r w:rsidRPr="00CC0D5D">
              <w:rPr>
                <w:rStyle w:val="Hyperlink"/>
              </w:rPr>
              <w:t>Changes in Files for integration</w:t>
            </w:r>
            <w:r>
              <w:rPr>
                <w:webHidden/>
              </w:rPr>
              <w:tab/>
            </w:r>
            <w:r>
              <w:rPr>
                <w:webHidden/>
              </w:rPr>
              <w:fldChar w:fldCharType="begin"/>
            </w:r>
            <w:r>
              <w:rPr>
                <w:webHidden/>
              </w:rPr>
              <w:instrText xml:space="preserve"> PAGEREF _Toc233808832 \h </w:instrText>
            </w:r>
            <w:r>
              <w:rPr>
                <w:webHidden/>
              </w:rPr>
            </w:r>
            <w:r>
              <w:rPr>
                <w:webHidden/>
              </w:rPr>
              <w:fldChar w:fldCharType="separate"/>
            </w:r>
            <w:r>
              <w:rPr>
                <w:webHidden/>
              </w:rPr>
              <w:t>22</w:t>
            </w:r>
            <w:r>
              <w:rPr>
                <w:webHidden/>
              </w:rPr>
              <w:fldChar w:fldCharType="end"/>
            </w:r>
          </w:hyperlink>
        </w:p>
        <w:p w14:paraId="00DF223D" w14:textId="1E3C802C"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33" w:history="1">
            <w:r w:rsidRPr="00CC0D5D">
              <w:rPr>
                <w:rStyle w:val="Hyperlink"/>
              </w:rPr>
              <w:t>5.3.3</w:t>
            </w:r>
            <w:r>
              <w:rPr>
                <w:rFonts w:asciiTheme="minorHAnsi" w:eastAsiaTheme="minorEastAsia" w:hAnsiTheme="minorHAnsi" w:cstheme="minorBidi"/>
                <w:kern w:val="2"/>
                <w:sz w:val="24"/>
                <w:szCs w:val="24"/>
                <w:lang w:eastAsia="de-DE"/>
                <w14:ligatures w14:val="standardContextual"/>
              </w:rPr>
              <w:tab/>
            </w:r>
            <w:r w:rsidRPr="00CC0D5D">
              <w:rPr>
                <w:rStyle w:val="Hyperlink"/>
              </w:rPr>
              <w:t>Call of function</w:t>
            </w:r>
            <w:r>
              <w:rPr>
                <w:webHidden/>
              </w:rPr>
              <w:tab/>
            </w:r>
            <w:r>
              <w:rPr>
                <w:webHidden/>
              </w:rPr>
              <w:fldChar w:fldCharType="begin"/>
            </w:r>
            <w:r>
              <w:rPr>
                <w:webHidden/>
              </w:rPr>
              <w:instrText xml:space="preserve"> PAGEREF _Toc233808833 \h </w:instrText>
            </w:r>
            <w:r>
              <w:rPr>
                <w:webHidden/>
              </w:rPr>
            </w:r>
            <w:r>
              <w:rPr>
                <w:webHidden/>
              </w:rPr>
              <w:fldChar w:fldCharType="separate"/>
            </w:r>
            <w:r>
              <w:rPr>
                <w:webHidden/>
              </w:rPr>
              <w:t>23</w:t>
            </w:r>
            <w:r>
              <w:rPr>
                <w:webHidden/>
              </w:rPr>
              <w:fldChar w:fldCharType="end"/>
            </w:r>
          </w:hyperlink>
        </w:p>
        <w:p w14:paraId="0B314053" w14:textId="390EFF56"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34" w:history="1">
            <w:r w:rsidRPr="00CC0D5D">
              <w:rPr>
                <w:rStyle w:val="Hyperlink"/>
              </w:rPr>
              <w:t>5.3.4</w:t>
            </w:r>
            <w:r>
              <w:rPr>
                <w:rFonts w:asciiTheme="minorHAnsi" w:eastAsiaTheme="minorEastAsia" w:hAnsiTheme="minorHAnsi" w:cstheme="minorBidi"/>
                <w:kern w:val="2"/>
                <w:sz w:val="24"/>
                <w:szCs w:val="24"/>
                <w:lang w:eastAsia="de-DE"/>
                <w14:ligatures w14:val="standardContextual"/>
              </w:rPr>
              <w:tab/>
            </w:r>
            <w:r w:rsidRPr="00CC0D5D">
              <w:rPr>
                <w:rStyle w:val="Hyperlink"/>
              </w:rPr>
              <w:t>A2L configuration in XCT Tool</w:t>
            </w:r>
            <w:r>
              <w:rPr>
                <w:webHidden/>
              </w:rPr>
              <w:tab/>
            </w:r>
            <w:r>
              <w:rPr>
                <w:webHidden/>
              </w:rPr>
              <w:fldChar w:fldCharType="begin"/>
            </w:r>
            <w:r>
              <w:rPr>
                <w:webHidden/>
              </w:rPr>
              <w:instrText xml:space="preserve"> PAGEREF _Toc233808834 \h </w:instrText>
            </w:r>
            <w:r>
              <w:rPr>
                <w:webHidden/>
              </w:rPr>
            </w:r>
            <w:r>
              <w:rPr>
                <w:webHidden/>
              </w:rPr>
              <w:fldChar w:fldCharType="separate"/>
            </w:r>
            <w:r>
              <w:rPr>
                <w:webHidden/>
              </w:rPr>
              <w:t>24</w:t>
            </w:r>
            <w:r>
              <w:rPr>
                <w:webHidden/>
              </w:rPr>
              <w:fldChar w:fldCharType="end"/>
            </w:r>
          </w:hyperlink>
        </w:p>
        <w:p w14:paraId="7B7D7289" w14:textId="66E26764"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35" w:history="1">
            <w:r w:rsidRPr="00CC0D5D">
              <w:rPr>
                <w:rStyle w:val="Hyperlink"/>
              </w:rPr>
              <w:t>5.3.5</w:t>
            </w:r>
            <w:r>
              <w:rPr>
                <w:rFonts w:asciiTheme="minorHAnsi" w:eastAsiaTheme="minorEastAsia" w:hAnsiTheme="minorHAnsi" w:cstheme="minorBidi"/>
                <w:kern w:val="2"/>
                <w:sz w:val="24"/>
                <w:szCs w:val="24"/>
                <w:lang w:eastAsia="de-DE"/>
                <w14:ligatures w14:val="standardContextual"/>
              </w:rPr>
              <w:tab/>
            </w:r>
            <w:r w:rsidRPr="00CC0D5D">
              <w:rPr>
                <w:rStyle w:val="Hyperlink"/>
              </w:rPr>
              <w:t>Verify in XCT Tool and use in INCA</w:t>
            </w:r>
            <w:r>
              <w:rPr>
                <w:webHidden/>
              </w:rPr>
              <w:tab/>
            </w:r>
            <w:r>
              <w:rPr>
                <w:webHidden/>
              </w:rPr>
              <w:fldChar w:fldCharType="begin"/>
            </w:r>
            <w:r>
              <w:rPr>
                <w:webHidden/>
              </w:rPr>
              <w:instrText xml:space="preserve"> PAGEREF _Toc233808835 \h </w:instrText>
            </w:r>
            <w:r>
              <w:rPr>
                <w:webHidden/>
              </w:rPr>
            </w:r>
            <w:r>
              <w:rPr>
                <w:webHidden/>
              </w:rPr>
              <w:fldChar w:fldCharType="separate"/>
            </w:r>
            <w:r>
              <w:rPr>
                <w:webHidden/>
              </w:rPr>
              <w:t>25</w:t>
            </w:r>
            <w:r>
              <w:rPr>
                <w:webHidden/>
              </w:rPr>
              <w:fldChar w:fldCharType="end"/>
            </w:r>
          </w:hyperlink>
        </w:p>
        <w:p w14:paraId="169FFAEE" w14:textId="61370CF3" w:rsidR="009D5B04" w:rsidRDefault="009D5B04">
          <w:pPr>
            <w:pStyle w:val="Verzeichnis1"/>
            <w:rPr>
              <w:rFonts w:asciiTheme="minorHAnsi" w:eastAsiaTheme="minorEastAsia" w:hAnsiTheme="minorHAnsi" w:cstheme="minorBidi"/>
              <w:noProof/>
              <w:kern w:val="2"/>
              <w:sz w:val="24"/>
              <w:szCs w:val="24"/>
              <w:lang w:val="de-DE"/>
              <w14:ligatures w14:val="standardContextual"/>
            </w:rPr>
          </w:pPr>
          <w:hyperlink w:anchor="_Toc233808836" w:history="1">
            <w:r w:rsidRPr="00CC0D5D">
              <w:rPr>
                <w:rStyle w:val="Hyperlink"/>
                <w:noProof/>
              </w:rPr>
              <w:t>6</w:t>
            </w:r>
            <w:r>
              <w:rPr>
                <w:rFonts w:asciiTheme="minorHAnsi" w:eastAsiaTheme="minorEastAsia" w:hAnsiTheme="minorHAnsi" w:cstheme="minorBidi"/>
                <w:noProof/>
                <w:kern w:val="2"/>
                <w:sz w:val="24"/>
                <w:szCs w:val="24"/>
                <w:lang w:val="de-DE"/>
                <w14:ligatures w14:val="standardContextual"/>
              </w:rPr>
              <w:tab/>
            </w:r>
            <w:r w:rsidRPr="00CC0D5D">
              <w:rPr>
                <w:rStyle w:val="Hyperlink"/>
                <w:noProof/>
              </w:rPr>
              <w:t>Calibration</w:t>
            </w:r>
            <w:r>
              <w:rPr>
                <w:noProof/>
                <w:webHidden/>
              </w:rPr>
              <w:tab/>
            </w:r>
            <w:r>
              <w:rPr>
                <w:noProof/>
                <w:webHidden/>
              </w:rPr>
              <w:fldChar w:fldCharType="begin"/>
            </w:r>
            <w:r>
              <w:rPr>
                <w:noProof/>
                <w:webHidden/>
              </w:rPr>
              <w:instrText xml:space="preserve"> PAGEREF _Toc233808836 \h </w:instrText>
            </w:r>
            <w:r>
              <w:rPr>
                <w:noProof/>
                <w:webHidden/>
              </w:rPr>
            </w:r>
            <w:r>
              <w:rPr>
                <w:noProof/>
                <w:webHidden/>
              </w:rPr>
              <w:fldChar w:fldCharType="separate"/>
            </w:r>
            <w:r>
              <w:rPr>
                <w:noProof/>
                <w:webHidden/>
              </w:rPr>
              <w:t>26</w:t>
            </w:r>
            <w:r>
              <w:rPr>
                <w:noProof/>
                <w:webHidden/>
              </w:rPr>
              <w:fldChar w:fldCharType="end"/>
            </w:r>
          </w:hyperlink>
        </w:p>
        <w:p w14:paraId="126A2FCA" w14:textId="3A1A79F0" w:rsidR="009D5B04" w:rsidRDefault="009D5B04">
          <w:pPr>
            <w:pStyle w:val="Verzeichnis2"/>
            <w:rPr>
              <w:rFonts w:asciiTheme="minorHAnsi" w:eastAsiaTheme="minorEastAsia" w:hAnsiTheme="minorHAnsi" w:cstheme="minorBidi"/>
              <w:kern w:val="2"/>
              <w:sz w:val="24"/>
              <w:szCs w:val="24"/>
              <w:lang w:eastAsia="de-DE"/>
              <w14:ligatures w14:val="standardContextual"/>
            </w:rPr>
          </w:pPr>
          <w:hyperlink w:anchor="_Toc233808837" w:history="1">
            <w:r w:rsidRPr="00CC0D5D">
              <w:rPr>
                <w:rStyle w:val="Hyperlink"/>
              </w:rPr>
              <w:t>6.1</w:t>
            </w:r>
            <w:r>
              <w:rPr>
                <w:rFonts w:asciiTheme="minorHAnsi" w:eastAsiaTheme="minorEastAsia" w:hAnsiTheme="minorHAnsi" w:cstheme="minorBidi"/>
                <w:kern w:val="2"/>
                <w:sz w:val="24"/>
                <w:szCs w:val="24"/>
                <w:lang w:eastAsia="de-DE"/>
                <w14:ligatures w14:val="standardContextual"/>
              </w:rPr>
              <w:tab/>
            </w:r>
            <w:r w:rsidRPr="00CC0D5D">
              <w:rPr>
                <w:rStyle w:val="Hyperlink"/>
              </w:rPr>
              <w:t>Needed Files</w:t>
            </w:r>
            <w:r>
              <w:rPr>
                <w:webHidden/>
              </w:rPr>
              <w:tab/>
            </w:r>
            <w:r>
              <w:rPr>
                <w:webHidden/>
              </w:rPr>
              <w:fldChar w:fldCharType="begin"/>
            </w:r>
            <w:r>
              <w:rPr>
                <w:webHidden/>
              </w:rPr>
              <w:instrText xml:space="preserve"> PAGEREF _Toc233808837 \h </w:instrText>
            </w:r>
            <w:r>
              <w:rPr>
                <w:webHidden/>
              </w:rPr>
            </w:r>
            <w:r>
              <w:rPr>
                <w:webHidden/>
              </w:rPr>
              <w:fldChar w:fldCharType="separate"/>
            </w:r>
            <w:r>
              <w:rPr>
                <w:webHidden/>
              </w:rPr>
              <w:t>26</w:t>
            </w:r>
            <w:r>
              <w:rPr>
                <w:webHidden/>
              </w:rPr>
              <w:fldChar w:fldCharType="end"/>
            </w:r>
          </w:hyperlink>
        </w:p>
        <w:p w14:paraId="0EB81C1F" w14:textId="2D049FAC" w:rsidR="009D5B04" w:rsidRDefault="009D5B04">
          <w:pPr>
            <w:pStyle w:val="Verzeichnis2"/>
            <w:rPr>
              <w:rFonts w:asciiTheme="minorHAnsi" w:eastAsiaTheme="minorEastAsia" w:hAnsiTheme="minorHAnsi" w:cstheme="minorBidi"/>
              <w:kern w:val="2"/>
              <w:sz w:val="24"/>
              <w:szCs w:val="24"/>
              <w:lang w:eastAsia="de-DE"/>
              <w14:ligatures w14:val="standardContextual"/>
            </w:rPr>
          </w:pPr>
          <w:hyperlink w:anchor="_Toc233808838" w:history="1">
            <w:r w:rsidRPr="00CC0D5D">
              <w:rPr>
                <w:rStyle w:val="Hyperlink"/>
              </w:rPr>
              <w:t>6.2</w:t>
            </w:r>
            <w:r>
              <w:rPr>
                <w:rFonts w:asciiTheme="minorHAnsi" w:eastAsiaTheme="minorEastAsia" w:hAnsiTheme="minorHAnsi" w:cstheme="minorBidi"/>
                <w:kern w:val="2"/>
                <w:sz w:val="24"/>
                <w:szCs w:val="24"/>
                <w:lang w:eastAsia="de-DE"/>
                <w14:ligatures w14:val="standardContextual"/>
              </w:rPr>
              <w:tab/>
            </w:r>
            <w:r w:rsidRPr="00CC0D5D">
              <w:rPr>
                <w:rStyle w:val="Hyperlink"/>
              </w:rPr>
              <w:t>Changes in Files for integration</w:t>
            </w:r>
            <w:r>
              <w:rPr>
                <w:webHidden/>
              </w:rPr>
              <w:tab/>
            </w:r>
            <w:r>
              <w:rPr>
                <w:webHidden/>
              </w:rPr>
              <w:fldChar w:fldCharType="begin"/>
            </w:r>
            <w:r>
              <w:rPr>
                <w:webHidden/>
              </w:rPr>
              <w:instrText xml:space="preserve"> PAGEREF _Toc233808838 \h </w:instrText>
            </w:r>
            <w:r>
              <w:rPr>
                <w:webHidden/>
              </w:rPr>
            </w:r>
            <w:r>
              <w:rPr>
                <w:webHidden/>
              </w:rPr>
              <w:fldChar w:fldCharType="separate"/>
            </w:r>
            <w:r>
              <w:rPr>
                <w:webHidden/>
              </w:rPr>
              <w:t>26</w:t>
            </w:r>
            <w:r>
              <w:rPr>
                <w:webHidden/>
              </w:rPr>
              <w:fldChar w:fldCharType="end"/>
            </w:r>
          </w:hyperlink>
        </w:p>
        <w:p w14:paraId="481B8C88" w14:textId="1469F568"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39" w:history="1">
            <w:r w:rsidRPr="00CC0D5D">
              <w:rPr>
                <w:rStyle w:val="Hyperlink"/>
              </w:rPr>
              <w:t>6.2.1</w:t>
            </w:r>
            <w:r>
              <w:rPr>
                <w:rFonts w:asciiTheme="minorHAnsi" w:eastAsiaTheme="minorEastAsia" w:hAnsiTheme="minorHAnsi" w:cstheme="minorBidi"/>
                <w:kern w:val="2"/>
                <w:sz w:val="24"/>
                <w:szCs w:val="24"/>
                <w:lang w:eastAsia="de-DE"/>
                <w14:ligatures w14:val="standardContextual"/>
              </w:rPr>
              <w:tab/>
            </w:r>
            <w:r w:rsidRPr="00CC0D5D">
              <w:rPr>
                <w:rStyle w:val="Hyperlink"/>
              </w:rPr>
              <w:t>ETK_SER_Page_Ctrl_Fct.c/.h</w:t>
            </w:r>
            <w:r>
              <w:rPr>
                <w:webHidden/>
              </w:rPr>
              <w:tab/>
            </w:r>
            <w:r>
              <w:rPr>
                <w:webHidden/>
              </w:rPr>
              <w:fldChar w:fldCharType="begin"/>
            </w:r>
            <w:r>
              <w:rPr>
                <w:webHidden/>
              </w:rPr>
              <w:instrText xml:space="preserve"> PAGEREF _Toc233808839 \h </w:instrText>
            </w:r>
            <w:r>
              <w:rPr>
                <w:webHidden/>
              </w:rPr>
            </w:r>
            <w:r>
              <w:rPr>
                <w:webHidden/>
              </w:rPr>
              <w:fldChar w:fldCharType="separate"/>
            </w:r>
            <w:r>
              <w:rPr>
                <w:webHidden/>
              </w:rPr>
              <w:t>26</w:t>
            </w:r>
            <w:r>
              <w:rPr>
                <w:webHidden/>
              </w:rPr>
              <w:fldChar w:fldCharType="end"/>
            </w:r>
          </w:hyperlink>
        </w:p>
        <w:p w14:paraId="63EB0AE1" w14:textId="3775C769"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40" w:history="1">
            <w:r w:rsidRPr="00CC0D5D">
              <w:rPr>
                <w:rStyle w:val="Hyperlink"/>
              </w:rPr>
              <w:t>6.2.2</w:t>
            </w:r>
            <w:r>
              <w:rPr>
                <w:rFonts w:asciiTheme="minorHAnsi" w:eastAsiaTheme="minorEastAsia" w:hAnsiTheme="minorHAnsi" w:cstheme="minorBidi"/>
                <w:kern w:val="2"/>
                <w:sz w:val="24"/>
                <w:szCs w:val="24"/>
                <w:lang w:eastAsia="de-DE"/>
                <w14:ligatures w14:val="standardContextual"/>
              </w:rPr>
              <w:tab/>
            </w:r>
            <w:r w:rsidRPr="00CC0D5D">
              <w:rPr>
                <w:rStyle w:val="Hyperlink"/>
              </w:rPr>
              <w:t>ETK_Integration_Cfg.h</w:t>
            </w:r>
            <w:r>
              <w:rPr>
                <w:webHidden/>
              </w:rPr>
              <w:tab/>
            </w:r>
            <w:r>
              <w:rPr>
                <w:webHidden/>
              </w:rPr>
              <w:fldChar w:fldCharType="begin"/>
            </w:r>
            <w:r>
              <w:rPr>
                <w:webHidden/>
              </w:rPr>
              <w:instrText xml:space="preserve"> PAGEREF _Toc233808840 \h </w:instrText>
            </w:r>
            <w:r>
              <w:rPr>
                <w:webHidden/>
              </w:rPr>
            </w:r>
            <w:r>
              <w:rPr>
                <w:webHidden/>
              </w:rPr>
              <w:fldChar w:fldCharType="separate"/>
            </w:r>
            <w:r>
              <w:rPr>
                <w:webHidden/>
              </w:rPr>
              <w:t>27</w:t>
            </w:r>
            <w:r>
              <w:rPr>
                <w:webHidden/>
              </w:rPr>
              <w:fldChar w:fldCharType="end"/>
            </w:r>
          </w:hyperlink>
        </w:p>
        <w:p w14:paraId="4B0D52E6" w14:textId="2AA11A86"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41" w:history="1">
            <w:r w:rsidRPr="00CC0D5D">
              <w:rPr>
                <w:rStyle w:val="Hyperlink"/>
              </w:rPr>
              <w:t>6.2.3</w:t>
            </w:r>
            <w:r>
              <w:rPr>
                <w:rFonts w:asciiTheme="minorHAnsi" w:eastAsiaTheme="minorEastAsia" w:hAnsiTheme="minorHAnsi" w:cstheme="minorBidi"/>
                <w:kern w:val="2"/>
                <w:sz w:val="24"/>
                <w:szCs w:val="24"/>
                <w:lang w:eastAsia="de-DE"/>
                <w14:ligatures w14:val="standardContextual"/>
              </w:rPr>
              <w:tab/>
            </w:r>
            <w:r w:rsidRPr="00CC0D5D">
              <w:rPr>
                <w:rStyle w:val="Hyperlink"/>
              </w:rPr>
              <w:t>Call of function</w:t>
            </w:r>
            <w:r>
              <w:rPr>
                <w:webHidden/>
              </w:rPr>
              <w:tab/>
            </w:r>
            <w:r>
              <w:rPr>
                <w:webHidden/>
              </w:rPr>
              <w:fldChar w:fldCharType="begin"/>
            </w:r>
            <w:r>
              <w:rPr>
                <w:webHidden/>
              </w:rPr>
              <w:instrText xml:space="preserve"> PAGEREF _Toc233808841 \h </w:instrText>
            </w:r>
            <w:r>
              <w:rPr>
                <w:webHidden/>
              </w:rPr>
            </w:r>
            <w:r>
              <w:rPr>
                <w:webHidden/>
              </w:rPr>
              <w:fldChar w:fldCharType="separate"/>
            </w:r>
            <w:r>
              <w:rPr>
                <w:webHidden/>
              </w:rPr>
              <w:t>27</w:t>
            </w:r>
            <w:r>
              <w:rPr>
                <w:webHidden/>
              </w:rPr>
              <w:fldChar w:fldCharType="end"/>
            </w:r>
          </w:hyperlink>
        </w:p>
        <w:p w14:paraId="59321061" w14:textId="249CA836"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42" w:history="1">
            <w:r w:rsidRPr="00CC0D5D">
              <w:rPr>
                <w:rStyle w:val="Hyperlink"/>
              </w:rPr>
              <w:t>6.2.4</w:t>
            </w:r>
            <w:r>
              <w:rPr>
                <w:rFonts w:asciiTheme="minorHAnsi" w:eastAsiaTheme="minorEastAsia" w:hAnsiTheme="minorHAnsi" w:cstheme="minorBidi"/>
                <w:kern w:val="2"/>
                <w:sz w:val="24"/>
                <w:szCs w:val="24"/>
                <w:lang w:eastAsia="de-DE"/>
                <w14:ligatures w14:val="standardContextual"/>
              </w:rPr>
              <w:tab/>
            </w:r>
            <w:r w:rsidRPr="00CC0D5D">
              <w:rPr>
                <w:rStyle w:val="Hyperlink"/>
              </w:rPr>
              <w:t>A2L configuration in XCT Tool</w:t>
            </w:r>
            <w:r>
              <w:rPr>
                <w:webHidden/>
              </w:rPr>
              <w:tab/>
            </w:r>
            <w:r>
              <w:rPr>
                <w:webHidden/>
              </w:rPr>
              <w:fldChar w:fldCharType="begin"/>
            </w:r>
            <w:r>
              <w:rPr>
                <w:webHidden/>
              </w:rPr>
              <w:instrText xml:space="preserve"> PAGEREF _Toc233808842 \h </w:instrText>
            </w:r>
            <w:r>
              <w:rPr>
                <w:webHidden/>
              </w:rPr>
            </w:r>
            <w:r>
              <w:rPr>
                <w:webHidden/>
              </w:rPr>
              <w:fldChar w:fldCharType="separate"/>
            </w:r>
            <w:r>
              <w:rPr>
                <w:webHidden/>
              </w:rPr>
              <w:t>28</w:t>
            </w:r>
            <w:r>
              <w:rPr>
                <w:webHidden/>
              </w:rPr>
              <w:fldChar w:fldCharType="end"/>
            </w:r>
          </w:hyperlink>
        </w:p>
        <w:p w14:paraId="70AB365F" w14:textId="490FA2A4"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43" w:history="1">
            <w:r w:rsidRPr="00CC0D5D">
              <w:rPr>
                <w:rStyle w:val="Hyperlink"/>
              </w:rPr>
              <w:t>6.2.5</w:t>
            </w:r>
            <w:r>
              <w:rPr>
                <w:rFonts w:asciiTheme="minorHAnsi" w:eastAsiaTheme="minorEastAsia" w:hAnsiTheme="minorHAnsi" w:cstheme="minorBidi"/>
                <w:kern w:val="2"/>
                <w:sz w:val="24"/>
                <w:szCs w:val="24"/>
                <w:lang w:eastAsia="de-DE"/>
                <w14:ligatures w14:val="standardContextual"/>
              </w:rPr>
              <w:tab/>
            </w:r>
            <w:r w:rsidRPr="00CC0D5D">
              <w:rPr>
                <w:rStyle w:val="Hyperlink"/>
              </w:rPr>
              <w:t>Verify in XCT Tool and use in INCA</w:t>
            </w:r>
            <w:r>
              <w:rPr>
                <w:webHidden/>
              </w:rPr>
              <w:tab/>
            </w:r>
            <w:r>
              <w:rPr>
                <w:webHidden/>
              </w:rPr>
              <w:fldChar w:fldCharType="begin"/>
            </w:r>
            <w:r>
              <w:rPr>
                <w:webHidden/>
              </w:rPr>
              <w:instrText xml:space="preserve"> PAGEREF _Toc233808843 \h </w:instrText>
            </w:r>
            <w:r>
              <w:rPr>
                <w:webHidden/>
              </w:rPr>
            </w:r>
            <w:r>
              <w:rPr>
                <w:webHidden/>
              </w:rPr>
              <w:fldChar w:fldCharType="separate"/>
            </w:r>
            <w:r>
              <w:rPr>
                <w:webHidden/>
              </w:rPr>
              <w:t>31</w:t>
            </w:r>
            <w:r>
              <w:rPr>
                <w:webHidden/>
              </w:rPr>
              <w:fldChar w:fldCharType="end"/>
            </w:r>
          </w:hyperlink>
        </w:p>
        <w:p w14:paraId="7351D23F" w14:textId="49413269" w:rsidR="009D5B04" w:rsidRDefault="009D5B04">
          <w:pPr>
            <w:pStyle w:val="Verzeichnis1"/>
            <w:rPr>
              <w:rFonts w:asciiTheme="minorHAnsi" w:eastAsiaTheme="minorEastAsia" w:hAnsiTheme="minorHAnsi" w:cstheme="minorBidi"/>
              <w:noProof/>
              <w:kern w:val="2"/>
              <w:sz w:val="24"/>
              <w:szCs w:val="24"/>
              <w:lang w:val="de-DE"/>
              <w14:ligatures w14:val="standardContextual"/>
            </w:rPr>
          </w:pPr>
          <w:hyperlink w:anchor="_Toc233808844" w:history="1">
            <w:r w:rsidRPr="00CC0D5D">
              <w:rPr>
                <w:rStyle w:val="Hyperlink"/>
                <w:noProof/>
              </w:rPr>
              <w:t>7</w:t>
            </w:r>
            <w:r>
              <w:rPr>
                <w:rFonts w:asciiTheme="minorHAnsi" w:eastAsiaTheme="minorEastAsia" w:hAnsiTheme="minorHAnsi" w:cstheme="minorBidi"/>
                <w:noProof/>
                <w:kern w:val="2"/>
                <w:sz w:val="24"/>
                <w:szCs w:val="24"/>
                <w:lang w:val="de-DE"/>
                <w14:ligatures w14:val="standardContextual"/>
              </w:rPr>
              <w:tab/>
            </w:r>
            <w:r w:rsidRPr="00CC0D5D">
              <w:rPr>
                <w:rStyle w:val="Hyperlink"/>
                <w:noProof/>
              </w:rPr>
              <w:t>Advanced Code Check (ACC)</w:t>
            </w:r>
            <w:r>
              <w:rPr>
                <w:noProof/>
                <w:webHidden/>
              </w:rPr>
              <w:tab/>
            </w:r>
            <w:r>
              <w:rPr>
                <w:noProof/>
                <w:webHidden/>
              </w:rPr>
              <w:fldChar w:fldCharType="begin"/>
            </w:r>
            <w:r>
              <w:rPr>
                <w:noProof/>
                <w:webHidden/>
              </w:rPr>
              <w:instrText xml:space="preserve"> PAGEREF _Toc233808844 \h </w:instrText>
            </w:r>
            <w:r>
              <w:rPr>
                <w:noProof/>
                <w:webHidden/>
              </w:rPr>
            </w:r>
            <w:r>
              <w:rPr>
                <w:noProof/>
                <w:webHidden/>
              </w:rPr>
              <w:fldChar w:fldCharType="separate"/>
            </w:r>
            <w:r>
              <w:rPr>
                <w:noProof/>
                <w:webHidden/>
              </w:rPr>
              <w:t>35</w:t>
            </w:r>
            <w:r>
              <w:rPr>
                <w:noProof/>
                <w:webHidden/>
              </w:rPr>
              <w:fldChar w:fldCharType="end"/>
            </w:r>
          </w:hyperlink>
        </w:p>
        <w:p w14:paraId="24FB9EEB" w14:textId="2642FE6E" w:rsidR="009D5B04" w:rsidRDefault="009D5B04">
          <w:pPr>
            <w:pStyle w:val="Verzeichnis2"/>
            <w:rPr>
              <w:rFonts w:asciiTheme="minorHAnsi" w:eastAsiaTheme="minorEastAsia" w:hAnsiTheme="minorHAnsi" w:cstheme="minorBidi"/>
              <w:kern w:val="2"/>
              <w:sz w:val="24"/>
              <w:szCs w:val="24"/>
              <w:lang w:eastAsia="de-DE"/>
              <w14:ligatures w14:val="standardContextual"/>
            </w:rPr>
          </w:pPr>
          <w:hyperlink w:anchor="_Toc233808845" w:history="1">
            <w:r w:rsidRPr="00CC0D5D">
              <w:rPr>
                <w:rStyle w:val="Hyperlink"/>
              </w:rPr>
              <w:t>7.1</w:t>
            </w:r>
            <w:r>
              <w:rPr>
                <w:rFonts w:asciiTheme="minorHAnsi" w:eastAsiaTheme="minorEastAsia" w:hAnsiTheme="minorHAnsi" w:cstheme="minorBidi"/>
                <w:kern w:val="2"/>
                <w:sz w:val="24"/>
                <w:szCs w:val="24"/>
                <w:lang w:eastAsia="de-DE"/>
                <w14:ligatures w14:val="standardContextual"/>
              </w:rPr>
              <w:tab/>
            </w:r>
            <w:r w:rsidRPr="00CC0D5D">
              <w:rPr>
                <w:rStyle w:val="Hyperlink"/>
              </w:rPr>
              <w:t>Needed Files</w:t>
            </w:r>
            <w:r>
              <w:rPr>
                <w:webHidden/>
              </w:rPr>
              <w:tab/>
            </w:r>
            <w:r>
              <w:rPr>
                <w:webHidden/>
              </w:rPr>
              <w:fldChar w:fldCharType="begin"/>
            </w:r>
            <w:r>
              <w:rPr>
                <w:webHidden/>
              </w:rPr>
              <w:instrText xml:space="preserve"> PAGEREF _Toc233808845 \h </w:instrText>
            </w:r>
            <w:r>
              <w:rPr>
                <w:webHidden/>
              </w:rPr>
            </w:r>
            <w:r>
              <w:rPr>
                <w:webHidden/>
              </w:rPr>
              <w:fldChar w:fldCharType="separate"/>
            </w:r>
            <w:r>
              <w:rPr>
                <w:webHidden/>
              </w:rPr>
              <w:t>35</w:t>
            </w:r>
            <w:r>
              <w:rPr>
                <w:webHidden/>
              </w:rPr>
              <w:fldChar w:fldCharType="end"/>
            </w:r>
          </w:hyperlink>
        </w:p>
        <w:p w14:paraId="640C63BA" w14:textId="4CA5D1CA" w:rsidR="009D5B04" w:rsidRDefault="009D5B04">
          <w:pPr>
            <w:pStyle w:val="Verzeichnis2"/>
            <w:rPr>
              <w:rFonts w:asciiTheme="minorHAnsi" w:eastAsiaTheme="minorEastAsia" w:hAnsiTheme="minorHAnsi" w:cstheme="minorBidi"/>
              <w:kern w:val="2"/>
              <w:sz w:val="24"/>
              <w:szCs w:val="24"/>
              <w:lang w:eastAsia="de-DE"/>
              <w14:ligatures w14:val="standardContextual"/>
            </w:rPr>
          </w:pPr>
          <w:hyperlink w:anchor="_Toc233808846" w:history="1">
            <w:r w:rsidRPr="00CC0D5D">
              <w:rPr>
                <w:rStyle w:val="Hyperlink"/>
              </w:rPr>
              <w:t>7.2</w:t>
            </w:r>
            <w:r>
              <w:rPr>
                <w:rFonts w:asciiTheme="minorHAnsi" w:eastAsiaTheme="minorEastAsia" w:hAnsiTheme="minorHAnsi" w:cstheme="minorBidi"/>
                <w:kern w:val="2"/>
                <w:sz w:val="24"/>
                <w:szCs w:val="24"/>
                <w:lang w:eastAsia="de-DE"/>
                <w14:ligatures w14:val="standardContextual"/>
              </w:rPr>
              <w:tab/>
            </w:r>
            <w:r w:rsidRPr="00CC0D5D">
              <w:rPr>
                <w:rStyle w:val="Hyperlink"/>
              </w:rPr>
              <w:t>Changes in Files for integration</w:t>
            </w:r>
            <w:r>
              <w:rPr>
                <w:webHidden/>
              </w:rPr>
              <w:tab/>
            </w:r>
            <w:r>
              <w:rPr>
                <w:webHidden/>
              </w:rPr>
              <w:fldChar w:fldCharType="begin"/>
            </w:r>
            <w:r>
              <w:rPr>
                <w:webHidden/>
              </w:rPr>
              <w:instrText xml:space="preserve"> PAGEREF _Toc233808846 \h </w:instrText>
            </w:r>
            <w:r>
              <w:rPr>
                <w:webHidden/>
              </w:rPr>
            </w:r>
            <w:r>
              <w:rPr>
                <w:webHidden/>
              </w:rPr>
              <w:fldChar w:fldCharType="separate"/>
            </w:r>
            <w:r>
              <w:rPr>
                <w:webHidden/>
              </w:rPr>
              <w:t>35</w:t>
            </w:r>
            <w:r>
              <w:rPr>
                <w:webHidden/>
              </w:rPr>
              <w:fldChar w:fldCharType="end"/>
            </w:r>
          </w:hyperlink>
        </w:p>
        <w:p w14:paraId="4A5AC5EA" w14:textId="691135CA"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47" w:history="1">
            <w:r w:rsidRPr="00CC0D5D">
              <w:rPr>
                <w:rStyle w:val="Hyperlink"/>
              </w:rPr>
              <w:t>7.2.1</w:t>
            </w:r>
            <w:r>
              <w:rPr>
                <w:rFonts w:asciiTheme="minorHAnsi" w:eastAsiaTheme="minorEastAsia" w:hAnsiTheme="minorHAnsi" w:cstheme="minorBidi"/>
                <w:kern w:val="2"/>
                <w:sz w:val="24"/>
                <w:szCs w:val="24"/>
                <w:lang w:eastAsia="de-DE"/>
                <w14:ligatures w14:val="standardContextual"/>
              </w:rPr>
              <w:tab/>
            </w:r>
            <w:r w:rsidRPr="00CC0D5D">
              <w:rPr>
                <w:rStyle w:val="Hyperlink"/>
              </w:rPr>
              <w:t>ETK_CodeCheck.c</w:t>
            </w:r>
            <w:r>
              <w:rPr>
                <w:webHidden/>
              </w:rPr>
              <w:tab/>
            </w:r>
            <w:r>
              <w:rPr>
                <w:webHidden/>
              </w:rPr>
              <w:fldChar w:fldCharType="begin"/>
            </w:r>
            <w:r>
              <w:rPr>
                <w:webHidden/>
              </w:rPr>
              <w:instrText xml:space="preserve"> PAGEREF _Toc233808847 \h </w:instrText>
            </w:r>
            <w:r>
              <w:rPr>
                <w:webHidden/>
              </w:rPr>
            </w:r>
            <w:r>
              <w:rPr>
                <w:webHidden/>
              </w:rPr>
              <w:fldChar w:fldCharType="separate"/>
            </w:r>
            <w:r>
              <w:rPr>
                <w:webHidden/>
              </w:rPr>
              <w:t>35</w:t>
            </w:r>
            <w:r>
              <w:rPr>
                <w:webHidden/>
              </w:rPr>
              <w:fldChar w:fldCharType="end"/>
            </w:r>
          </w:hyperlink>
        </w:p>
        <w:p w14:paraId="176778B4" w14:textId="22D144C5"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48" w:history="1">
            <w:r w:rsidRPr="00CC0D5D">
              <w:rPr>
                <w:rStyle w:val="Hyperlink"/>
              </w:rPr>
              <w:t>7.2.2</w:t>
            </w:r>
            <w:r>
              <w:rPr>
                <w:rFonts w:asciiTheme="minorHAnsi" w:eastAsiaTheme="minorEastAsia" w:hAnsiTheme="minorHAnsi" w:cstheme="minorBidi"/>
                <w:kern w:val="2"/>
                <w:sz w:val="24"/>
                <w:szCs w:val="24"/>
                <w:lang w:eastAsia="de-DE"/>
                <w14:ligatures w14:val="standardContextual"/>
              </w:rPr>
              <w:tab/>
            </w:r>
            <w:r w:rsidRPr="00CC0D5D">
              <w:rPr>
                <w:rStyle w:val="Hyperlink"/>
              </w:rPr>
              <w:t>ETK_Integration_Cfg.h</w:t>
            </w:r>
            <w:r>
              <w:rPr>
                <w:webHidden/>
              </w:rPr>
              <w:tab/>
            </w:r>
            <w:r>
              <w:rPr>
                <w:webHidden/>
              </w:rPr>
              <w:fldChar w:fldCharType="begin"/>
            </w:r>
            <w:r>
              <w:rPr>
                <w:webHidden/>
              </w:rPr>
              <w:instrText xml:space="preserve"> PAGEREF _Toc233808848 \h </w:instrText>
            </w:r>
            <w:r>
              <w:rPr>
                <w:webHidden/>
              </w:rPr>
            </w:r>
            <w:r>
              <w:rPr>
                <w:webHidden/>
              </w:rPr>
              <w:fldChar w:fldCharType="separate"/>
            </w:r>
            <w:r>
              <w:rPr>
                <w:webHidden/>
              </w:rPr>
              <w:t>36</w:t>
            </w:r>
            <w:r>
              <w:rPr>
                <w:webHidden/>
              </w:rPr>
              <w:fldChar w:fldCharType="end"/>
            </w:r>
          </w:hyperlink>
        </w:p>
        <w:p w14:paraId="778E4AEF" w14:textId="53F25BE7"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49" w:history="1">
            <w:r w:rsidRPr="00CC0D5D">
              <w:rPr>
                <w:rStyle w:val="Hyperlink"/>
              </w:rPr>
              <w:t>7.2.3</w:t>
            </w:r>
            <w:r>
              <w:rPr>
                <w:rFonts w:asciiTheme="minorHAnsi" w:eastAsiaTheme="minorEastAsia" w:hAnsiTheme="minorHAnsi" w:cstheme="minorBidi"/>
                <w:kern w:val="2"/>
                <w:sz w:val="24"/>
                <w:szCs w:val="24"/>
                <w:lang w:eastAsia="de-DE"/>
                <w14:ligatures w14:val="standardContextual"/>
              </w:rPr>
              <w:tab/>
            </w:r>
            <w:r w:rsidRPr="00CC0D5D">
              <w:rPr>
                <w:rStyle w:val="Hyperlink"/>
              </w:rPr>
              <w:t>Call of function</w:t>
            </w:r>
            <w:r>
              <w:rPr>
                <w:webHidden/>
              </w:rPr>
              <w:tab/>
            </w:r>
            <w:r>
              <w:rPr>
                <w:webHidden/>
              </w:rPr>
              <w:fldChar w:fldCharType="begin"/>
            </w:r>
            <w:r>
              <w:rPr>
                <w:webHidden/>
              </w:rPr>
              <w:instrText xml:space="preserve"> PAGEREF _Toc233808849 \h </w:instrText>
            </w:r>
            <w:r>
              <w:rPr>
                <w:webHidden/>
              </w:rPr>
            </w:r>
            <w:r>
              <w:rPr>
                <w:webHidden/>
              </w:rPr>
              <w:fldChar w:fldCharType="separate"/>
            </w:r>
            <w:r>
              <w:rPr>
                <w:webHidden/>
              </w:rPr>
              <w:t>36</w:t>
            </w:r>
            <w:r>
              <w:rPr>
                <w:webHidden/>
              </w:rPr>
              <w:fldChar w:fldCharType="end"/>
            </w:r>
          </w:hyperlink>
        </w:p>
        <w:p w14:paraId="28DD9FD9" w14:textId="4376478B"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50" w:history="1">
            <w:r w:rsidRPr="00CC0D5D">
              <w:rPr>
                <w:rStyle w:val="Hyperlink"/>
              </w:rPr>
              <w:t>7.2.4</w:t>
            </w:r>
            <w:r>
              <w:rPr>
                <w:rFonts w:asciiTheme="minorHAnsi" w:eastAsiaTheme="minorEastAsia" w:hAnsiTheme="minorHAnsi" w:cstheme="minorBidi"/>
                <w:kern w:val="2"/>
                <w:sz w:val="24"/>
                <w:szCs w:val="24"/>
                <w:lang w:eastAsia="de-DE"/>
                <w14:ligatures w14:val="standardContextual"/>
              </w:rPr>
              <w:tab/>
            </w:r>
            <w:r w:rsidRPr="00CC0D5D">
              <w:rPr>
                <w:rStyle w:val="Hyperlink"/>
              </w:rPr>
              <w:t>A2L configuration in XCT Tool</w:t>
            </w:r>
            <w:r>
              <w:rPr>
                <w:webHidden/>
              </w:rPr>
              <w:tab/>
            </w:r>
            <w:r>
              <w:rPr>
                <w:webHidden/>
              </w:rPr>
              <w:fldChar w:fldCharType="begin"/>
            </w:r>
            <w:r>
              <w:rPr>
                <w:webHidden/>
              </w:rPr>
              <w:instrText xml:space="preserve"> PAGEREF _Toc233808850 \h </w:instrText>
            </w:r>
            <w:r>
              <w:rPr>
                <w:webHidden/>
              </w:rPr>
            </w:r>
            <w:r>
              <w:rPr>
                <w:webHidden/>
              </w:rPr>
              <w:fldChar w:fldCharType="separate"/>
            </w:r>
            <w:r>
              <w:rPr>
                <w:webHidden/>
              </w:rPr>
              <w:t>37</w:t>
            </w:r>
            <w:r>
              <w:rPr>
                <w:webHidden/>
              </w:rPr>
              <w:fldChar w:fldCharType="end"/>
            </w:r>
          </w:hyperlink>
        </w:p>
        <w:p w14:paraId="594A0665" w14:textId="3A7B1E04"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51" w:history="1">
            <w:r w:rsidRPr="00CC0D5D">
              <w:rPr>
                <w:rStyle w:val="Hyperlink"/>
              </w:rPr>
              <w:t>7.2.5</w:t>
            </w:r>
            <w:r>
              <w:rPr>
                <w:rFonts w:asciiTheme="minorHAnsi" w:eastAsiaTheme="minorEastAsia" w:hAnsiTheme="minorHAnsi" w:cstheme="minorBidi"/>
                <w:kern w:val="2"/>
                <w:sz w:val="24"/>
                <w:szCs w:val="24"/>
                <w:lang w:eastAsia="de-DE"/>
                <w14:ligatures w14:val="standardContextual"/>
              </w:rPr>
              <w:tab/>
            </w:r>
            <w:r w:rsidRPr="00CC0D5D">
              <w:rPr>
                <w:rStyle w:val="Hyperlink"/>
              </w:rPr>
              <w:t>Verify in XCT Tool and use in INCA</w:t>
            </w:r>
            <w:r>
              <w:rPr>
                <w:webHidden/>
              </w:rPr>
              <w:tab/>
            </w:r>
            <w:r>
              <w:rPr>
                <w:webHidden/>
              </w:rPr>
              <w:fldChar w:fldCharType="begin"/>
            </w:r>
            <w:r>
              <w:rPr>
                <w:webHidden/>
              </w:rPr>
              <w:instrText xml:space="preserve"> PAGEREF _Toc233808851 \h </w:instrText>
            </w:r>
            <w:r>
              <w:rPr>
                <w:webHidden/>
              </w:rPr>
            </w:r>
            <w:r>
              <w:rPr>
                <w:webHidden/>
              </w:rPr>
              <w:fldChar w:fldCharType="separate"/>
            </w:r>
            <w:r>
              <w:rPr>
                <w:webHidden/>
              </w:rPr>
              <w:t>37</w:t>
            </w:r>
            <w:r>
              <w:rPr>
                <w:webHidden/>
              </w:rPr>
              <w:fldChar w:fldCharType="end"/>
            </w:r>
          </w:hyperlink>
        </w:p>
        <w:p w14:paraId="07E4443C" w14:textId="20789CF0" w:rsidR="009D5B04" w:rsidRDefault="009D5B04">
          <w:pPr>
            <w:pStyle w:val="Verzeichnis1"/>
            <w:rPr>
              <w:rFonts w:asciiTheme="minorHAnsi" w:eastAsiaTheme="minorEastAsia" w:hAnsiTheme="minorHAnsi" w:cstheme="minorBidi"/>
              <w:noProof/>
              <w:kern w:val="2"/>
              <w:sz w:val="24"/>
              <w:szCs w:val="24"/>
              <w:lang w:val="de-DE"/>
              <w14:ligatures w14:val="standardContextual"/>
            </w:rPr>
          </w:pPr>
          <w:hyperlink w:anchor="_Toc233808852" w:history="1">
            <w:r w:rsidRPr="00CC0D5D">
              <w:rPr>
                <w:rStyle w:val="Hyperlink"/>
                <w:noProof/>
              </w:rPr>
              <w:t>8</w:t>
            </w:r>
            <w:r>
              <w:rPr>
                <w:rFonts w:asciiTheme="minorHAnsi" w:eastAsiaTheme="minorEastAsia" w:hAnsiTheme="minorHAnsi" w:cstheme="minorBidi"/>
                <w:noProof/>
                <w:kern w:val="2"/>
                <w:sz w:val="24"/>
                <w:szCs w:val="24"/>
                <w:lang w:val="de-DE"/>
                <w14:ligatures w14:val="standardContextual"/>
              </w:rPr>
              <w:tab/>
            </w:r>
            <w:r w:rsidRPr="00CC0D5D">
              <w:rPr>
                <w:rStyle w:val="Hyperlink"/>
                <w:noProof/>
              </w:rPr>
              <w:t>Coldstart measurement</w:t>
            </w:r>
            <w:r>
              <w:rPr>
                <w:noProof/>
                <w:webHidden/>
              </w:rPr>
              <w:tab/>
            </w:r>
            <w:r>
              <w:rPr>
                <w:noProof/>
                <w:webHidden/>
              </w:rPr>
              <w:fldChar w:fldCharType="begin"/>
            </w:r>
            <w:r>
              <w:rPr>
                <w:noProof/>
                <w:webHidden/>
              </w:rPr>
              <w:instrText xml:space="preserve"> PAGEREF _Toc233808852 \h </w:instrText>
            </w:r>
            <w:r>
              <w:rPr>
                <w:noProof/>
                <w:webHidden/>
              </w:rPr>
            </w:r>
            <w:r>
              <w:rPr>
                <w:noProof/>
                <w:webHidden/>
              </w:rPr>
              <w:fldChar w:fldCharType="separate"/>
            </w:r>
            <w:r>
              <w:rPr>
                <w:noProof/>
                <w:webHidden/>
              </w:rPr>
              <w:t>39</w:t>
            </w:r>
            <w:r>
              <w:rPr>
                <w:noProof/>
                <w:webHidden/>
              </w:rPr>
              <w:fldChar w:fldCharType="end"/>
            </w:r>
          </w:hyperlink>
        </w:p>
        <w:p w14:paraId="5B1A68B8" w14:textId="24027D04" w:rsidR="009D5B04" w:rsidRDefault="009D5B04">
          <w:pPr>
            <w:pStyle w:val="Verzeichnis2"/>
            <w:rPr>
              <w:rFonts w:asciiTheme="minorHAnsi" w:eastAsiaTheme="minorEastAsia" w:hAnsiTheme="minorHAnsi" w:cstheme="minorBidi"/>
              <w:kern w:val="2"/>
              <w:sz w:val="24"/>
              <w:szCs w:val="24"/>
              <w:lang w:eastAsia="de-DE"/>
              <w14:ligatures w14:val="standardContextual"/>
            </w:rPr>
          </w:pPr>
          <w:hyperlink w:anchor="_Toc233808853" w:history="1">
            <w:r w:rsidRPr="00CC0D5D">
              <w:rPr>
                <w:rStyle w:val="Hyperlink"/>
              </w:rPr>
              <w:t>8.1</w:t>
            </w:r>
            <w:r>
              <w:rPr>
                <w:rFonts w:asciiTheme="minorHAnsi" w:eastAsiaTheme="minorEastAsia" w:hAnsiTheme="minorHAnsi" w:cstheme="minorBidi"/>
                <w:kern w:val="2"/>
                <w:sz w:val="24"/>
                <w:szCs w:val="24"/>
                <w:lang w:eastAsia="de-DE"/>
                <w14:ligatures w14:val="standardContextual"/>
              </w:rPr>
              <w:tab/>
            </w:r>
            <w:r w:rsidRPr="00CC0D5D">
              <w:rPr>
                <w:rStyle w:val="Hyperlink"/>
              </w:rPr>
              <w:t>Changes in Files for integration</w:t>
            </w:r>
            <w:r>
              <w:rPr>
                <w:webHidden/>
              </w:rPr>
              <w:tab/>
            </w:r>
            <w:r>
              <w:rPr>
                <w:webHidden/>
              </w:rPr>
              <w:fldChar w:fldCharType="begin"/>
            </w:r>
            <w:r>
              <w:rPr>
                <w:webHidden/>
              </w:rPr>
              <w:instrText xml:space="preserve"> PAGEREF _Toc233808853 \h </w:instrText>
            </w:r>
            <w:r>
              <w:rPr>
                <w:webHidden/>
              </w:rPr>
            </w:r>
            <w:r>
              <w:rPr>
                <w:webHidden/>
              </w:rPr>
              <w:fldChar w:fldCharType="separate"/>
            </w:r>
            <w:r>
              <w:rPr>
                <w:webHidden/>
              </w:rPr>
              <w:t>39</w:t>
            </w:r>
            <w:r>
              <w:rPr>
                <w:webHidden/>
              </w:rPr>
              <w:fldChar w:fldCharType="end"/>
            </w:r>
          </w:hyperlink>
        </w:p>
        <w:p w14:paraId="1F303A28" w14:textId="4B6CD063"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54" w:history="1">
            <w:r w:rsidRPr="00CC0D5D">
              <w:rPr>
                <w:rStyle w:val="Hyperlink"/>
              </w:rPr>
              <w:t>8.1.1</w:t>
            </w:r>
            <w:r>
              <w:rPr>
                <w:rFonts w:asciiTheme="minorHAnsi" w:eastAsiaTheme="minorEastAsia" w:hAnsiTheme="minorHAnsi" w:cstheme="minorBidi"/>
                <w:kern w:val="2"/>
                <w:sz w:val="24"/>
                <w:szCs w:val="24"/>
                <w:lang w:eastAsia="de-DE"/>
                <w14:ligatures w14:val="standardContextual"/>
              </w:rPr>
              <w:tab/>
            </w:r>
            <w:r w:rsidRPr="00CC0D5D">
              <w:rPr>
                <w:rStyle w:val="Hyperlink"/>
              </w:rPr>
              <w:t>ETK_SER_Coldstart.c</w:t>
            </w:r>
            <w:r>
              <w:rPr>
                <w:webHidden/>
              </w:rPr>
              <w:tab/>
            </w:r>
            <w:r>
              <w:rPr>
                <w:webHidden/>
              </w:rPr>
              <w:fldChar w:fldCharType="begin"/>
            </w:r>
            <w:r>
              <w:rPr>
                <w:webHidden/>
              </w:rPr>
              <w:instrText xml:space="preserve"> PAGEREF _Toc233808854 \h </w:instrText>
            </w:r>
            <w:r>
              <w:rPr>
                <w:webHidden/>
              </w:rPr>
            </w:r>
            <w:r>
              <w:rPr>
                <w:webHidden/>
              </w:rPr>
              <w:fldChar w:fldCharType="separate"/>
            </w:r>
            <w:r>
              <w:rPr>
                <w:webHidden/>
              </w:rPr>
              <w:t>39</w:t>
            </w:r>
            <w:r>
              <w:rPr>
                <w:webHidden/>
              </w:rPr>
              <w:fldChar w:fldCharType="end"/>
            </w:r>
          </w:hyperlink>
        </w:p>
        <w:p w14:paraId="1833C5CF" w14:textId="4D2B1F68"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55" w:history="1">
            <w:r w:rsidRPr="00CC0D5D">
              <w:rPr>
                <w:rStyle w:val="Hyperlink"/>
              </w:rPr>
              <w:t>8.1.2</w:t>
            </w:r>
            <w:r>
              <w:rPr>
                <w:rFonts w:asciiTheme="minorHAnsi" w:eastAsiaTheme="minorEastAsia" w:hAnsiTheme="minorHAnsi" w:cstheme="minorBidi"/>
                <w:kern w:val="2"/>
                <w:sz w:val="24"/>
                <w:szCs w:val="24"/>
                <w:lang w:eastAsia="de-DE"/>
                <w14:ligatures w14:val="standardContextual"/>
              </w:rPr>
              <w:tab/>
            </w:r>
            <w:r w:rsidRPr="00CC0D5D">
              <w:rPr>
                <w:rStyle w:val="Hyperlink"/>
              </w:rPr>
              <w:t>ETK_Integration_Cfg.h</w:t>
            </w:r>
            <w:r>
              <w:rPr>
                <w:webHidden/>
              </w:rPr>
              <w:tab/>
            </w:r>
            <w:r>
              <w:rPr>
                <w:webHidden/>
              </w:rPr>
              <w:fldChar w:fldCharType="begin"/>
            </w:r>
            <w:r>
              <w:rPr>
                <w:webHidden/>
              </w:rPr>
              <w:instrText xml:space="preserve"> PAGEREF _Toc233808855 \h </w:instrText>
            </w:r>
            <w:r>
              <w:rPr>
                <w:webHidden/>
              </w:rPr>
            </w:r>
            <w:r>
              <w:rPr>
                <w:webHidden/>
              </w:rPr>
              <w:fldChar w:fldCharType="separate"/>
            </w:r>
            <w:r>
              <w:rPr>
                <w:webHidden/>
              </w:rPr>
              <w:t>40</w:t>
            </w:r>
            <w:r>
              <w:rPr>
                <w:webHidden/>
              </w:rPr>
              <w:fldChar w:fldCharType="end"/>
            </w:r>
          </w:hyperlink>
        </w:p>
        <w:p w14:paraId="15384F4C" w14:textId="39F397F8"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56" w:history="1">
            <w:r w:rsidRPr="00CC0D5D">
              <w:rPr>
                <w:rStyle w:val="Hyperlink"/>
              </w:rPr>
              <w:t>8.1.3</w:t>
            </w:r>
            <w:r>
              <w:rPr>
                <w:rFonts w:asciiTheme="minorHAnsi" w:eastAsiaTheme="minorEastAsia" w:hAnsiTheme="minorHAnsi" w:cstheme="minorBidi"/>
                <w:kern w:val="2"/>
                <w:sz w:val="24"/>
                <w:szCs w:val="24"/>
                <w:lang w:eastAsia="de-DE"/>
                <w14:ligatures w14:val="standardContextual"/>
              </w:rPr>
              <w:tab/>
            </w:r>
            <w:r w:rsidRPr="00CC0D5D">
              <w:rPr>
                <w:rStyle w:val="Hyperlink"/>
              </w:rPr>
              <w:t>Call of function</w:t>
            </w:r>
            <w:r>
              <w:rPr>
                <w:webHidden/>
              </w:rPr>
              <w:tab/>
            </w:r>
            <w:r>
              <w:rPr>
                <w:webHidden/>
              </w:rPr>
              <w:fldChar w:fldCharType="begin"/>
            </w:r>
            <w:r>
              <w:rPr>
                <w:webHidden/>
              </w:rPr>
              <w:instrText xml:space="preserve"> PAGEREF _Toc233808856 \h </w:instrText>
            </w:r>
            <w:r>
              <w:rPr>
                <w:webHidden/>
              </w:rPr>
            </w:r>
            <w:r>
              <w:rPr>
                <w:webHidden/>
              </w:rPr>
              <w:fldChar w:fldCharType="separate"/>
            </w:r>
            <w:r>
              <w:rPr>
                <w:webHidden/>
              </w:rPr>
              <w:t>40</w:t>
            </w:r>
            <w:r>
              <w:rPr>
                <w:webHidden/>
              </w:rPr>
              <w:fldChar w:fldCharType="end"/>
            </w:r>
          </w:hyperlink>
        </w:p>
        <w:p w14:paraId="2C46D9D2" w14:textId="68FD4352"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57" w:history="1">
            <w:r w:rsidRPr="00CC0D5D">
              <w:rPr>
                <w:rStyle w:val="Hyperlink"/>
              </w:rPr>
              <w:t>8.1.4</w:t>
            </w:r>
            <w:r>
              <w:rPr>
                <w:rFonts w:asciiTheme="minorHAnsi" w:eastAsiaTheme="minorEastAsia" w:hAnsiTheme="minorHAnsi" w:cstheme="minorBidi"/>
                <w:kern w:val="2"/>
                <w:sz w:val="24"/>
                <w:szCs w:val="24"/>
                <w:lang w:eastAsia="de-DE"/>
                <w14:ligatures w14:val="standardContextual"/>
              </w:rPr>
              <w:tab/>
            </w:r>
            <w:r w:rsidRPr="00CC0D5D">
              <w:rPr>
                <w:rStyle w:val="Hyperlink"/>
              </w:rPr>
              <w:t>A2L configuration in XCT Tool</w:t>
            </w:r>
            <w:r>
              <w:rPr>
                <w:webHidden/>
              </w:rPr>
              <w:tab/>
            </w:r>
            <w:r>
              <w:rPr>
                <w:webHidden/>
              </w:rPr>
              <w:fldChar w:fldCharType="begin"/>
            </w:r>
            <w:r>
              <w:rPr>
                <w:webHidden/>
              </w:rPr>
              <w:instrText xml:space="preserve"> PAGEREF _Toc233808857 \h </w:instrText>
            </w:r>
            <w:r>
              <w:rPr>
                <w:webHidden/>
              </w:rPr>
            </w:r>
            <w:r>
              <w:rPr>
                <w:webHidden/>
              </w:rPr>
              <w:fldChar w:fldCharType="separate"/>
            </w:r>
            <w:r>
              <w:rPr>
                <w:webHidden/>
              </w:rPr>
              <w:t>40</w:t>
            </w:r>
            <w:r>
              <w:rPr>
                <w:webHidden/>
              </w:rPr>
              <w:fldChar w:fldCharType="end"/>
            </w:r>
          </w:hyperlink>
        </w:p>
        <w:p w14:paraId="351F2482" w14:textId="18C2D662" w:rsidR="009D5B04" w:rsidRDefault="009D5B04">
          <w:pPr>
            <w:pStyle w:val="Verzeichnis3"/>
            <w:rPr>
              <w:rFonts w:asciiTheme="minorHAnsi" w:eastAsiaTheme="minorEastAsia" w:hAnsiTheme="minorHAnsi" w:cstheme="minorBidi"/>
              <w:kern w:val="2"/>
              <w:sz w:val="24"/>
              <w:szCs w:val="24"/>
              <w:lang w:eastAsia="de-DE"/>
              <w14:ligatures w14:val="standardContextual"/>
            </w:rPr>
          </w:pPr>
          <w:hyperlink w:anchor="_Toc233808858" w:history="1">
            <w:r w:rsidRPr="00CC0D5D">
              <w:rPr>
                <w:rStyle w:val="Hyperlink"/>
              </w:rPr>
              <w:t>8.1.5</w:t>
            </w:r>
            <w:r>
              <w:rPr>
                <w:rFonts w:asciiTheme="minorHAnsi" w:eastAsiaTheme="minorEastAsia" w:hAnsiTheme="minorHAnsi" w:cstheme="minorBidi"/>
                <w:kern w:val="2"/>
                <w:sz w:val="24"/>
                <w:szCs w:val="24"/>
                <w:lang w:eastAsia="de-DE"/>
                <w14:ligatures w14:val="standardContextual"/>
              </w:rPr>
              <w:tab/>
            </w:r>
            <w:r w:rsidRPr="00CC0D5D">
              <w:rPr>
                <w:rStyle w:val="Hyperlink"/>
              </w:rPr>
              <w:t>Verify in XCT Tool and use in INCA</w:t>
            </w:r>
            <w:r>
              <w:rPr>
                <w:webHidden/>
              </w:rPr>
              <w:tab/>
            </w:r>
            <w:r>
              <w:rPr>
                <w:webHidden/>
              </w:rPr>
              <w:fldChar w:fldCharType="begin"/>
            </w:r>
            <w:r>
              <w:rPr>
                <w:webHidden/>
              </w:rPr>
              <w:instrText xml:space="preserve"> PAGEREF _Toc233808858 \h </w:instrText>
            </w:r>
            <w:r>
              <w:rPr>
                <w:webHidden/>
              </w:rPr>
            </w:r>
            <w:r>
              <w:rPr>
                <w:webHidden/>
              </w:rPr>
              <w:fldChar w:fldCharType="separate"/>
            </w:r>
            <w:r>
              <w:rPr>
                <w:webHidden/>
              </w:rPr>
              <w:t>40</w:t>
            </w:r>
            <w:r>
              <w:rPr>
                <w:webHidden/>
              </w:rPr>
              <w:fldChar w:fldCharType="end"/>
            </w:r>
          </w:hyperlink>
        </w:p>
        <w:p w14:paraId="06C85331" w14:textId="77735085" w:rsidR="009D5B04" w:rsidRDefault="009D5B04">
          <w:pPr>
            <w:pStyle w:val="Verzeichnis1"/>
            <w:rPr>
              <w:rFonts w:asciiTheme="minorHAnsi" w:eastAsiaTheme="minorEastAsia" w:hAnsiTheme="minorHAnsi" w:cstheme="minorBidi"/>
              <w:noProof/>
              <w:kern w:val="2"/>
              <w:sz w:val="24"/>
              <w:szCs w:val="24"/>
              <w:lang w:val="de-DE"/>
              <w14:ligatures w14:val="standardContextual"/>
            </w:rPr>
          </w:pPr>
          <w:hyperlink w:anchor="_Toc233808859" w:history="1">
            <w:r w:rsidRPr="00CC0D5D">
              <w:rPr>
                <w:rStyle w:val="Hyperlink"/>
                <w:noProof/>
              </w:rPr>
              <w:t>9</w:t>
            </w:r>
            <w:r>
              <w:rPr>
                <w:rFonts w:asciiTheme="minorHAnsi" w:eastAsiaTheme="minorEastAsia" w:hAnsiTheme="minorHAnsi" w:cstheme="minorBidi"/>
                <w:noProof/>
                <w:kern w:val="2"/>
                <w:sz w:val="24"/>
                <w:szCs w:val="24"/>
                <w:lang w:val="de-DE"/>
                <w14:ligatures w14:val="standardContextual"/>
              </w:rPr>
              <w:tab/>
            </w:r>
            <w:r w:rsidRPr="00CC0D5D">
              <w:rPr>
                <w:rStyle w:val="Hyperlink"/>
                <w:noProof/>
              </w:rPr>
              <w:t>Contact Information</w:t>
            </w:r>
            <w:r>
              <w:rPr>
                <w:noProof/>
                <w:webHidden/>
              </w:rPr>
              <w:tab/>
            </w:r>
            <w:r>
              <w:rPr>
                <w:noProof/>
                <w:webHidden/>
              </w:rPr>
              <w:fldChar w:fldCharType="begin"/>
            </w:r>
            <w:r>
              <w:rPr>
                <w:noProof/>
                <w:webHidden/>
              </w:rPr>
              <w:instrText xml:space="preserve"> PAGEREF _Toc233808859 \h </w:instrText>
            </w:r>
            <w:r>
              <w:rPr>
                <w:noProof/>
                <w:webHidden/>
              </w:rPr>
            </w:r>
            <w:r>
              <w:rPr>
                <w:noProof/>
                <w:webHidden/>
              </w:rPr>
              <w:fldChar w:fldCharType="separate"/>
            </w:r>
            <w:r>
              <w:rPr>
                <w:noProof/>
                <w:webHidden/>
              </w:rPr>
              <w:t>43</w:t>
            </w:r>
            <w:r>
              <w:rPr>
                <w:noProof/>
                <w:webHidden/>
              </w:rPr>
              <w:fldChar w:fldCharType="end"/>
            </w:r>
          </w:hyperlink>
        </w:p>
        <w:p w14:paraId="4E2C289C" w14:textId="75CE3D02" w:rsidR="009D5B04" w:rsidRDefault="009D5B04">
          <w:pPr>
            <w:pStyle w:val="Verzeichnis7"/>
            <w:rPr>
              <w:rFonts w:asciiTheme="minorHAnsi" w:eastAsiaTheme="minorEastAsia" w:hAnsiTheme="minorHAnsi" w:cstheme="minorBidi"/>
              <w:noProof/>
              <w:kern w:val="2"/>
              <w:sz w:val="24"/>
              <w:szCs w:val="24"/>
              <w:lang w:val="de-DE" w:eastAsia="de-DE"/>
              <w14:ligatures w14:val="standardContextual"/>
            </w:rPr>
          </w:pPr>
          <w:hyperlink w:anchor="_Toc233808860" w:history="1">
            <w:r w:rsidRPr="00CC0D5D">
              <w:rPr>
                <w:rStyle w:val="Hyperlink"/>
                <w:noProof/>
              </w:rPr>
              <w:t>Figures</w:t>
            </w:r>
            <w:r>
              <w:rPr>
                <w:noProof/>
                <w:webHidden/>
              </w:rPr>
              <w:tab/>
            </w:r>
            <w:r>
              <w:rPr>
                <w:noProof/>
                <w:webHidden/>
              </w:rPr>
              <w:fldChar w:fldCharType="begin"/>
            </w:r>
            <w:r>
              <w:rPr>
                <w:noProof/>
                <w:webHidden/>
              </w:rPr>
              <w:instrText xml:space="preserve"> PAGEREF _Toc233808860 \h </w:instrText>
            </w:r>
            <w:r>
              <w:rPr>
                <w:noProof/>
                <w:webHidden/>
              </w:rPr>
            </w:r>
            <w:r>
              <w:rPr>
                <w:noProof/>
                <w:webHidden/>
              </w:rPr>
              <w:fldChar w:fldCharType="separate"/>
            </w:r>
            <w:r>
              <w:rPr>
                <w:noProof/>
                <w:webHidden/>
              </w:rPr>
              <w:t>44</w:t>
            </w:r>
            <w:r>
              <w:rPr>
                <w:noProof/>
                <w:webHidden/>
              </w:rPr>
              <w:fldChar w:fldCharType="end"/>
            </w:r>
          </w:hyperlink>
        </w:p>
        <w:p w14:paraId="0F1ED027" w14:textId="2B417449" w:rsidR="009D5B04" w:rsidRDefault="009D5B04">
          <w:pPr>
            <w:pStyle w:val="Verzeichnis7"/>
            <w:rPr>
              <w:rFonts w:asciiTheme="minorHAnsi" w:eastAsiaTheme="minorEastAsia" w:hAnsiTheme="minorHAnsi" w:cstheme="minorBidi"/>
              <w:noProof/>
              <w:kern w:val="2"/>
              <w:sz w:val="24"/>
              <w:szCs w:val="24"/>
              <w:lang w:val="de-DE" w:eastAsia="de-DE"/>
              <w14:ligatures w14:val="standardContextual"/>
            </w:rPr>
          </w:pPr>
          <w:hyperlink w:anchor="_Toc233808861" w:history="1">
            <w:r w:rsidRPr="00CC0D5D">
              <w:rPr>
                <w:rStyle w:val="Hyperlink"/>
                <w:noProof/>
              </w:rPr>
              <w:t>Tables</w:t>
            </w:r>
            <w:r>
              <w:rPr>
                <w:noProof/>
                <w:webHidden/>
              </w:rPr>
              <w:tab/>
            </w:r>
            <w:r>
              <w:rPr>
                <w:noProof/>
                <w:webHidden/>
              </w:rPr>
              <w:fldChar w:fldCharType="begin"/>
            </w:r>
            <w:r>
              <w:rPr>
                <w:noProof/>
                <w:webHidden/>
              </w:rPr>
              <w:instrText xml:space="preserve"> PAGEREF _Toc233808861 \h </w:instrText>
            </w:r>
            <w:r>
              <w:rPr>
                <w:noProof/>
                <w:webHidden/>
              </w:rPr>
            </w:r>
            <w:r>
              <w:rPr>
                <w:noProof/>
                <w:webHidden/>
              </w:rPr>
              <w:fldChar w:fldCharType="separate"/>
            </w:r>
            <w:r>
              <w:rPr>
                <w:noProof/>
                <w:webHidden/>
              </w:rPr>
              <w:t>45</w:t>
            </w:r>
            <w:r>
              <w:rPr>
                <w:noProof/>
                <w:webHidden/>
              </w:rPr>
              <w:fldChar w:fldCharType="end"/>
            </w:r>
          </w:hyperlink>
        </w:p>
        <w:p w14:paraId="2C2415BA" w14:textId="4B4264F4" w:rsidR="009D5B04" w:rsidRDefault="009D5B04">
          <w:pPr>
            <w:pStyle w:val="Verzeichnis7"/>
            <w:rPr>
              <w:rFonts w:asciiTheme="minorHAnsi" w:eastAsiaTheme="minorEastAsia" w:hAnsiTheme="minorHAnsi" w:cstheme="minorBidi"/>
              <w:noProof/>
              <w:kern w:val="2"/>
              <w:sz w:val="24"/>
              <w:szCs w:val="24"/>
              <w:lang w:val="de-DE" w:eastAsia="de-DE"/>
              <w14:ligatures w14:val="standardContextual"/>
            </w:rPr>
          </w:pPr>
          <w:hyperlink w:anchor="_Toc233808862" w:history="1">
            <w:r w:rsidRPr="00CC0D5D">
              <w:rPr>
                <w:rStyle w:val="Hyperlink"/>
                <w:noProof/>
              </w:rPr>
              <w:t>Index</w:t>
            </w:r>
            <w:r>
              <w:rPr>
                <w:noProof/>
                <w:webHidden/>
              </w:rPr>
              <w:tab/>
            </w:r>
            <w:r>
              <w:rPr>
                <w:noProof/>
                <w:webHidden/>
              </w:rPr>
              <w:fldChar w:fldCharType="begin"/>
            </w:r>
            <w:r>
              <w:rPr>
                <w:noProof/>
                <w:webHidden/>
              </w:rPr>
              <w:instrText xml:space="preserve"> PAGEREF _Toc233808862 \h </w:instrText>
            </w:r>
            <w:r>
              <w:rPr>
                <w:noProof/>
                <w:webHidden/>
              </w:rPr>
            </w:r>
            <w:r>
              <w:rPr>
                <w:noProof/>
                <w:webHidden/>
              </w:rPr>
              <w:fldChar w:fldCharType="separate"/>
            </w:r>
            <w:r>
              <w:rPr>
                <w:noProof/>
                <w:webHidden/>
              </w:rPr>
              <w:t>46</w:t>
            </w:r>
            <w:r>
              <w:rPr>
                <w:noProof/>
                <w:webHidden/>
              </w:rPr>
              <w:fldChar w:fldCharType="end"/>
            </w:r>
          </w:hyperlink>
        </w:p>
        <w:p w14:paraId="7F6244D4" w14:textId="09222217" w:rsidR="009D5B04" w:rsidRDefault="009D5B04">
          <w:pPr>
            <w:pStyle w:val="Verzeichnis7"/>
            <w:rPr>
              <w:rFonts w:asciiTheme="minorHAnsi" w:eastAsiaTheme="minorEastAsia" w:hAnsiTheme="minorHAnsi" w:cstheme="minorBidi"/>
              <w:noProof/>
              <w:kern w:val="2"/>
              <w:sz w:val="24"/>
              <w:szCs w:val="24"/>
              <w:lang w:val="de-DE" w:eastAsia="de-DE"/>
              <w14:ligatures w14:val="standardContextual"/>
            </w:rPr>
          </w:pPr>
          <w:hyperlink w:anchor="_Toc233808863" w:history="1">
            <w:r w:rsidRPr="00CC0D5D">
              <w:rPr>
                <w:rStyle w:val="Hyperlink"/>
                <w:noProof/>
              </w:rPr>
              <w:t>Revision History</w:t>
            </w:r>
            <w:r>
              <w:rPr>
                <w:noProof/>
                <w:webHidden/>
              </w:rPr>
              <w:tab/>
            </w:r>
            <w:r>
              <w:rPr>
                <w:noProof/>
                <w:webHidden/>
              </w:rPr>
              <w:fldChar w:fldCharType="begin"/>
            </w:r>
            <w:r>
              <w:rPr>
                <w:noProof/>
                <w:webHidden/>
              </w:rPr>
              <w:instrText xml:space="preserve"> PAGEREF _Toc233808863 \h </w:instrText>
            </w:r>
            <w:r>
              <w:rPr>
                <w:noProof/>
                <w:webHidden/>
              </w:rPr>
            </w:r>
            <w:r>
              <w:rPr>
                <w:noProof/>
                <w:webHidden/>
              </w:rPr>
              <w:fldChar w:fldCharType="separate"/>
            </w:r>
            <w:r>
              <w:rPr>
                <w:noProof/>
                <w:webHidden/>
              </w:rPr>
              <w:t>47</w:t>
            </w:r>
            <w:r>
              <w:rPr>
                <w:noProof/>
                <w:webHidden/>
              </w:rPr>
              <w:fldChar w:fldCharType="end"/>
            </w:r>
          </w:hyperlink>
        </w:p>
        <w:p w14:paraId="3D368F49" w14:textId="77F7650F" w:rsidR="00A24A30" w:rsidRPr="005608D9" w:rsidRDefault="00AF019A" w:rsidP="00884CB5">
          <w:pPr>
            <w:pStyle w:val="ETASparagraph"/>
            <w:ind w:left="0"/>
            <w:rPr>
              <w:snapToGrid/>
            </w:rPr>
          </w:pPr>
          <w:r w:rsidRPr="005608D9">
            <w:rPr>
              <w:rFonts w:ascii="Tahoma" w:hAnsi="Tahoma"/>
              <w:b/>
              <w:bCs/>
              <w:snapToGrid/>
              <w:sz w:val="22"/>
            </w:rPr>
            <w:fldChar w:fldCharType="end"/>
          </w:r>
        </w:p>
      </w:sdtContent>
    </w:sdt>
    <w:p w14:paraId="7123C3F3" w14:textId="77777777" w:rsidR="00884CB5" w:rsidRPr="005608D9" w:rsidRDefault="00884CB5" w:rsidP="005628F6">
      <w:pPr>
        <w:pStyle w:val="ETASheadinglist"/>
        <w:rPr>
          <w:snapToGrid/>
        </w:rPr>
        <w:sectPr w:rsidR="00884CB5" w:rsidRPr="005608D9" w:rsidSect="004A4E9C">
          <w:headerReference w:type="even" r:id="rId12"/>
          <w:headerReference w:type="default" r:id="rId13"/>
          <w:footerReference w:type="even" r:id="rId14"/>
          <w:footerReference w:type="default" r:id="rId15"/>
          <w:headerReference w:type="first" r:id="rId16"/>
          <w:footerReference w:type="first" r:id="rId17"/>
          <w:pgSz w:w="11907" w:h="16840" w:code="9"/>
          <w:pgMar w:top="1701" w:right="1701" w:bottom="1418" w:left="1701" w:header="720" w:footer="720" w:gutter="0"/>
          <w:cols w:space="720"/>
          <w:noEndnote/>
        </w:sectPr>
      </w:pPr>
    </w:p>
    <w:p w14:paraId="529206FA" w14:textId="77777777" w:rsidR="00002B45" w:rsidRPr="00154874" w:rsidRDefault="00002B45" w:rsidP="00002B45">
      <w:pPr>
        <w:pStyle w:val="berschrift1"/>
      </w:pPr>
      <w:bookmarkStart w:id="0" w:name="_Toc159852010"/>
      <w:bookmarkStart w:id="1" w:name="_Toc233808803"/>
      <w:r w:rsidRPr="00154874">
        <w:lastRenderedPageBreak/>
        <w:t>Introduction</w:t>
      </w:r>
      <w:bookmarkEnd w:id="0"/>
      <w:bookmarkEnd w:id="1"/>
      <w:r w:rsidRPr="00154874">
        <w:t xml:space="preserve"> </w:t>
      </w:r>
    </w:p>
    <w:p w14:paraId="7C7F7FD0" w14:textId="77777777" w:rsidR="00ED426B" w:rsidRDefault="00ED426B" w:rsidP="00ED426B">
      <w:pPr>
        <w:pStyle w:val="ETASparagraph"/>
      </w:pPr>
    </w:p>
    <w:p w14:paraId="12B1ABB5" w14:textId="77777777" w:rsidR="00002B45" w:rsidRDefault="00002B45" w:rsidP="00002B45">
      <w:pPr>
        <w:pStyle w:val="berschrift2"/>
      </w:pPr>
      <w:bookmarkStart w:id="2" w:name="_Toc159852011"/>
      <w:bookmarkStart w:id="3" w:name="_Toc233808804"/>
      <w:r w:rsidRPr="00F662E4">
        <w:t>Definitions and Abbreviations</w:t>
      </w:r>
      <w:bookmarkEnd w:id="2"/>
      <w:bookmarkEnd w:id="3"/>
    </w:p>
    <w:p w14:paraId="4514F168" w14:textId="77777777" w:rsidR="00002B45" w:rsidRPr="00F662E4" w:rsidRDefault="00002B45" w:rsidP="00002B45">
      <w:pPr>
        <w:pStyle w:val="ETASparagraph"/>
        <w:rPr>
          <w:b/>
        </w:rPr>
      </w:pPr>
      <w:r w:rsidRPr="00F662E4">
        <w:rPr>
          <w:b/>
        </w:rPr>
        <w:t>AML</w:t>
      </w:r>
    </w:p>
    <w:p w14:paraId="4F7DF487" w14:textId="77777777" w:rsidR="00002B45" w:rsidRPr="00F662E4" w:rsidRDefault="00002B45" w:rsidP="00002B45">
      <w:pPr>
        <w:pStyle w:val="ETASparagraph"/>
        <w:ind w:firstLine="306"/>
      </w:pPr>
      <w:r w:rsidRPr="00F662E4">
        <w:t>ASAM-MCD 2MC (aka ASAP2) Meta Language</w:t>
      </w:r>
    </w:p>
    <w:p w14:paraId="2E1ABF67" w14:textId="77777777" w:rsidR="00002B45" w:rsidRPr="00F662E4" w:rsidRDefault="00002B45" w:rsidP="00002B45">
      <w:pPr>
        <w:pStyle w:val="ETASparagraph"/>
        <w:rPr>
          <w:b/>
        </w:rPr>
      </w:pPr>
      <w:r w:rsidRPr="00F662E4">
        <w:rPr>
          <w:b/>
        </w:rPr>
        <w:t>A2L</w:t>
      </w:r>
    </w:p>
    <w:p w14:paraId="532D9C85" w14:textId="77777777" w:rsidR="00002B45" w:rsidRPr="00F662E4" w:rsidRDefault="00002B45" w:rsidP="00002B45">
      <w:pPr>
        <w:pStyle w:val="ETASparagraph"/>
        <w:ind w:firstLine="306"/>
      </w:pPr>
      <w:r w:rsidRPr="00F662E4">
        <w:t>ASAM-MCD 2MC (aka ASAP2) Description Language</w:t>
      </w:r>
    </w:p>
    <w:p w14:paraId="17DA8CCF" w14:textId="77777777" w:rsidR="00002B45" w:rsidRPr="00F662E4" w:rsidRDefault="00002B45" w:rsidP="00002B45">
      <w:pPr>
        <w:pStyle w:val="ETASparagraph"/>
        <w:rPr>
          <w:b/>
        </w:rPr>
      </w:pPr>
      <w:r w:rsidRPr="00F662E4">
        <w:rPr>
          <w:b/>
        </w:rPr>
        <w:t>DISTAB</w:t>
      </w:r>
    </w:p>
    <w:p w14:paraId="3658A9A8" w14:textId="77777777" w:rsidR="00002B45" w:rsidRPr="00F662E4" w:rsidRDefault="00002B45" w:rsidP="00002B45">
      <w:pPr>
        <w:pStyle w:val="ETASparagraph"/>
        <w:ind w:firstLine="306"/>
      </w:pPr>
      <w:r w:rsidRPr="00F662E4">
        <w:t xml:space="preserve">Display Table is the method used for Data </w:t>
      </w:r>
      <w:r>
        <w:t>A</w:t>
      </w:r>
      <w:r w:rsidRPr="00F662E4">
        <w:t>cquisition</w:t>
      </w:r>
    </w:p>
    <w:p w14:paraId="02715E50" w14:textId="77777777" w:rsidR="00002B45" w:rsidRPr="00F662E4" w:rsidRDefault="00002B45" w:rsidP="00002B45">
      <w:pPr>
        <w:pStyle w:val="ETASparagraph"/>
        <w:rPr>
          <w:b/>
        </w:rPr>
      </w:pPr>
      <w:r w:rsidRPr="00F662E4">
        <w:rPr>
          <w:b/>
        </w:rPr>
        <w:t>ECU</w:t>
      </w:r>
    </w:p>
    <w:p w14:paraId="523BD317" w14:textId="77777777" w:rsidR="00002B45" w:rsidRDefault="00002B45" w:rsidP="00002B45">
      <w:pPr>
        <w:pStyle w:val="ETASparagraph"/>
        <w:ind w:firstLine="306"/>
      </w:pPr>
      <w:r w:rsidRPr="00F662E4">
        <w:t>Electronic Control Unit</w:t>
      </w:r>
    </w:p>
    <w:p w14:paraId="74DF3D61" w14:textId="77777777" w:rsidR="00002B45" w:rsidRPr="00F662E4" w:rsidRDefault="00002B45" w:rsidP="00002B45">
      <w:pPr>
        <w:pStyle w:val="ETASparagraph"/>
        <w:rPr>
          <w:b/>
        </w:rPr>
      </w:pPr>
      <w:r w:rsidRPr="00F662E4">
        <w:rPr>
          <w:b/>
        </w:rPr>
        <w:t>E</w:t>
      </w:r>
      <w:r>
        <w:rPr>
          <w:b/>
        </w:rPr>
        <w:t>MEM</w:t>
      </w:r>
    </w:p>
    <w:p w14:paraId="3342ADCC" w14:textId="77777777" w:rsidR="00002B45" w:rsidRDefault="00002B45" w:rsidP="00002B45">
      <w:pPr>
        <w:pStyle w:val="ETASparagraph"/>
        <w:ind w:firstLine="306"/>
      </w:pPr>
      <w:r>
        <w:t>Extension Memory</w:t>
      </w:r>
    </w:p>
    <w:p w14:paraId="5C1E03C1" w14:textId="77777777" w:rsidR="00002B45" w:rsidRPr="00F662E4" w:rsidRDefault="00002B45" w:rsidP="00002B45">
      <w:pPr>
        <w:pStyle w:val="ETASparagraph"/>
        <w:rPr>
          <w:b/>
        </w:rPr>
      </w:pPr>
      <w:r w:rsidRPr="00F662E4">
        <w:rPr>
          <w:b/>
        </w:rPr>
        <w:t>ERAM</w:t>
      </w:r>
    </w:p>
    <w:p w14:paraId="0682F143" w14:textId="77777777" w:rsidR="00002B45" w:rsidRDefault="00002B45" w:rsidP="00002B45">
      <w:pPr>
        <w:pStyle w:val="ETASparagraph"/>
        <w:ind w:firstLine="306"/>
      </w:pPr>
      <w:r w:rsidRPr="00F662E4">
        <w:t>Emulation Random Access Memory</w:t>
      </w:r>
    </w:p>
    <w:p w14:paraId="686E4B43" w14:textId="77777777" w:rsidR="00002B45" w:rsidRPr="00F662E4" w:rsidRDefault="00002B45" w:rsidP="00002B45">
      <w:pPr>
        <w:pStyle w:val="ETASparagraph"/>
        <w:rPr>
          <w:b/>
        </w:rPr>
      </w:pPr>
      <w:r w:rsidRPr="00F662E4">
        <w:rPr>
          <w:b/>
        </w:rPr>
        <w:t>ETK Tool</w:t>
      </w:r>
    </w:p>
    <w:p w14:paraId="6A4A44D2" w14:textId="77777777" w:rsidR="00002B45" w:rsidRDefault="00002B45" w:rsidP="00002B45">
      <w:pPr>
        <w:pStyle w:val="ETASparagraph"/>
        <w:ind w:firstLine="306"/>
      </w:pPr>
      <w:r w:rsidRPr="00F662E4">
        <w:t>Configuration Toolset used to configure the ETK, FETK and XETK devices</w:t>
      </w:r>
    </w:p>
    <w:p w14:paraId="035F9164" w14:textId="2FA4051D" w:rsidR="00717AD6" w:rsidRPr="00F662E4" w:rsidRDefault="00717AD6" w:rsidP="00717AD6">
      <w:pPr>
        <w:pStyle w:val="ETASparagraph"/>
        <w:rPr>
          <w:b/>
        </w:rPr>
      </w:pPr>
      <w:r>
        <w:rPr>
          <w:b/>
        </w:rPr>
        <w:t>HWC</w:t>
      </w:r>
    </w:p>
    <w:p w14:paraId="04594F52" w14:textId="5396B73E" w:rsidR="00717AD6" w:rsidRDefault="00717AD6" w:rsidP="00717AD6">
      <w:pPr>
        <w:pStyle w:val="ETASparagraph"/>
        <w:ind w:firstLine="306"/>
      </w:pPr>
      <w:r>
        <w:t>Hardware configuration from workspace in INCA</w:t>
      </w:r>
    </w:p>
    <w:p w14:paraId="6AC6E19F" w14:textId="046B937E" w:rsidR="00E91E29" w:rsidRPr="00F662E4" w:rsidRDefault="00E91E29" w:rsidP="00E91E29">
      <w:pPr>
        <w:pStyle w:val="ETASparagraph"/>
        <w:rPr>
          <w:b/>
        </w:rPr>
      </w:pPr>
      <w:r>
        <w:rPr>
          <w:b/>
        </w:rPr>
        <w:t>PD-device</w:t>
      </w:r>
    </w:p>
    <w:p w14:paraId="6ACA6FD8" w14:textId="4A392221" w:rsidR="00E91E29" w:rsidRDefault="00E91E29" w:rsidP="00E91E29">
      <w:pPr>
        <w:pStyle w:val="ETASparagraph"/>
        <w:ind w:firstLine="306"/>
      </w:pPr>
      <w:r>
        <w:t>Production device without trace unit and EMEM</w:t>
      </w:r>
    </w:p>
    <w:p w14:paraId="3E3F1351" w14:textId="77777777" w:rsidR="00002B45" w:rsidRPr="00F662E4" w:rsidRDefault="00002B45" w:rsidP="00002B45">
      <w:pPr>
        <w:pStyle w:val="ETASparagraph"/>
        <w:rPr>
          <w:b/>
        </w:rPr>
      </w:pPr>
      <w:r w:rsidRPr="00F662E4">
        <w:rPr>
          <w:b/>
        </w:rPr>
        <w:t>RP</w:t>
      </w:r>
    </w:p>
    <w:p w14:paraId="14D4DAE7" w14:textId="77777777" w:rsidR="00002B45" w:rsidRPr="00F662E4" w:rsidRDefault="00002B45" w:rsidP="00002B45">
      <w:pPr>
        <w:pStyle w:val="ETASparagraph"/>
        <w:ind w:firstLine="306"/>
      </w:pPr>
      <w:r w:rsidRPr="00F662E4">
        <w:t>Reference Page</w:t>
      </w:r>
    </w:p>
    <w:p w14:paraId="44DE868A" w14:textId="77777777" w:rsidR="00002B45" w:rsidRPr="00F662E4" w:rsidRDefault="00002B45" w:rsidP="00002B45">
      <w:pPr>
        <w:pStyle w:val="ETASparagraph"/>
        <w:rPr>
          <w:b/>
        </w:rPr>
      </w:pPr>
      <w:r w:rsidRPr="00F662E4">
        <w:rPr>
          <w:b/>
        </w:rPr>
        <w:t>UML</w:t>
      </w:r>
    </w:p>
    <w:p w14:paraId="27DC45EF" w14:textId="77777777" w:rsidR="00002B45" w:rsidRPr="00F662E4" w:rsidRDefault="00002B45" w:rsidP="00002B45">
      <w:pPr>
        <w:pStyle w:val="ETASparagraph"/>
        <w:ind w:left="1440"/>
      </w:pPr>
      <w:r w:rsidRPr="00F662E4">
        <w:t>Unified Modelling Language by OMG (Object-Modelling-Group). Graphical Modelling Language for SW Engineering/Development</w:t>
      </w:r>
    </w:p>
    <w:p w14:paraId="4873A795" w14:textId="77777777" w:rsidR="00002B45" w:rsidRPr="00F662E4" w:rsidRDefault="00002B45" w:rsidP="00002B45">
      <w:pPr>
        <w:pStyle w:val="ETASparagraph"/>
        <w:rPr>
          <w:b/>
        </w:rPr>
      </w:pPr>
      <w:r w:rsidRPr="00F662E4">
        <w:rPr>
          <w:b/>
        </w:rPr>
        <w:t>WP</w:t>
      </w:r>
    </w:p>
    <w:p w14:paraId="17F0DD17" w14:textId="77777777" w:rsidR="00002B45" w:rsidRPr="00F662E4" w:rsidRDefault="00002B45" w:rsidP="00002B45">
      <w:pPr>
        <w:pStyle w:val="ETASparagraph"/>
        <w:ind w:firstLine="306"/>
      </w:pPr>
      <w:r w:rsidRPr="00F662E4">
        <w:t>Working Page</w:t>
      </w:r>
    </w:p>
    <w:p w14:paraId="0E5E8CA8" w14:textId="77777777" w:rsidR="00002B45" w:rsidRPr="00F662E4" w:rsidRDefault="00002B45" w:rsidP="00002B45">
      <w:pPr>
        <w:pStyle w:val="ETASparagraph"/>
        <w:rPr>
          <w:b/>
        </w:rPr>
      </w:pPr>
      <w:r w:rsidRPr="00F662E4">
        <w:rPr>
          <w:b/>
        </w:rPr>
        <w:t>XCP</w:t>
      </w:r>
    </w:p>
    <w:p w14:paraId="5C46BF94" w14:textId="77777777" w:rsidR="00002B45" w:rsidRPr="00F662E4" w:rsidRDefault="00002B45" w:rsidP="00002B45">
      <w:pPr>
        <w:pStyle w:val="ETASparagraph"/>
        <w:ind w:firstLine="306"/>
        <w:rPr>
          <w:b/>
        </w:rPr>
      </w:pPr>
      <w:r w:rsidRPr="00F662E4">
        <w:t xml:space="preserve">Extended Calibration Protocol </w:t>
      </w:r>
      <w:r w:rsidRPr="00F662E4">
        <w:rPr>
          <w:b/>
        </w:rPr>
        <w:t>ASAM-MCD 1 (XCP)</w:t>
      </w:r>
    </w:p>
    <w:p w14:paraId="21307399" w14:textId="77777777" w:rsidR="00002B45" w:rsidRPr="00F662E4" w:rsidRDefault="00002B45" w:rsidP="00002B45">
      <w:pPr>
        <w:pStyle w:val="ETASparagraph"/>
        <w:rPr>
          <w:b/>
        </w:rPr>
      </w:pPr>
      <w:proofErr w:type="spellStart"/>
      <w:r w:rsidRPr="00F662E4">
        <w:rPr>
          <w:b/>
        </w:rPr>
        <w:t>XCPoE</w:t>
      </w:r>
      <w:proofErr w:type="spellEnd"/>
    </w:p>
    <w:p w14:paraId="5ACF7E76" w14:textId="77777777" w:rsidR="00002B45" w:rsidRPr="00F662E4" w:rsidRDefault="00002B45" w:rsidP="00002B45">
      <w:pPr>
        <w:pStyle w:val="ETASparagraph"/>
        <w:ind w:firstLine="306"/>
        <w:rPr>
          <w:b/>
        </w:rPr>
      </w:pPr>
      <w:r w:rsidRPr="00F662E4">
        <w:t>Extended Calibration Protocol</w:t>
      </w:r>
      <w:r w:rsidRPr="00F662E4">
        <w:rPr>
          <w:b/>
        </w:rPr>
        <w:t xml:space="preserve"> </w:t>
      </w:r>
      <w:r w:rsidRPr="00F662E4">
        <w:t>over Ethernet</w:t>
      </w:r>
    </w:p>
    <w:p w14:paraId="65335273" w14:textId="77777777" w:rsidR="00002B45" w:rsidRPr="00F662E4" w:rsidRDefault="00002B45" w:rsidP="00002B45">
      <w:pPr>
        <w:pStyle w:val="ETASparagraph"/>
        <w:rPr>
          <w:b/>
        </w:rPr>
      </w:pPr>
      <w:r w:rsidRPr="00F662E4">
        <w:rPr>
          <w:b/>
        </w:rPr>
        <w:t>XCT</w:t>
      </w:r>
    </w:p>
    <w:p w14:paraId="7CEF00F5" w14:textId="77777777" w:rsidR="00002B45" w:rsidRPr="00F662E4" w:rsidRDefault="00002B45" w:rsidP="00002B45">
      <w:pPr>
        <w:pStyle w:val="ETASparagraph"/>
        <w:ind w:firstLine="306"/>
      </w:pPr>
      <w:r w:rsidRPr="00F662E4">
        <w:t>XETK Configuration Tool used to configure the (some ETKs), FETK and XETK devices</w:t>
      </w:r>
    </w:p>
    <w:p w14:paraId="4E4F63E6" w14:textId="7F28BB53" w:rsidR="00002B45" w:rsidRDefault="00002B45" w:rsidP="00ED426B">
      <w:pPr>
        <w:pStyle w:val="ETASparagraph"/>
      </w:pPr>
      <w:r>
        <w:br w:type="page"/>
      </w:r>
    </w:p>
    <w:p w14:paraId="2C679BD0" w14:textId="77777777" w:rsidR="00002B45" w:rsidRDefault="00002B45" w:rsidP="00002B45">
      <w:pPr>
        <w:pStyle w:val="berschrift2"/>
      </w:pPr>
      <w:bookmarkStart w:id="4" w:name="_Toc159852012"/>
      <w:bookmarkStart w:id="5" w:name="_Toc233808805"/>
      <w:r>
        <w:lastRenderedPageBreak/>
        <w:t>Conventions</w:t>
      </w:r>
      <w:bookmarkEnd w:id="4"/>
      <w:bookmarkEnd w:id="5"/>
    </w:p>
    <w:p w14:paraId="1DD15048" w14:textId="35CB27CF" w:rsidR="00002B45" w:rsidRDefault="00002B45" w:rsidP="00002B45">
      <w:pPr>
        <w:pStyle w:val="ETASparagraph"/>
      </w:pPr>
      <w:r>
        <w:t>The following typographical conventions can be used in this document:</w:t>
      </w:r>
    </w:p>
    <w:tbl>
      <w:tblPr>
        <w:tblW w:w="8080" w:type="dxa"/>
        <w:tblInd w:w="1134" w:type="dxa"/>
        <w:tblBorders>
          <w:top w:val="single" w:sz="4" w:space="0" w:color="auto"/>
        </w:tblBorders>
        <w:tblLayout w:type="fixed"/>
        <w:tblCellMar>
          <w:left w:w="0" w:type="dxa"/>
          <w:right w:w="0" w:type="dxa"/>
        </w:tblCellMar>
        <w:tblLook w:val="0000" w:firstRow="0" w:lastRow="0" w:firstColumn="0" w:lastColumn="0" w:noHBand="0" w:noVBand="0"/>
      </w:tblPr>
      <w:tblGrid>
        <w:gridCol w:w="2694"/>
        <w:gridCol w:w="5244"/>
        <w:gridCol w:w="142"/>
      </w:tblGrid>
      <w:tr w:rsidR="00002B45" w:rsidRPr="00F662E4" w14:paraId="2D01797F" w14:textId="77777777" w:rsidTr="005345E1">
        <w:trPr>
          <w:gridAfter w:val="1"/>
          <w:wAfter w:w="142" w:type="dxa"/>
        </w:trPr>
        <w:tc>
          <w:tcPr>
            <w:tcW w:w="2694" w:type="dxa"/>
            <w:tcBorders>
              <w:top w:val="nil"/>
            </w:tcBorders>
          </w:tcPr>
          <w:p w14:paraId="0201AC35" w14:textId="77777777" w:rsidR="00002B45" w:rsidRPr="00F662E4" w:rsidRDefault="00002B45" w:rsidP="005345E1">
            <w:pPr>
              <w:shd w:val="clear" w:color="auto" w:fill="E6E6E6"/>
              <w:spacing w:before="60" w:after="80" w:line="220" w:lineRule="atLeast"/>
              <w:rPr>
                <w:rFonts w:ascii="Courier New" w:eastAsia="Times New Roman" w:hAnsi="Courier New"/>
                <w:snapToGrid w:val="0"/>
                <w:sz w:val="16"/>
                <w:szCs w:val="16"/>
                <w:lang w:eastAsia="de-DE"/>
              </w:rPr>
            </w:pPr>
            <w:proofErr w:type="spellStart"/>
            <w:r w:rsidRPr="00F662E4">
              <w:rPr>
                <w:rFonts w:ascii="Courier New" w:eastAsia="Times New Roman" w:hAnsi="Courier New"/>
                <w:snapToGrid w:val="0"/>
                <w:sz w:val="16"/>
                <w:szCs w:val="16"/>
                <w:lang w:eastAsia="de-DE"/>
              </w:rPr>
              <w:t>OCI_CANTxMessage</w:t>
            </w:r>
            <w:proofErr w:type="spellEnd"/>
            <w:r w:rsidRPr="00F662E4">
              <w:rPr>
                <w:rFonts w:ascii="Courier New" w:eastAsia="Times New Roman" w:hAnsi="Courier New"/>
                <w:snapToGrid w:val="0"/>
                <w:sz w:val="16"/>
                <w:szCs w:val="16"/>
                <w:lang w:eastAsia="de-DE"/>
              </w:rPr>
              <w:t xml:space="preserve"> </w:t>
            </w:r>
            <w:r w:rsidRPr="00F92B3E">
              <w:rPr>
                <w:rFonts w:ascii="Courier New" w:eastAsia="Times New Roman" w:hAnsi="Courier New"/>
                <w:snapToGrid w:val="0"/>
                <w:color w:val="FF0000"/>
                <w:sz w:val="16"/>
                <w:szCs w:val="16"/>
                <w:lang w:eastAsia="de-DE"/>
              </w:rPr>
              <w:t>msg0</w:t>
            </w:r>
            <w:r w:rsidRPr="00F662E4">
              <w:rPr>
                <w:rFonts w:ascii="Courier New" w:eastAsia="Times New Roman" w:hAnsi="Courier New"/>
                <w:snapToGrid w:val="0"/>
                <w:sz w:val="16"/>
                <w:szCs w:val="16"/>
                <w:lang w:eastAsia="de-DE"/>
              </w:rPr>
              <w:t xml:space="preserve"> = </w:t>
            </w:r>
          </w:p>
        </w:tc>
        <w:tc>
          <w:tcPr>
            <w:tcW w:w="5244" w:type="dxa"/>
            <w:tcBorders>
              <w:top w:val="nil"/>
            </w:tcBorders>
          </w:tcPr>
          <w:p w14:paraId="15381CC3"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Code snippets are presented on a gray background and in the Courier font.</w:t>
            </w:r>
          </w:p>
          <w:p w14:paraId="24B41E77" w14:textId="77777777" w:rsidR="00002B45" w:rsidRPr="00F662E4" w:rsidRDefault="00002B45" w:rsidP="005345E1">
            <w:pPr>
              <w:spacing w:before="60" w:after="60" w:line="220" w:lineRule="atLeast"/>
              <w:ind w:right="113"/>
              <w:rPr>
                <w:rFonts w:ascii="Manrope Light" w:eastAsia="Times New Roman" w:hAnsi="Manrope Light" w:cs="Frutiger LT 45 Light"/>
                <w:sz w:val="20"/>
                <w:szCs w:val="18"/>
                <w:lang w:eastAsia="de-DE"/>
              </w:rPr>
            </w:pPr>
            <w:r w:rsidRPr="00F662E4">
              <w:rPr>
                <w:rFonts w:ascii="Manrope Light" w:eastAsia="Times New Roman" w:hAnsi="Manrope Light"/>
                <w:sz w:val="20"/>
                <w:szCs w:val="18"/>
                <w:lang w:eastAsia="de-DE"/>
              </w:rPr>
              <w:t>Meaning and usage of each command are explained by means of comments. The comments are enclosed by the usual syntax for comments.</w:t>
            </w:r>
            <w:r>
              <w:rPr>
                <w:rFonts w:ascii="Manrope Light" w:eastAsia="Times New Roman" w:hAnsi="Manrope Light"/>
                <w:sz w:val="20"/>
                <w:szCs w:val="18"/>
                <w:lang w:eastAsia="de-DE"/>
              </w:rPr>
              <w:t xml:space="preserve"> Changes are red marked.</w:t>
            </w:r>
          </w:p>
        </w:tc>
      </w:tr>
      <w:tr w:rsidR="00002B45" w:rsidRPr="00F662E4" w14:paraId="6BCDEA55" w14:textId="77777777" w:rsidTr="005345E1">
        <w:tc>
          <w:tcPr>
            <w:tcW w:w="2694" w:type="dxa"/>
            <w:tcBorders>
              <w:top w:val="nil"/>
            </w:tcBorders>
          </w:tcPr>
          <w:p w14:paraId="2C9ED4CE"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 xml:space="preserve">Choose </w:t>
            </w:r>
            <w:r w:rsidRPr="00F662E4">
              <w:rPr>
                <w:rFonts w:ascii="Manrope Light" w:eastAsia="Times New Roman" w:hAnsi="Manrope Light"/>
                <w:b/>
                <w:color w:val="1E539E"/>
                <w:sz w:val="20"/>
                <w:szCs w:val="18"/>
                <w:lang w:eastAsia="de-DE"/>
              </w:rPr>
              <w:t>File</w:t>
            </w:r>
            <w:r w:rsidRPr="00F662E4">
              <w:rPr>
                <w:rFonts w:ascii="Manrope Light" w:eastAsia="Times New Roman" w:hAnsi="Manrope Light"/>
                <w:sz w:val="20"/>
                <w:szCs w:val="18"/>
                <w:lang w:eastAsia="de-DE"/>
              </w:rPr>
              <w:t xml:space="preserve"> </w:t>
            </w:r>
            <w:r w:rsidRPr="00F662E4">
              <w:rPr>
                <w:rFonts w:ascii="Manrope Light" w:eastAsia="Times New Roman" w:hAnsi="Manrope Light"/>
                <w:sz w:val="20"/>
                <w:szCs w:val="18"/>
                <w:lang w:eastAsia="de-DE"/>
              </w:rPr>
              <w:sym w:font="Wingdings" w:char="F0E0"/>
            </w:r>
            <w:r w:rsidRPr="00F662E4">
              <w:rPr>
                <w:rFonts w:ascii="Manrope Light" w:eastAsia="Times New Roman" w:hAnsi="Manrope Light"/>
                <w:sz w:val="20"/>
                <w:szCs w:val="18"/>
                <w:lang w:eastAsia="de-DE"/>
              </w:rPr>
              <w:t xml:space="preserve"> </w:t>
            </w:r>
            <w:r w:rsidRPr="00F662E4">
              <w:rPr>
                <w:rFonts w:ascii="Manrope Light" w:eastAsia="Times New Roman" w:hAnsi="Manrope Light"/>
                <w:b/>
                <w:color w:val="1E539E"/>
                <w:sz w:val="20"/>
                <w:szCs w:val="18"/>
                <w:lang w:eastAsia="de-DE"/>
              </w:rPr>
              <w:t>Open</w:t>
            </w:r>
            <w:r w:rsidRPr="00F662E4">
              <w:rPr>
                <w:rFonts w:ascii="Manrope Light" w:eastAsia="Times New Roman" w:hAnsi="Manrope Light"/>
                <w:sz w:val="20"/>
                <w:szCs w:val="18"/>
                <w:lang w:eastAsia="de-DE"/>
              </w:rPr>
              <w:t>.</w:t>
            </w:r>
          </w:p>
        </w:tc>
        <w:tc>
          <w:tcPr>
            <w:tcW w:w="5386" w:type="dxa"/>
            <w:gridSpan w:val="2"/>
            <w:tcBorders>
              <w:top w:val="nil"/>
            </w:tcBorders>
          </w:tcPr>
          <w:p w14:paraId="6456AA3E"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Menu commands are shown in boldface.</w:t>
            </w:r>
          </w:p>
        </w:tc>
      </w:tr>
      <w:tr w:rsidR="00002B45" w:rsidRPr="00F662E4" w14:paraId="36A1DE09" w14:textId="77777777" w:rsidTr="005345E1">
        <w:tc>
          <w:tcPr>
            <w:tcW w:w="2694" w:type="dxa"/>
          </w:tcPr>
          <w:p w14:paraId="55A3A89A"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 xml:space="preserve">Click </w:t>
            </w:r>
            <w:r w:rsidRPr="00F662E4">
              <w:rPr>
                <w:rFonts w:ascii="Manrope Light" w:eastAsia="Times New Roman" w:hAnsi="Manrope Light"/>
                <w:b/>
                <w:color w:val="1E539E"/>
                <w:sz w:val="20"/>
                <w:szCs w:val="18"/>
                <w:lang w:eastAsia="de-DE"/>
              </w:rPr>
              <w:t>OK</w:t>
            </w:r>
            <w:r w:rsidRPr="00F662E4">
              <w:rPr>
                <w:rFonts w:ascii="Manrope Light" w:eastAsia="Times New Roman" w:hAnsi="Manrope Light"/>
                <w:sz w:val="20"/>
                <w:szCs w:val="18"/>
                <w:lang w:eastAsia="de-DE"/>
              </w:rPr>
              <w:t>.</w:t>
            </w:r>
          </w:p>
        </w:tc>
        <w:tc>
          <w:tcPr>
            <w:tcW w:w="5386" w:type="dxa"/>
            <w:gridSpan w:val="2"/>
          </w:tcPr>
          <w:p w14:paraId="0288012D"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Buttons are shown in boldface.</w:t>
            </w:r>
          </w:p>
        </w:tc>
      </w:tr>
      <w:tr w:rsidR="00002B45" w:rsidRPr="00F662E4" w14:paraId="4DCA2F41" w14:textId="77777777" w:rsidTr="005345E1">
        <w:tc>
          <w:tcPr>
            <w:tcW w:w="2694" w:type="dxa"/>
          </w:tcPr>
          <w:p w14:paraId="7ACFCC12"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 xml:space="preserve">Press </w:t>
            </w:r>
            <w:r w:rsidRPr="00F662E4">
              <w:rPr>
                <w:rFonts w:ascii="Manrope Light" w:eastAsia="Times New Roman" w:hAnsi="Manrope Light"/>
                <w:smallCaps/>
                <w:sz w:val="20"/>
                <w:szCs w:val="18"/>
                <w:lang w:eastAsia="de-DE"/>
              </w:rPr>
              <w:t>&lt;Enter&gt;</w:t>
            </w:r>
            <w:r w:rsidRPr="00F662E4">
              <w:rPr>
                <w:rFonts w:ascii="Manrope Light" w:eastAsia="Times New Roman" w:hAnsi="Manrope Light"/>
                <w:sz w:val="20"/>
                <w:szCs w:val="18"/>
                <w:lang w:eastAsia="de-DE"/>
              </w:rPr>
              <w:t>.</w:t>
            </w:r>
          </w:p>
        </w:tc>
        <w:tc>
          <w:tcPr>
            <w:tcW w:w="5386" w:type="dxa"/>
            <w:gridSpan w:val="2"/>
          </w:tcPr>
          <w:p w14:paraId="10D4C65A"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Keyboard commands are shown in angled brackets.</w:t>
            </w:r>
          </w:p>
        </w:tc>
      </w:tr>
      <w:tr w:rsidR="00002B45" w:rsidRPr="00F662E4" w14:paraId="20EDA0B1" w14:textId="77777777" w:rsidTr="005345E1">
        <w:tc>
          <w:tcPr>
            <w:tcW w:w="2694" w:type="dxa"/>
          </w:tcPr>
          <w:p w14:paraId="6083B22B"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The "Open File" dialog box is dis</w:t>
            </w:r>
            <w:r w:rsidRPr="00F662E4">
              <w:rPr>
                <w:rFonts w:ascii="Manrope Light" w:eastAsia="Times New Roman" w:hAnsi="Manrope Light"/>
                <w:sz w:val="20"/>
                <w:szCs w:val="18"/>
                <w:lang w:eastAsia="de-DE"/>
              </w:rPr>
              <w:softHyphen/>
              <w:t>played.</w:t>
            </w:r>
          </w:p>
        </w:tc>
        <w:tc>
          <w:tcPr>
            <w:tcW w:w="5386" w:type="dxa"/>
            <w:gridSpan w:val="2"/>
          </w:tcPr>
          <w:p w14:paraId="3757087E"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Names of program windows, dialog boxes, fields, etc. are shown in quotation marks.</w:t>
            </w:r>
          </w:p>
        </w:tc>
      </w:tr>
      <w:tr w:rsidR="00002B45" w:rsidRPr="00F662E4" w14:paraId="586ADDC2" w14:textId="77777777" w:rsidTr="005345E1">
        <w:tc>
          <w:tcPr>
            <w:tcW w:w="2694" w:type="dxa"/>
          </w:tcPr>
          <w:p w14:paraId="573A74C0"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 xml:space="preserve">Select the file </w:t>
            </w:r>
            <w:r w:rsidRPr="00F662E4">
              <w:rPr>
                <w:rFonts w:ascii="Courier New" w:eastAsia="Times New Roman" w:hAnsi="Courier New" w:cs="Courier New"/>
                <w:sz w:val="20"/>
                <w:szCs w:val="18"/>
                <w:lang w:eastAsia="de-DE"/>
              </w:rPr>
              <w:t>setup.exe</w:t>
            </w:r>
          </w:p>
        </w:tc>
        <w:tc>
          <w:tcPr>
            <w:tcW w:w="5386" w:type="dxa"/>
            <w:gridSpan w:val="2"/>
          </w:tcPr>
          <w:p w14:paraId="789DCA68"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Text in drop-down lists on the screen, program code, as well as path- and file names are shown in the Courier font.</w:t>
            </w:r>
          </w:p>
        </w:tc>
      </w:tr>
      <w:tr w:rsidR="00002B45" w:rsidRPr="00F662E4" w14:paraId="42A5B672" w14:textId="77777777" w:rsidTr="005345E1">
        <w:tc>
          <w:tcPr>
            <w:tcW w:w="2694" w:type="dxa"/>
          </w:tcPr>
          <w:p w14:paraId="16CA3D8F"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 xml:space="preserve">A </w:t>
            </w:r>
            <w:r w:rsidRPr="00F662E4">
              <w:rPr>
                <w:rFonts w:ascii="Manrope Light" w:eastAsia="Times New Roman" w:hAnsi="Manrope Light"/>
                <w:i/>
                <w:sz w:val="20"/>
                <w:szCs w:val="18"/>
                <w:lang w:eastAsia="de-DE"/>
              </w:rPr>
              <w:t>distribution</w:t>
            </w:r>
            <w:r w:rsidRPr="00F662E4">
              <w:rPr>
                <w:rFonts w:ascii="Manrope Light" w:eastAsia="Times New Roman" w:hAnsi="Manrope Light"/>
                <w:sz w:val="20"/>
                <w:szCs w:val="18"/>
                <w:lang w:eastAsia="de-DE"/>
              </w:rPr>
              <w:t xml:space="preserve"> is always a one-dimen</w:t>
            </w:r>
            <w:r w:rsidRPr="00F662E4">
              <w:rPr>
                <w:rFonts w:ascii="Manrope Light" w:eastAsia="Times New Roman" w:hAnsi="Manrope Light"/>
                <w:sz w:val="20"/>
                <w:szCs w:val="18"/>
                <w:lang w:eastAsia="de-DE"/>
              </w:rPr>
              <w:softHyphen/>
              <w:t>sional table of sample points.</w:t>
            </w:r>
          </w:p>
        </w:tc>
        <w:tc>
          <w:tcPr>
            <w:tcW w:w="5386" w:type="dxa"/>
            <w:gridSpan w:val="2"/>
          </w:tcPr>
          <w:p w14:paraId="67A867DF" w14:textId="77777777" w:rsidR="00002B45" w:rsidRPr="00F662E4" w:rsidRDefault="00002B45" w:rsidP="005345E1">
            <w:pPr>
              <w:spacing w:before="60" w:after="60" w:line="220" w:lineRule="atLeast"/>
              <w:ind w:right="113"/>
              <w:rPr>
                <w:rFonts w:ascii="Manrope Light" w:eastAsia="Times New Roman" w:hAnsi="Manrope Light"/>
                <w:sz w:val="20"/>
                <w:szCs w:val="18"/>
                <w:lang w:eastAsia="de-DE"/>
              </w:rPr>
            </w:pPr>
            <w:r w:rsidRPr="00F662E4">
              <w:rPr>
                <w:rFonts w:ascii="Manrope Light" w:eastAsia="Times New Roman" w:hAnsi="Manrope Light"/>
                <w:sz w:val="20"/>
                <w:szCs w:val="18"/>
                <w:lang w:eastAsia="de-DE"/>
              </w:rPr>
              <w:t>General emphasis and new terms are set in italics.</w:t>
            </w:r>
          </w:p>
        </w:tc>
      </w:tr>
    </w:tbl>
    <w:p w14:paraId="58A7602D" w14:textId="43ECE4BD" w:rsidR="00717AD6" w:rsidRDefault="00717AD6" w:rsidP="00ED426B">
      <w:pPr>
        <w:pStyle w:val="ETASparagraph"/>
      </w:pPr>
      <w:r>
        <w:br w:type="page"/>
      </w:r>
    </w:p>
    <w:p w14:paraId="770D894D" w14:textId="4D2C77DB" w:rsidR="00717AD6" w:rsidRPr="00154874" w:rsidRDefault="00F0118E" w:rsidP="00717AD6">
      <w:pPr>
        <w:pStyle w:val="berschrift1"/>
      </w:pPr>
      <w:bookmarkStart w:id="6" w:name="_Toc233808806"/>
      <w:r>
        <w:lastRenderedPageBreak/>
        <w:t>General usage of</w:t>
      </w:r>
      <w:r w:rsidR="00717AD6">
        <w:t xml:space="preserve"> (F/X)ETK’s</w:t>
      </w:r>
      <w:r>
        <w:t xml:space="preserve"> with different uC types</w:t>
      </w:r>
      <w:bookmarkEnd w:id="6"/>
    </w:p>
    <w:p w14:paraId="6421C297" w14:textId="77777777" w:rsidR="00F0118E" w:rsidRDefault="00F0118E" w:rsidP="00F0118E">
      <w:pPr>
        <w:pStyle w:val="ETASparagraph"/>
      </w:pPr>
      <w:r>
        <w:t xml:space="preserve">The ETK family comprises ETKs, XETKs and FETKs modules. Each of these modules offers a different set of functionality and performance. </w:t>
      </w:r>
    </w:p>
    <w:p w14:paraId="411F2EC5" w14:textId="4B29AD04" w:rsidR="00F0118E" w:rsidRDefault="00F0118E" w:rsidP="00F0118E">
      <w:pPr>
        <w:pStyle w:val="ETASparagraph"/>
      </w:pPr>
      <w:r>
        <w:t xml:space="preserve">In this document are all steps described how to integrate the ETK driver and </w:t>
      </w:r>
      <w:r w:rsidR="000B0F37">
        <w:t>how</w:t>
      </w:r>
      <w:r>
        <w:t xml:space="preserve"> each function or feature works.</w:t>
      </w:r>
    </w:p>
    <w:p w14:paraId="0270FA9C" w14:textId="0F004C28" w:rsidR="00717AD6" w:rsidRDefault="00F0118E" w:rsidP="00717AD6">
      <w:pPr>
        <w:pStyle w:val="ETASparagraph"/>
      </w:pPr>
      <w:r>
        <w:t>Following functions are mandatory for measurement and calibration :</w:t>
      </w:r>
    </w:p>
    <w:p w14:paraId="1F51426B" w14:textId="2CDBE260" w:rsidR="00F0118E" w:rsidRDefault="00F0118E" w:rsidP="00F0118E">
      <w:pPr>
        <w:pStyle w:val="ETASparagraph"/>
        <w:numPr>
          <w:ilvl w:val="0"/>
          <w:numId w:val="50"/>
        </w:numPr>
      </w:pPr>
      <w:r>
        <w:t>Handshake (like a login of ETK)</w:t>
      </w:r>
    </w:p>
    <w:p w14:paraId="1CD109C6" w14:textId="17C54EE3" w:rsidR="00F0118E" w:rsidRDefault="00F0118E" w:rsidP="00F0118E">
      <w:pPr>
        <w:pStyle w:val="ETASparagraph"/>
        <w:numPr>
          <w:ilvl w:val="0"/>
          <w:numId w:val="50"/>
        </w:numPr>
      </w:pPr>
      <w:r>
        <w:t>Measurement (Distab17 and Trace</w:t>
      </w:r>
      <w:r w:rsidR="00790D9F">
        <w:t xml:space="preserve"> </w:t>
      </w:r>
      <w:r>
        <w:t>)</w:t>
      </w:r>
    </w:p>
    <w:p w14:paraId="15EC6872" w14:textId="72B2C134" w:rsidR="00F0118E" w:rsidRDefault="00F0118E" w:rsidP="00F0118E">
      <w:pPr>
        <w:pStyle w:val="ETASparagraph"/>
        <w:numPr>
          <w:ilvl w:val="0"/>
          <w:numId w:val="50"/>
        </w:numPr>
      </w:pPr>
      <w:r>
        <w:t xml:space="preserve">Calibration (Page Switch Mechanism with </w:t>
      </w:r>
      <w:proofErr w:type="gramStart"/>
      <w:r>
        <w:t>two page</w:t>
      </w:r>
      <w:proofErr w:type="gramEnd"/>
      <w:r>
        <w:t xml:space="preserve"> concept)</w:t>
      </w:r>
    </w:p>
    <w:p w14:paraId="76FC903F" w14:textId="76AE0D16" w:rsidR="00F0118E" w:rsidRDefault="00F0118E" w:rsidP="00F0118E">
      <w:pPr>
        <w:pStyle w:val="ETASparagraph"/>
      </w:pPr>
      <w:r>
        <w:t xml:space="preserve">Additional features </w:t>
      </w:r>
      <w:proofErr w:type="gramStart"/>
      <w:r>
        <w:t xml:space="preserve">are </w:t>
      </w:r>
      <w:proofErr w:type="gramEnd"/>
      <w:r>
        <w:t>:</w:t>
      </w:r>
    </w:p>
    <w:p w14:paraId="57CB38F5" w14:textId="4B7B82A5" w:rsidR="00F0118E" w:rsidRDefault="00F0118E" w:rsidP="00F0118E">
      <w:pPr>
        <w:pStyle w:val="ETASparagraph"/>
        <w:numPr>
          <w:ilvl w:val="0"/>
          <w:numId w:val="50"/>
        </w:numPr>
      </w:pPr>
      <w:r>
        <w:t>ACC (Advanced Code Check)</w:t>
      </w:r>
    </w:p>
    <w:p w14:paraId="57981BBC" w14:textId="7383AA04" w:rsidR="00F0118E" w:rsidRDefault="00F0118E" w:rsidP="00F0118E">
      <w:pPr>
        <w:pStyle w:val="ETASparagraph"/>
        <w:numPr>
          <w:ilvl w:val="0"/>
          <w:numId w:val="50"/>
        </w:numPr>
      </w:pPr>
      <w:r>
        <w:t xml:space="preserve">Coldstart </w:t>
      </w:r>
      <w:r w:rsidR="000B0F37">
        <w:t>Measurement</w:t>
      </w:r>
      <w:r>
        <w:t xml:space="preserve"> (Able to measure and calibrate before ignition on)</w:t>
      </w:r>
    </w:p>
    <w:p w14:paraId="75FBEF87" w14:textId="7F7C5A83" w:rsidR="00F0118E" w:rsidRDefault="00F0118E" w:rsidP="00F0118E">
      <w:pPr>
        <w:pStyle w:val="ETASparagraph"/>
        <w:numPr>
          <w:ilvl w:val="0"/>
          <w:numId w:val="50"/>
        </w:numPr>
      </w:pPr>
      <w:r>
        <w:t>CalWup (Calibration Wakeup – power supply of ECU)</w:t>
      </w:r>
    </w:p>
    <w:p w14:paraId="2F5ECD2F" w14:textId="77777777" w:rsidR="00402860" w:rsidRDefault="00402860" w:rsidP="00402860">
      <w:pPr>
        <w:pStyle w:val="ETASparagraph"/>
      </w:pPr>
    </w:p>
    <w:p w14:paraId="60C41FDE" w14:textId="046DBC9D" w:rsidR="00402860" w:rsidRDefault="00402860" w:rsidP="00402860">
      <w:pPr>
        <w:pStyle w:val="ETASparagraph"/>
        <w:rPr>
          <w:b/>
          <w:bCs/>
          <w:i/>
          <w:iCs/>
        </w:rPr>
      </w:pPr>
      <w:r>
        <w:t xml:space="preserve">In this version document is used a basis ETK driver </w:t>
      </w:r>
      <w:r w:rsidRPr="00402860">
        <w:rPr>
          <w:b/>
          <w:bCs/>
          <w:i/>
          <w:iCs/>
        </w:rPr>
        <w:t>version</w:t>
      </w:r>
      <w:r w:rsidR="00790D9F">
        <w:rPr>
          <w:b/>
          <w:bCs/>
          <w:i/>
          <w:iCs/>
        </w:rPr>
        <w:t xml:space="preserve"> </w:t>
      </w:r>
      <w:r w:rsidR="007C1A04" w:rsidRPr="007C1A04">
        <w:rPr>
          <w:b/>
          <w:bCs/>
          <w:i/>
          <w:iCs/>
        </w:rPr>
        <w:t>tag_20260624_A_BRS3C_TC4xx_ExampleCode_V1_2_6_HS_D17_CAL_ACC_CS_TRACE</w:t>
      </w:r>
      <w:r w:rsidR="000402F2">
        <w:rPr>
          <w:b/>
          <w:bCs/>
          <w:i/>
          <w:iCs/>
        </w:rPr>
        <w:t xml:space="preserve"> / </w:t>
      </w:r>
      <w:r w:rsidR="000402F2" w:rsidRPr="000402F2">
        <w:rPr>
          <w:b/>
          <w:bCs/>
          <w:i/>
          <w:iCs/>
        </w:rPr>
        <w:t>tag_20260624_A_TC4xx_ExampleCode_V1_2_5_adapted_code</w:t>
      </w:r>
      <w:r w:rsidR="000402F2">
        <w:rPr>
          <w:b/>
          <w:bCs/>
          <w:i/>
          <w:iCs/>
        </w:rPr>
        <w:t xml:space="preserve"> </w:t>
      </w:r>
      <w:r>
        <w:rPr>
          <w:b/>
          <w:bCs/>
          <w:i/>
          <w:iCs/>
        </w:rPr>
        <w:t>.</w:t>
      </w:r>
    </w:p>
    <w:p w14:paraId="2B80AFDA" w14:textId="77777777" w:rsidR="00D26CCA" w:rsidRDefault="00D26CCA" w:rsidP="00402860">
      <w:pPr>
        <w:pStyle w:val="ETASparagraph"/>
        <w:rPr>
          <w:b/>
          <w:bCs/>
          <w:i/>
          <w:iCs/>
        </w:rPr>
      </w:pPr>
    </w:p>
    <w:p w14:paraId="04FE46AD" w14:textId="25819363" w:rsidR="00D26CCA" w:rsidRPr="00D26CCA" w:rsidRDefault="00D26CCA" w:rsidP="00402860">
      <w:pPr>
        <w:pStyle w:val="ETASparagraph"/>
        <w:rPr>
          <w:b/>
          <w:bCs/>
          <w:i/>
          <w:iCs/>
        </w:rPr>
      </w:pPr>
      <w:r w:rsidRPr="00D26CCA">
        <w:rPr>
          <w:b/>
          <w:bCs/>
          <w:i/>
          <w:iCs/>
        </w:rPr>
        <w:t>NOTE:</w:t>
      </w:r>
    </w:p>
    <w:p w14:paraId="6F5D2D4E" w14:textId="0DC1C698" w:rsidR="00D26CCA" w:rsidRPr="009B07B0" w:rsidRDefault="00D26CCA" w:rsidP="00402860">
      <w:pPr>
        <w:pStyle w:val="ETASparagraph"/>
        <w:rPr>
          <w:i/>
          <w:iCs/>
          <w:highlight w:val="lightGray"/>
        </w:rPr>
      </w:pPr>
      <w:r w:rsidRPr="00086755">
        <w:rPr>
          <w:i/>
          <w:iCs/>
          <w:highlight w:val="lightGray"/>
        </w:rPr>
        <w:t xml:space="preserve">In this document will be explained how to integrate the ETK driver </w:t>
      </w:r>
      <w:proofErr w:type="gramStart"/>
      <w:r w:rsidRPr="00086755">
        <w:rPr>
          <w:i/>
          <w:iCs/>
          <w:highlight w:val="lightGray"/>
        </w:rPr>
        <w:t>in</w:t>
      </w:r>
      <w:proofErr w:type="gramEnd"/>
      <w:r w:rsidRPr="00086755">
        <w:rPr>
          <w:i/>
          <w:iCs/>
          <w:highlight w:val="lightGray"/>
        </w:rPr>
        <w:t xml:space="preserve"> ECU software. When you need support or explanation of the function you can order an integration workshop or engineering hours</w:t>
      </w:r>
      <w:r w:rsidRPr="009B07B0">
        <w:rPr>
          <w:i/>
          <w:iCs/>
          <w:highlight w:val="lightGray"/>
        </w:rPr>
        <w:t>.</w:t>
      </w:r>
    </w:p>
    <w:p w14:paraId="238E0C57" w14:textId="77777777" w:rsidR="009B07B0" w:rsidRDefault="009B07B0" w:rsidP="00402860">
      <w:pPr>
        <w:pStyle w:val="ETASparagraph"/>
        <w:rPr>
          <w:i/>
          <w:iCs/>
        </w:rPr>
      </w:pPr>
    </w:p>
    <w:p w14:paraId="48D51362" w14:textId="77777777" w:rsidR="009B07B0" w:rsidRPr="00D26CCA" w:rsidRDefault="009B07B0" w:rsidP="009B07B0">
      <w:pPr>
        <w:pStyle w:val="ETASparagraph"/>
        <w:rPr>
          <w:b/>
          <w:bCs/>
          <w:i/>
          <w:iCs/>
        </w:rPr>
      </w:pPr>
      <w:r w:rsidRPr="00D26CCA">
        <w:rPr>
          <w:b/>
          <w:bCs/>
          <w:i/>
          <w:iCs/>
        </w:rPr>
        <w:t>NOTE:</w:t>
      </w:r>
    </w:p>
    <w:p w14:paraId="4EF928FC" w14:textId="0B4A6AAD" w:rsidR="009B07B0" w:rsidRDefault="009B07B0" w:rsidP="00402860">
      <w:pPr>
        <w:pStyle w:val="ETASparagraph"/>
        <w:rPr>
          <w:i/>
          <w:iCs/>
          <w:highlight w:val="lightGray"/>
        </w:rPr>
      </w:pPr>
      <w:r w:rsidRPr="009B07B0">
        <w:rPr>
          <w:i/>
          <w:iCs/>
          <w:highlight w:val="lightGray"/>
        </w:rPr>
        <w:t>It is assumed that the user is familiar with the use and handling of XCT Tool, HSP and INCA.</w:t>
      </w:r>
    </w:p>
    <w:p w14:paraId="224CE5E0" w14:textId="77777777" w:rsidR="005022CA" w:rsidRDefault="005022CA" w:rsidP="00402860">
      <w:pPr>
        <w:pStyle w:val="ETASparagraph"/>
        <w:rPr>
          <w:i/>
          <w:iCs/>
          <w:highlight w:val="lightGray"/>
        </w:rPr>
      </w:pPr>
    </w:p>
    <w:p w14:paraId="74F85211" w14:textId="77777777" w:rsidR="005022CA" w:rsidRPr="00D26CCA" w:rsidRDefault="005022CA" w:rsidP="005022CA">
      <w:pPr>
        <w:pStyle w:val="ETASparagraph"/>
        <w:rPr>
          <w:b/>
          <w:bCs/>
          <w:i/>
          <w:iCs/>
        </w:rPr>
      </w:pPr>
      <w:r w:rsidRPr="00D26CCA">
        <w:rPr>
          <w:b/>
          <w:bCs/>
          <w:i/>
          <w:iCs/>
        </w:rPr>
        <w:t>NOTE:</w:t>
      </w:r>
    </w:p>
    <w:p w14:paraId="75714A16" w14:textId="17658E0B" w:rsidR="005022CA" w:rsidRPr="005022CA" w:rsidRDefault="005022CA" w:rsidP="005022CA">
      <w:pPr>
        <w:pStyle w:val="ETASparagraph"/>
        <w:rPr>
          <w:i/>
          <w:iCs/>
          <w:highlight w:val="lightGray"/>
        </w:rPr>
      </w:pPr>
      <w:r>
        <w:rPr>
          <w:i/>
          <w:iCs/>
          <w:highlight w:val="lightGray"/>
        </w:rPr>
        <w:t xml:space="preserve">The </w:t>
      </w:r>
      <w:proofErr w:type="gramStart"/>
      <w:r>
        <w:rPr>
          <w:i/>
          <w:iCs/>
          <w:highlight w:val="lightGray"/>
        </w:rPr>
        <w:t>define</w:t>
      </w:r>
      <w:proofErr w:type="gramEnd"/>
      <w:r>
        <w:rPr>
          <w:i/>
          <w:iCs/>
          <w:highlight w:val="lightGray"/>
        </w:rPr>
        <w:t xml:space="preserve"> for used compiler is in the </w:t>
      </w:r>
      <w:r w:rsidR="00790D9F">
        <w:rPr>
          <w:i/>
          <w:iCs/>
          <w:highlight w:val="lightGray"/>
        </w:rPr>
        <w:t xml:space="preserve">related </w:t>
      </w:r>
      <w:r w:rsidRPr="005022CA">
        <w:rPr>
          <w:i/>
          <w:iCs/>
          <w:highlight w:val="lightGray"/>
        </w:rPr>
        <w:t>header file</w:t>
      </w:r>
      <w:r w:rsidR="006204E2">
        <w:rPr>
          <w:i/>
          <w:iCs/>
          <w:highlight w:val="lightGray"/>
        </w:rPr>
        <w:t xml:space="preserve"> </w:t>
      </w:r>
      <w:r w:rsidR="00790D9F" w:rsidRPr="00790D9F">
        <w:rPr>
          <w:i/>
          <w:iCs/>
          <w:highlight w:val="lightGray"/>
        </w:rPr>
        <w:t>Target_Select_TC4xx.h</w:t>
      </w:r>
      <w:r w:rsidR="00790D9F">
        <w:rPr>
          <w:i/>
          <w:iCs/>
          <w:highlight w:val="lightGray"/>
        </w:rPr>
        <w:t xml:space="preserve"> </w:t>
      </w:r>
      <w:r w:rsidRPr="005022CA">
        <w:rPr>
          <w:i/>
          <w:iCs/>
          <w:highlight w:val="lightGray"/>
        </w:rPr>
        <w:t>.</w:t>
      </w:r>
    </w:p>
    <w:p w14:paraId="13FD3C20" w14:textId="77777777" w:rsidR="005022CA" w:rsidRPr="009B07B0" w:rsidRDefault="005022CA" w:rsidP="00402860">
      <w:pPr>
        <w:pStyle w:val="ETASparagraph"/>
        <w:rPr>
          <w:i/>
          <w:iCs/>
          <w:highlight w:val="lightGray"/>
        </w:rPr>
      </w:pPr>
    </w:p>
    <w:p w14:paraId="720FFACD" w14:textId="5AC7E11E" w:rsidR="00717AD6" w:rsidRDefault="00717AD6" w:rsidP="00402860">
      <w:pPr>
        <w:pStyle w:val="ETASparagraph"/>
        <w:ind w:left="0"/>
      </w:pPr>
    </w:p>
    <w:p w14:paraId="6F051203" w14:textId="1294EB66" w:rsidR="00717AD6" w:rsidRPr="00154874" w:rsidRDefault="00402860" w:rsidP="00717AD6">
      <w:pPr>
        <w:pStyle w:val="berschrift1"/>
      </w:pPr>
      <w:bookmarkStart w:id="7" w:name="_Toc233808807"/>
      <w:r>
        <w:lastRenderedPageBreak/>
        <w:t>ETK driver structure</w:t>
      </w:r>
      <w:bookmarkEnd w:id="7"/>
    </w:p>
    <w:p w14:paraId="3B3E1CA9" w14:textId="7AFBDDCB" w:rsidR="00402860" w:rsidRDefault="00402860" w:rsidP="00717AD6">
      <w:pPr>
        <w:pStyle w:val="ETASparagraph"/>
      </w:pPr>
      <w:r>
        <w:t>The ETK driver has the normal uC OS with basi</w:t>
      </w:r>
      <w:r w:rsidR="00246489">
        <w:t>c</w:t>
      </w:r>
      <w:r>
        <w:t xml:space="preserve"> </w:t>
      </w:r>
      <w:r w:rsidR="000B0F37">
        <w:t>functions</w:t>
      </w:r>
      <w:r>
        <w:t xml:space="preserve"> in the folder source.</w:t>
      </w:r>
    </w:p>
    <w:p w14:paraId="48B82D43" w14:textId="6961E403" w:rsidR="00402860" w:rsidRDefault="00246489" w:rsidP="00717AD6">
      <w:pPr>
        <w:pStyle w:val="ETASparagraph"/>
      </w:pPr>
      <w:r w:rsidRPr="00246489">
        <w:rPr>
          <w:noProof/>
        </w:rPr>
        <w:drawing>
          <wp:inline distT="0" distB="0" distL="0" distR="0" wp14:anchorId="6B75457E" wp14:editId="331639B0">
            <wp:extent cx="3872139" cy="2678400"/>
            <wp:effectExtent l="0" t="0" r="0" b="0"/>
            <wp:docPr id="3843885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88570" name=""/>
                    <pic:cNvPicPr/>
                  </pic:nvPicPr>
                  <pic:blipFill>
                    <a:blip r:embed="rId18"/>
                    <a:stretch>
                      <a:fillRect/>
                    </a:stretch>
                  </pic:blipFill>
                  <pic:spPr>
                    <a:xfrm>
                      <a:off x="0" y="0"/>
                      <a:ext cx="3872139" cy="2678400"/>
                    </a:xfrm>
                    <a:prstGeom prst="rect">
                      <a:avLst/>
                    </a:prstGeom>
                  </pic:spPr>
                </pic:pic>
              </a:graphicData>
            </a:graphic>
          </wp:inline>
        </w:drawing>
      </w:r>
    </w:p>
    <w:p w14:paraId="0820C057" w14:textId="03B7AB37" w:rsidR="00402860" w:rsidRDefault="00402860" w:rsidP="00717AD6">
      <w:pPr>
        <w:pStyle w:val="ETASparagraph"/>
      </w:pPr>
      <w:r>
        <w:t>In the subfolder</w:t>
      </w:r>
      <w:r w:rsidR="00246489">
        <w:t xml:space="preserve"> Target</w:t>
      </w:r>
      <w:r>
        <w:t xml:space="preserve"> for each uC </w:t>
      </w:r>
      <w:r w:rsidR="00D26CCA">
        <w:t>t</w:t>
      </w:r>
      <w:r>
        <w:t>ype</w:t>
      </w:r>
      <w:r w:rsidR="00D26CCA">
        <w:t>,</w:t>
      </w:r>
      <w:r>
        <w:t xml:space="preserve"> like TC</w:t>
      </w:r>
      <w:r w:rsidR="00246489">
        <w:t>4XDx</w:t>
      </w:r>
      <w:r w:rsidR="00D26CCA">
        <w:t>,</w:t>
      </w:r>
      <w:r>
        <w:t xml:space="preserve"> is the information which target is selected </w:t>
      </w:r>
      <w:r w:rsidR="00246489">
        <w:t xml:space="preserve">in the file here </w:t>
      </w:r>
      <w:r w:rsidRPr="00402860">
        <w:rPr>
          <w:i/>
          <w:iCs/>
          <w:color w:val="984806" w:themeColor="accent6" w:themeShade="80"/>
        </w:rPr>
        <w:t>Target_Select</w:t>
      </w:r>
      <w:r w:rsidR="00246489">
        <w:rPr>
          <w:i/>
          <w:iCs/>
          <w:color w:val="984806" w:themeColor="accent6" w:themeShade="80"/>
        </w:rPr>
        <w:t>_TC4</w:t>
      </w:r>
      <w:r w:rsidR="000570D9">
        <w:rPr>
          <w:i/>
          <w:iCs/>
          <w:color w:val="984806" w:themeColor="accent6" w:themeShade="80"/>
        </w:rPr>
        <w:t>9</w:t>
      </w:r>
      <w:r w:rsidR="00246489">
        <w:rPr>
          <w:i/>
          <w:iCs/>
          <w:color w:val="984806" w:themeColor="accent6" w:themeShade="80"/>
        </w:rPr>
        <w:t>x</w:t>
      </w:r>
      <w:r w:rsidR="000570D9">
        <w:rPr>
          <w:i/>
          <w:iCs/>
          <w:color w:val="984806" w:themeColor="accent6" w:themeShade="80"/>
        </w:rPr>
        <w:t>_N</w:t>
      </w:r>
      <w:r w:rsidRPr="00402860">
        <w:rPr>
          <w:i/>
          <w:iCs/>
          <w:color w:val="984806" w:themeColor="accent6" w:themeShade="80"/>
        </w:rPr>
        <w:t>.h</w:t>
      </w:r>
      <w:r>
        <w:t>.</w:t>
      </w:r>
      <w:r w:rsidR="00D26CCA">
        <w:t xml:space="preserve"> </w:t>
      </w:r>
      <w:r w:rsidR="000B0F37">
        <w:t xml:space="preserve">This defines the uC type, class and </w:t>
      </w:r>
      <w:r w:rsidR="00246489">
        <w:t>which compiler is used and will be copied with renaming in handshake folder from batch file.</w:t>
      </w:r>
    </w:p>
    <w:p w14:paraId="600400F4" w14:textId="29C4BB13" w:rsidR="000B0F37" w:rsidRDefault="000570D9" w:rsidP="00717AD6">
      <w:pPr>
        <w:pStyle w:val="ETASparagraph"/>
      </w:pPr>
      <w:r w:rsidRPr="000570D9">
        <w:rPr>
          <w:noProof/>
        </w:rPr>
        <w:drawing>
          <wp:inline distT="0" distB="0" distL="0" distR="0" wp14:anchorId="7B499334" wp14:editId="5224C38F">
            <wp:extent cx="2322464" cy="781323"/>
            <wp:effectExtent l="0" t="0" r="0" b="0"/>
            <wp:docPr id="16481417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41743" name=""/>
                    <pic:cNvPicPr/>
                  </pic:nvPicPr>
                  <pic:blipFill>
                    <a:blip r:embed="rId19"/>
                    <a:stretch>
                      <a:fillRect/>
                    </a:stretch>
                  </pic:blipFill>
                  <pic:spPr>
                    <a:xfrm>
                      <a:off x="0" y="0"/>
                      <a:ext cx="2342125" cy="787937"/>
                    </a:xfrm>
                    <a:prstGeom prst="rect">
                      <a:avLst/>
                    </a:prstGeom>
                  </pic:spPr>
                </pic:pic>
              </a:graphicData>
            </a:graphic>
          </wp:inline>
        </w:drawing>
      </w:r>
    </w:p>
    <w:p w14:paraId="4B31C370" w14:textId="6018CC6B" w:rsidR="00D26CCA" w:rsidRDefault="00D26CCA" w:rsidP="00717AD6">
      <w:pPr>
        <w:pStyle w:val="ETASparagraph"/>
      </w:pPr>
      <w:r>
        <w:t>The subfolder ETK contains all necessary functions and features in an own.</w:t>
      </w:r>
      <w:r w:rsidR="009B0653">
        <w:t xml:space="preserve"> </w:t>
      </w:r>
      <w:r w:rsidR="005022CA">
        <w:t>It’s</w:t>
      </w:r>
      <w:r w:rsidR="009B0653">
        <w:t xml:space="preserve"> recommended to copy all folders to your desired directory of your </w:t>
      </w:r>
      <w:proofErr w:type="gramStart"/>
      <w:r w:rsidR="009B0653">
        <w:t>build</w:t>
      </w:r>
      <w:proofErr w:type="gramEnd"/>
      <w:r w:rsidR="005022CA">
        <w:t xml:space="preserve"> and only compile what’s needed.</w:t>
      </w:r>
    </w:p>
    <w:p w14:paraId="637DF663" w14:textId="30E3E975" w:rsidR="00D26CCA" w:rsidRDefault="007C1A04" w:rsidP="00717AD6">
      <w:pPr>
        <w:pStyle w:val="ETASparagraph"/>
      </w:pPr>
      <w:r w:rsidRPr="007C1A04">
        <w:rPr>
          <w:noProof/>
        </w:rPr>
        <w:drawing>
          <wp:inline distT="0" distB="0" distL="0" distR="0" wp14:anchorId="3280028C" wp14:editId="4F1F8628">
            <wp:extent cx="3276000" cy="942772"/>
            <wp:effectExtent l="0" t="0" r="0" b="0"/>
            <wp:docPr id="7878884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88406" name=""/>
                    <pic:cNvPicPr/>
                  </pic:nvPicPr>
                  <pic:blipFill>
                    <a:blip r:embed="rId20"/>
                    <a:stretch>
                      <a:fillRect/>
                    </a:stretch>
                  </pic:blipFill>
                  <pic:spPr>
                    <a:xfrm>
                      <a:off x="0" y="0"/>
                      <a:ext cx="3276000" cy="942772"/>
                    </a:xfrm>
                    <a:prstGeom prst="rect">
                      <a:avLst/>
                    </a:prstGeom>
                  </pic:spPr>
                </pic:pic>
              </a:graphicData>
            </a:graphic>
          </wp:inline>
        </w:drawing>
      </w:r>
    </w:p>
    <w:p w14:paraId="632F7B07" w14:textId="54BB0040" w:rsidR="005022CA" w:rsidRPr="005022CA" w:rsidRDefault="005022CA" w:rsidP="005022CA">
      <w:pPr>
        <w:pStyle w:val="ETASparagraph"/>
        <w:rPr>
          <w:lang w:val="de-DE"/>
        </w:rPr>
      </w:pPr>
      <w:r>
        <w:t xml:space="preserve">As additional hint for linking of some sections which are not used or unreferenced. In this case </w:t>
      </w:r>
      <w:proofErr w:type="gramStart"/>
      <w:r>
        <w:t>its</w:t>
      </w:r>
      <w:proofErr w:type="gramEnd"/>
      <w:r>
        <w:t xml:space="preserve"> helps to use for example with Tasking #pragma protect on  </w:t>
      </w:r>
      <w:proofErr w:type="gramStart"/>
      <w:r>
        <w:t>…..</w:t>
      </w:r>
      <w:proofErr w:type="gramEnd"/>
      <w:r>
        <w:t xml:space="preserve"> #</w:t>
      </w:r>
      <w:proofErr w:type="gramStart"/>
      <w:r>
        <w:t>pragma</w:t>
      </w:r>
      <w:proofErr w:type="gramEnd"/>
      <w:r>
        <w:t xml:space="preserve"> restore.</w:t>
      </w:r>
      <w:r>
        <w:br/>
      </w:r>
      <w:r w:rsidRPr="005022CA">
        <w:rPr>
          <w:noProof/>
          <w:lang w:val="de-DE"/>
        </w:rPr>
        <w:drawing>
          <wp:inline distT="0" distB="0" distL="0" distR="0" wp14:anchorId="05F355CE" wp14:editId="3CC23E36">
            <wp:extent cx="3263900" cy="491216"/>
            <wp:effectExtent l="0" t="0" r="0" b="0"/>
            <wp:docPr id="95874515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90637" cy="495240"/>
                    </a:xfrm>
                    <a:prstGeom prst="rect">
                      <a:avLst/>
                    </a:prstGeom>
                    <a:noFill/>
                    <a:ln>
                      <a:noFill/>
                    </a:ln>
                  </pic:spPr>
                </pic:pic>
              </a:graphicData>
            </a:graphic>
          </wp:inline>
        </w:drawing>
      </w:r>
    </w:p>
    <w:p w14:paraId="726AD809" w14:textId="2F8FA86A" w:rsidR="00D26CCA" w:rsidRDefault="00D26CCA" w:rsidP="00717AD6">
      <w:pPr>
        <w:pStyle w:val="ETASparagraph"/>
      </w:pPr>
    </w:p>
    <w:p w14:paraId="7F435947" w14:textId="77777777" w:rsidR="00402860" w:rsidRDefault="00402860" w:rsidP="00717AD6">
      <w:pPr>
        <w:pStyle w:val="ETASparagraph"/>
      </w:pPr>
    </w:p>
    <w:p w14:paraId="67D8DE3B" w14:textId="7F8141EC" w:rsidR="00D26CCA" w:rsidRPr="00154874" w:rsidRDefault="00D26CCA" w:rsidP="00D26CCA">
      <w:pPr>
        <w:pStyle w:val="berschrift1"/>
      </w:pPr>
      <w:bookmarkStart w:id="8" w:name="_Toc233808808"/>
      <w:r>
        <w:lastRenderedPageBreak/>
        <w:t>Handshake</w:t>
      </w:r>
      <w:bookmarkEnd w:id="8"/>
    </w:p>
    <w:p w14:paraId="4017DAC4" w14:textId="378AEFA7" w:rsidR="00402860" w:rsidRDefault="00D26CCA" w:rsidP="00717AD6">
      <w:pPr>
        <w:pStyle w:val="ETASparagraph"/>
      </w:pPr>
      <w:r>
        <w:t xml:space="preserve">After </w:t>
      </w:r>
      <w:r w:rsidRPr="00D26CCA">
        <w:t>the microcontroller is running at the final PLL speed</w:t>
      </w:r>
      <w:r>
        <w:t xml:space="preserve">, all reset Pins are high (/PORST and /ESR0) </w:t>
      </w:r>
      <w:proofErr w:type="gramStart"/>
      <w:r>
        <w:t>and also</w:t>
      </w:r>
      <w:proofErr w:type="gramEnd"/>
      <w:r>
        <w:t xml:space="preserve"> VDD is high</w:t>
      </w:r>
      <w:r w:rsidR="00246489">
        <w:t>,</w:t>
      </w:r>
      <w:r>
        <w:t xml:space="preserve"> then ETK can start with the handshake procedure, which allows write and read access RAM and read access to FLASH. It’s like a login for </w:t>
      </w:r>
      <w:proofErr w:type="spellStart"/>
      <w:r>
        <w:t>uC</w:t>
      </w:r>
      <w:proofErr w:type="spellEnd"/>
      <w:r>
        <w:t>.</w:t>
      </w:r>
    </w:p>
    <w:p w14:paraId="536F837A" w14:textId="4FD07844" w:rsidR="00717AD6" w:rsidRPr="00717AD6" w:rsidRDefault="00D26CCA" w:rsidP="00717AD6">
      <w:pPr>
        <w:pStyle w:val="berschrift2"/>
      </w:pPr>
      <w:bookmarkStart w:id="9" w:name="_Toc233808809"/>
      <w:r>
        <w:t>Needed Files</w:t>
      </w:r>
      <w:bookmarkEnd w:id="9"/>
    </w:p>
    <w:p w14:paraId="6F2AB413" w14:textId="726BA6A5" w:rsidR="00717AD6" w:rsidRDefault="00D26CCA" w:rsidP="00717AD6">
      <w:pPr>
        <w:pStyle w:val="ETASparagraph"/>
        <w:ind w:left="2874" w:hanging="1740"/>
      </w:pPr>
      <w:proofErr w:type="gramStart"/>
      <w:r>
        <w:t>At first</w:t>
      </w:r>
      <w:proofErr w:type="gramEnd"/>
      <w:r>
        <w:t xml:space="preserve"> copy the folder ETK into your folder</w:t>
      </w:r>
      <w:r w:rsidR="00246489">
        <w:t xml:space="preserve"> with folder HS containing</w:t>
      </w:r>
      <w:r>
        <w:t xml:space="preserve"> following files :</w:t>
      </w:r>
    </w:p>
    <w:p w14:paraId="3259AB06" w14:textId="6D762224" w:rsidR="00D26CCA" w:rsidRDefault="00246489" w:rsidP="00717AD6">
      <w:pPr>
        <w:pStyle w:val="ETASparagraph"/>
        <w:ind w:left="2874" w:hanging="1740"/>
      </w:pPr>
      <w:r w:rsidRPr="00246489">
        <w:rPr>
          <w:noProof/>
        </w:rPr>
        <w:drawing>
          <wp:inline distT="0" distB="0" distL="0" distR="0" wp14:anchorId="6808A4FA" wp14:editId="5730FE4D">
            <wp:extent cx="4178635" cy="1386000"/>
            <wp:effectExtent l="0" t="0" r="0" b="0"/>
            <wp:docPr id="18324638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63809" name=""/>
                    <pic:cNvPicPr/>
                  </pic:nvPicPr>
                  <pic:blipFill>
                    <a:blip r:embed="rId22"/>
                    <a:stretch>
                      <a:fillRect/>
                    </a:stretch>
                  </pic:blipFill>
                  <pic:spPr>
                    <a:xfrm>
                      <a:off x="0" y="0"/>
                      <a:ext cx="4178635" cy="1386000"/>
                    </a:xfrm>
                    <a:prstGeom prst="rect">
                      <a:avLst/>
                    </a:prstGeom>
                  </pic:spPr>
                </pic:pic>
              </a:graphicData>
            </a:graphic>
          </wp:inline>
        </w:drawing>
      </w:r>
    </w:p>
    <w:p w14:paraId="257AFB65" w14:textId="699F9B42" w:rsidR="0023786C" w:rsidRDefault="0023786C" w:rsidP="00717AD6">
      <w:pPr>
        <w:pStyle w:val="ETASparagraph"/>
      </w:pPr>
      <w:r>
        <w:t xml:space="preserve">Here </w:t>
      </w:r>
      <w:proofErr w:type="gramStart"/>
      <w:r>
        <w:t>a short</w:t>
      </w:r>
      <w:proofErr w:type="gramEnd"/>
      <w:r>
        <w:t xml:space="preserve"> </w:t>
      </w:r>
      <w:r w:rsidR="000B0F37">
        <w:t>description</w:t>
      </w:r>
      <w:r>
        <w:t xml:space="preserve"> of the files :</w:t>
      </w:r>
    </w:p>
    <w:p w14:paraId="3F2C1734" w14:textId="45FA16CA" w:rsidR="00717AD6" w:rsidRDefault="0023786C" w:rsidP="00717AD6">
      <w:pPr>
        <w:pStyle w:val="ETASparagraph"/>
      </w:pPr>
      <w:r>
        <w:t>CompileTime.</w:t>
      </w:r>
      <w:proofErr w:type="gramStart"/>
      <w:r>
        <w:t>c/.</w:t>
      </w:r>
      <w:proofErr w:type="gramEnd"/>
      <w:r>
        <w:t xml:space="preserve">h is later for the </w:t>
      </w:r>
      <w:r w:rsidR="000B0F37">
        <w:t>advanced</w:t>
      </w:r>
      <w:r>
        <w:t xml:space="preserve"> code check but is needed also for the handshake. Here </w:t>
      </w:r>
      <w:proofErr w:type="gramStart"/>
      <w:r>
        <w:t>its</w:t>
      </w:r>
      <w:proofErr w:type="gramEnd"/>
      <w:r>
        <w:t xml:space="preserve"> mandatory that the const for </w:t>
      </w:r>
      <w:r w:rsidRPr="0023786C">
        <w:t>CODE_CHECK_PATTERN_DATA_DATE</w:t>
      </w:r>
      <w:r>
        <w:t xml:space="preserve"> will be created.</w:t>
      </w:r>
    </w:p>
    <w:p w14:paraId="0200D00B" w14:textId="676C638D" w:rsidR="00717AD6" w:rsidRDefault="0023786C" w:rsidP="00717AD6">
      <w:pPr>
        <w:pStyle w:val="ETASparagraph"/>
      </w:pPr>
      <w:r w:rsidRPr="0023786C">
        <w:t>ETK_Integration_Cfg.h</w:t>
      </w:r>
      <w:r>
        <w:t xml:space="preserve"> contains all defines for activation of features and functions, the register </w:t>
      </w:r>
      <w:proofErr w:type="gramStart"/>
      <w:r w:rsidR="000B0F37">
        <w:t>information’s</w:t>
      </w:r>
      <w:proofErr w:type="gramEnd"/>
      <w:r>
        <w:t xml:space="preserve"> and the calibration definitions.</w:t>
      </w:r>
    </w:p>
    <w:p w14:paraId="66E59821" w14:textId="0E472579" w:rsidR="0023786C" w:rsidRDefault="0023786C" w:rsidP="00717AD6">
      <w:pPr>
        <w:pStyle w:val="ETASparagraph"/>
      </w:pPr>
      <w:r w:rsidRPr="0023786C">
        <w:t>ETK_SER_Handshake_Common.c</w:t>
      </w:r>
      <w:r>
        <w:t xml:space="preserve"> is the general handshake sequence.</w:t>
      </w:r>
    </w:p>
    <w:p w14:paraId="4D224703" w14:textId="4098812F" w:rsidR="0023786C" w:rsidRDefault="0023786C" w:rsidP="00717AD6">
      <w:pPr>
        <w:pStyle w:val="ETASparagraph"/>
      </w:pPr>
      <w:r w:rsidRPr="0023786C">
        <w:t>ETK_SER_Handshake_IFX.c</w:t>
      </w:r>
      <w:r>
        <w:t xml:space="preserve"> is the specific sequence for IFX controllers. </w:t>
      </w:r>
    </w:p>
    <w:p w14:paraId="1BCF7AC4" w14:textId="309C891E" w:rsidR="0023786C" w:rsidRDefault="0023786C" w:rsidP="00717AD6">
      <w:pPr>
        <w:pStyle w:val="ETASparagraph"/>
      </w:pPr>
      <w:r w:rsidRPr="0023786C">
        <w:t>ETK_SER_Handshake.h</w:t>
      </w:r>
      <w:r>
        <w:t xml:space="preserve"> is the structure header for handshake.</w:t>
      </w:r>
    </w:p>
    <w:p w14:paraId="2AA5DEAE" w14:textId="389B60D5" w:rsidR="0023786C" w:rsidRDefault="0023786C" w:rsidP="00717AD6">
      <w:pPr>
        <w:pStyle w:val="ETASparagraph"/>
      </w:pPr>
      <w:r w:rsidRPr="0023786C">
        <w:t>GetTime.</w:t>
      </w:r>
      <w:proofErr w:type="gramStart"/>
      <w:r w:rsidRPr="0023786C">
        <w:t>c</w:t>
      </w:r>
      <w:r>
        <w:t>/.</w:t>
      </w:r>
      <w:proofErr w:type="gramEnd"/>
      <w:r>
        <w:t xml:space="preserve">h </w:t>
      </w:r>
      <w:proofErr w:type="gramStart"/>
      <w:r>
        <w:t>contain</w:t>
      </w:r>
      <w:proofErr w:type="gramEnd"/>
      <w:r>
        <w:t xml:space="preserve"> the time functions for calculation of timeouts</w:t>
      </w:r>
      <w:r w:rsidR="00246489">
        <w:t>,</w:t>
      </w:r>
      <w:r>
        <w:t xml:space="preserve"> duration of handshake</w:t>
      </w:r>
      <w:r w:rsidR="00246489">
        <w:t xml:space="preserve"> and initialization of RAM</w:t>
      </w:r>
      <w:r>
        <w:t>.</w:t>
      </w:r>
    </w:p>
    <w:p w14:paraId="464E12C2" w14:textId="49057CD4" w:rsidR="0023786C" w:rsidRDefault="0023786C" w:rsidP="00717AD6">
      <w:pPr>
        <w:pStyle w:val="ETASparagraph"/>
      </w:pPr>
      <w:r w:rsidRPr="0023786C">
        <w:t>Target_Select.h</w:t>
      </w:r>
      <w:r w:rsidR="006B75DB">
        <w:t xml:space="preserve"> is definition of CPU type and CPU class.</w:t>
      </w:r>
    </w:p>
    <w:p w14:paraId="6D25FC6C" w14:textId="0D6B22CF" w:rsidR="006B75DB" w:rsidRDefault="006B75DB" w:rsidP="00717AD6">
      <w:pPr>
        <w:pStyle w:val="ETASparagraph"/>
      </w:pPr>
      <w:r>
        <w:br w:type="page"/>
      </w:r>
    </w:p>
    <w:p w14:paraId="622311ED" w14:textId="77777777" w:rsidR="006B75DB" w:rsidRPr="00ED426B" w:rsidRDefault="006B75DB" w:rsidP="00717AD6">
      <w:pPr>
        <w:pStyle w:val="ETASparagraph"/>
      </w:pPr>
    </w:p>
    <w:p w14:paraId="61FE8841" w14:textId="2F9247CE" w:rsidR="006B75DB" w:rsidRDefault="006B75DB" w:rsidP="006B75DB">
      <w:pPr>
        <w:pStyle w:val="berschrift2"/>
      </w:pPr>
      <w:bookmarkStart w:id="10" w:name="_Toc233808810"/>
      <w:r>
        <w:t>Changes in Files for integration</w:t>
      </w:r>
      <w:bookmarkEnd w:id="10"/>
    </w:p>
    <w:p w14:paraId="1C6CCAE9" w14:textId="300760C5" w:rsidR="006B75DB" w:rsidRDefault="006B75DB" w:rsidP="006B75DB">
      <w:pPr>
        <w:pStyle w:val="ETASparagraph"/>
      </w:pPr>
      <w:r>
        <w:t>Here is definition what must be adapted to ECU software for integration and what must be linked in linker file</w:t>
      </w:r>
      <w:r w:rsidR="00BA6963">
        <w:t>.</w:t>
      </w:r>
    </w:p>
    <w:p w14:paraId="51A3BEC2" w14:textId="5F3A728C" w:rsidR="006B75DB" w:rsidRDefault="006B75DB" w:rsidP="006B75DB">
      <w:pPr>
        <w:pStyle w:val="berschrift3"/>
      </w:pPr>
      <w:bookmarkStart w:id="11" w:name="_Toc233808811"/>
      <w:r w:rsidRPr="006B75DB">
        <w:t>CompileTime</w:t>
      </w:r>
      <w:proofErr w:type="gramStart"/>
      <w:r w:rsidRPr="006B75DB">
        <w:t>.c</w:t>
      </w:r>
      <w:bookmarkEnd w:id="11"/>
      <w:proofErr w:type="gramEnd"/>
    </w:p>
    <w:p w14:paraId="4938CA44" w14:textId="3D372259" w:rsidR="006B75DB" w:rsidRDefault="006B75DB" w:rsidP="006B75DB">
      <w:pPr>
        <w:pStyle w:val="ETASparagraph"/>
      </w:pPr>
      <w:r w:rsidRPr="00086755">
        <w:rPr>
          <w:highlight w:val="lightGray"/>
        </w:rPr>
        <w:t xml:space="preserve">#include </w:t>
      </w:r>
      <w:proofErr w:type="gramStart"/>
      <w:r w:rsidRPr="00086755">
        <w:rPr>
          <w:highlight w:val="lightGray"/>
        </w:rPr>
        <w:t>"</w:t>
      </w:r>
      <w:r w:rsidR="004B362D" w:rsidRPr="004B362D">
        <w:rPr>
          <w:highlight w:val="lightGray"/>
        </w:rPr>
        <w:t>../..</w:t>
      </w:r>
      <w:proofErr w:type="gramEnd"/>
      <w:r w:rsidR="004B362D" w:rsidRPr="004B362D">
        <w:rPr>
          <w:highlight w:val="lightGray"/>
        </w:rPr>
        <w:t>/</w:t>
      </w:r>
      <w:r w:rsidRPr="00086755">
        <w:rPr>
          <w:highlight w:val="lightGray"/>
        </w:rPr>
        <w:t>a_std_type.h"</w:t>
      </w:r>
      <w:r>
        <w:t xml:space="preserve"> </w:t>
      </w:r>
      <w:r>
        <w:sym w:font="Wingdings" w:char="F0E0"/>
      </w:r>
      <w:r>
        <w:t xml:space="preserve"> should be change to the file for standard types. </w:t>
      </w:r>
      <w:proofErr w:type="gramStart"/>
      <w:r>
        <w:t>Typically</w:t>
      </w:r>
      <w:proofErr w:type="gramEnd"/>
      <w:r>
        <w:t xml:space="preserve"> is used the name Platform_Types.h. </w:t>
      </w:r>
    </w:p>
    <w:p w14:paraId="583E160F" w14:textId="0D255465" w:rsidR="006B75DB" w:rsidRDefault="006B75DB" w:rsidP="006B75DB">
      <w:pPr>
        <w:pStyle w:val="ETASparagraph"/>
      </w:pPr>
      <w:r>
        <w:t xml:space="preserve">For later if ACC (advanced code check) will be used, which is recommended, then the </w:t>
      </w:r>
      <w:r w:rsidRPr="006B75DB">
        <w:rPr>
          <w:color w:val="984806" w:themeColor="accent6" w:themeShade="80"/>
        </w:rPr>
        <w:t>".ETK_Code_checkMemClass"</w:t>
      </w:r>
      <w:r>
        <w:rPr>
          <w:color w:val="984806" w:themeColor="accent6" w:themeShade="80"/>
        </w:rPr>
        <w:t xml:space="preserve"> </w:t>
      </w:r>
      <w:r w:rsidRPr="006B75DB">
        <w:t>must assigned</w:t>
      </w:r>
      <w:r>
        <w:t xml:space="preserve"> to </w:t>
      </w:r>
      <w:r w:rsidR="007D448A">
        <w:t>an</w:t>
      </w:r>
      <w:r>
        <w:t xml:space="preserve"> address in </w:t>
      </w:r>
      <w:r w:rsidR="000B0F37">
        <w:t>linke</w:t>
      </w:r>
      <w:r w:rsidR="007D448A">
        <w:t>r</w:t>
      </w:r>
      <w:r>
        <w:t xml:space="preserve"> which </w:t>
      </w:r>
      <w:proofErr w:type="gramStart"/>
      <w:r>
        <w:t>is located in</w:t>
      </w:r>
      <w:proofErr w:type="gramEnd"/>
      <w:r>
        <w:t xml:space="preserve"> the reference page (DATA FLASH)</w:t>
      </w:r>
      <w:r w:rsidR="008555BA">
        <w:t>.</w:t>
      </w:r>
    </w:p>
    <w:p w14:paraId="71D6B91F" w14:textId="4E773308" w:rsidR="008555BA" w:rsidRDefault="000402F2" w:rsidP="006B75DB">
      <w:pPr>
        <w:pStyle w:val="ETASparagraph"/>
      </w:pPr>
      <w:r w:rsidRPr="000402F2">
        <w:rPr>
          <w:noProof/>
        </w:rPr>
        <w:drawing>
          <wp:inline distT="0" distB="0" distL="0" distR="0" wp14:anchorId="4DED9F22" wp14:editId="72186C87">
            <wp:extent cx="3029301" cy="601586"/>
            <wp:effectExtent l="0" t="0" r="0" b="0"/>
            <wp:docPr id="12685617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1764" name=""/>
                    <pic:cNvPicPr/>
                  </pic:nvPicPr>
                  <pic:blipFill>
                    <a:blip r:embed="rId23"/>
                    <a:stretch>
                      <a:fillRect/>
                    </a:stretch>
                  </pic:blipFill>
                  <pic:spPr>
                    <a:xfrm>
                      <a:off x="0" y="0"/>
                      <a:ext cx="3053935" cy="606478"/>
                    </a:xfrm>
                    <a:prstGeom prst="rect">
                      <a:avLst/>
                    </a:prstGeom>
                  </pic:spPr>
                </pic:pic>
              </a:graphicData>
            </a:graphic>
          </wp:inline>
        </w:drawing>
      </w:r>
    </w:p>
    <w:p w14:paraId="1E60E466" w14:textId="3CE9F907" w:rsidR="006B75DB" w:rsidRPr="006B75DB" w:rsidRDefault="006B75DB" w:rsidP="006B75DB">
      <w:pPr>
        <w:pStyle w:val="ETASparagraph"/>
        <w:rPr>
          <w:i/>
          <w:iCs/>
          <w:sz w:val="16"/>
          <w:szCs w:val="14"/>
        </w:rPr>
      </w:pPr>
      <w:r>
        <w:t xml:space="preserve"> </w:t>
      </w:r>
      <w:r w:rsidRPr="006B75DB">
        <w:rPr>
          <w:i/>
          <w:iCs/>
        </w:rPr>
        <w:t xml:space="preserve"> </w:t>
      </w:r>
      <w:r w:rsidRPr="006B75DB">
        <w:rPr>
          <w:i/>
          <w:iCs/>
          <w:sz w:val="16"/>
          <w:szCs w:val="14"/>
        </w:rPr>
        <w:t xml:space="preserve">group CAL_PARAM </w:t>
      </w:r>
      <w:r w:rsidR="007D448A" w:rsidRPr="007D448A">
        <w:rPr>
          <w:i/>
          <w:iCs/>
          <w:sz w:val="16"/>
          <w:szCs w:val="14"/>
        </w:rPr>
        <w:t>: ALIGN(4)</w:t>
      </w:r>
    </w:p>
    <w:p w14:paraId="1DBB394F" w14:textId="3F269810" w:rsidR="006B75DB" w:rsidRPr="006B75DB" w:rsidRDefault="006B75DB" w:rsidP="006B75DB">
      <w:pPr>
        <w:pStyle w:val="ETASparagraph"/>
        <w:rPr>
          <w:i/>
          <w:iCs/>
          <w:sz w:val="16"/>
          <w:szCs w:val="14"/>
        </w:rPr>
      </w:pPr>
      <w:r w:rsidRPr="006B75DB">
        <w:rPr>
          <w:i/>
          <w:iCs/>
          <w:sz w:val="16"/>
          <w:szCs w:val="14"/>
        </w:rPr>
        <w:t xml:space="preserve">  {    </w:t>
      </w:r>
    </w:p>
    <w:p w14:paraId="0B360B29" w14:textId="7A622F86" w:rsidR="007D448A" w:rsidRPr="007D448A" w:rsidRDefault="007D448A" w:rsidP="007D448A">
      <w:pPr>
        <w:pStyle w:val="ETASparagraph"/>
        <w:rPr>
          <w:i/>
          <w:iCs/>
          <w:sz w:val="16"/>
          <w:szCs w:val="14"/>
        </w:rPr>
      </w:pPr>
      <w:r>
        <w:rPr>
          <w:i/>
          <w:iCs/>
          <w:sz w:val="16"/>
          <w:szCs w:val="14"/>
        </w:rPr>
        <w:t xml:space="preserve">     </w:t>
      </w:r>
      <w:r w:rsidRPr="007D448A">
        <w:rPr>
          <w:i/>
          <w:iCs/>
          <w:sz w:val="16"/>
          <w:szCs w:val="14"/>
        </w:rPr>
        <w:t>*(.</w:t>
      </w:r>
      <w:proofErr w:type="spellStart"/>
      <w:r w:rsidRPr="007D448A">
        <w:rPr>
          <w:i/>
          <w:iCs/>
          <w:sz w:val="16"/>
          <w:szCs w:val="14"/>
        </w:rPr>
        <w:t>rodata.CAL_PARAM</w:t>
      </w:r>
      <w:proofErr w:type="spellEnd"/>
      <w:r w:rsidRPr="007D448A">
        <w:rPr>
          <w:i/>
          <w:iCs/>
          <w:sz w:val="16"/>
          <w:szCs w:val="14"/>
        </w:rPr>
        <w:t>)</w:t>
      </w:r>
    </w:p>
    <w:p w14:paraId="3356CB28" w14:textId="77777777" w:rsidR="007D448A" w:rsidRPr="007D448A" w:rsidRDefault="007D448A" w:rsidP="007D448A">
      <w:pPr>
        <w:pStyle w:val="ETASparagraph"/>
        <w:rPr>
          <w:i/>
          <w:iCs/>
          <w:sz w:val="16"/>
          <w:szCs w:val="14"/>
        </w:rPr>
      </w:pPr>
      <w:r w:rsidRPr="007D448A">
        <w:rPr>
          <w:i/>
          <w:iCs/>
          <w:sz w:val="16"/>
          <w:szCs w:val="14"/>
        </w:rPr>
        <w:t xml:space="preserve">    *(.CAL_PARAM)</w:t>
      </w:r>
    </w:p>
    <w:p w14:paraId="23BC9E44" w14:textId="77777777" w:rsidR="007D448A" w:rsidRPr="007D448A" w:rsidRDefault="007D448A" w:rsidP="007D448A">
      <w:pPr>
        <w:pStyle w:val="ETASparagraph"/>
        <w:rPr>
          <w:i/>
          <w:iCs/>
          <w:sz w:val="16"/>
          <w:szCs w:val="14"/>
        </w:rPr>
      </w:pPr>
      <w:r w:rsidRPr="007D448A">
        <w:rPr>
          <w:i/>
          <w:iCs/>
          <w:sz w:val="16"/>
          <w:szCs w:val="14"/>
        </w:rPr>
        <w:t xml:space="preserve">    *(.</w:t>
      </w:r>
      <w:proofErr w:type="spellStart"/>
      <w:r w:rsidRPr="007D448A">
        <w:rPr>
          <w:i/>
          <w:iCs/>
          <w:sz w:val="16"/>
          <w:szCs w:val="14"/>
        </w:rPr>
        <w:t>rodata</w:t>
      </w:r>
      <w:proofErr w:type="spellEnd"/>
      <w:r w:rsidRPr="007D448A">
        <w:rPr>
          <w:i/>
          <w:iCs/>
          <w:sz w:val="16"/>
          <w:szCs w:val="14"/>
        </w:rPr>
        <w:t>.*.CAL_PARAM)</w:t>
      </w:r>
    </w:p>
    <w:p w14:paraId="0CD79768" w14:textId="755A3A9A" w:rsidR="007D448A" w:rsidRPr="007D448A" w:rsidRDefault="007D448A" w:rsidP="007D448A">
      <w:pPr>
        <w:pStyle w:val="ETASparagraph"/>
        <w:rPr>
          <w:i/>
          <w:iCs/>
          <w:sz w:val="16"/>
          <w:szCs w:val="14"/>
        </w:rPr>
      </w:pPr>
      <w:r w:rsidRPr="007D448A">
        <w:rPr>
          <w:i/>
          <w:iCs/>
          <w:sz w:val="16"/>
          <w:szCs w:val="14"/>
        </w:rPr>
        <w:t xml:space="preserve">    </w:t>
      </w:r>
      <w:proofErr w:type="gramStart"/>
      <w:r w:rsidRPr="007D448A">
        <w:rPr>
          <w:i/>
          <w:iCs/>
          <w:sz w:val="16"/>
          <w:szCs w:val="14"/>
        </w:rPr>
        <w:t>*(.</w:t>
      </w:r>
      <w:proofErr w:type="spellStart"/>
      <w:proofErr w:type="gramEnd"/>
      <w:r w:rsidRPr="007D448A">
        <w:rPr>
          <w:i/>
          <w:iCs/>
          <w:sz w:val="16"/>
          <w:szCs w:val="14"/>
        </w:rPr>
        <w:t>measure_parameters</w:t>
      </w:r>
      <w:proofErr w:type="spellEnd"/>
      <w:r w:rsidRPr="007D448A">
        <w:rPr>
          <w:i/>
          <w:iCs/>
          <w:sz w:val="16"/>
          <w:szCs w:val="14"/>
        </w:rPr>
        <w:t xml:space="preserve">)    </w:t>
      </w:r>
    </w:p>
    <w:p w14:paraId="45D83B1C" w14:textId="77777777" w:rsidR="007D448A" w:rsidRPr="007D448A" w:rsidRDefault="007D448A" w:rsidP="007D448A">
      <w:pPr>
        <w:pStyle w:val="ETASparagraph"/>
        <w:rPr>
          <w:i/>
          <w:iCs/>
          <w:color w:val="984806" w:themeColor="accent6" w:themeShade="80"/>
          <w:sz w:val="16"/>
          <w:szCs w:val="14"/>
          <w:highlight w:val="lightGray"/>
        </w:rPr>
      </w:pPr>
      <w:r w:rsidRPr="007D448A">
        <w:rPr>
          <w:i/>
          <w:iCs/>
          <w:sz w:val="16"/>
          <w:szCs w:val="14"/>
        </w:rPr>
        <w:t xml:space="preserve">    </w:t>
      </w:r>
      <w:r w:rsidRPr="007D448A">
        <w:rPr>
          <w:i/>
          <w:iCs/>
          <w:color w:val="984806" w:themeColor="accent6" w:themeShade="80"/>
          <w:sz w:val="16"/>
          <w:szCs w:val="14"/>
          <w:highlight w:val="lightGray"/>
        </w:rPr>
        <w:t>*(.ETK_Code_checkMemClass)</w:t>
      </w:r>
    </w:p>
    <w:p w14:paraId="2DE54DB1" w14:textId="377F5B4E" w:rsidR="006B75DB" w:rsidRPr="006B75DB" w:rsidRDefault="007D448A" w:rsidP="006B75DB">
      <w:pPr>
        <w:pStyle w:val="ETASparagraph"/>
        <w:rPr>
          <w:i/>
          <w:iCs/>
          <w:sz w:val="16"/>
          <w:szCs w:val="14"/>
        </w:rPr>
      </w:pPr>
      <w:r w:rsidRPr="007D448A">
        <w:rPr>
          <w:i/>
          <w:iCs/>
          <w:sz w:val="16"/>
          <w:szCs w:val="14"/>
        </w:rPr>
        <w:t xml:space="preserve">    </w:t>
      </w:r>
      <w:proofErr w:type="gramStart"/>
      <w:r w:rsidRPr="007D448A">
        <w:rPr>
          <w:i/>
          <w:iCs/>
          <w:sz w:val="16"/>
          <w:szCs w:val="14"/>
        </w:rPr>
        <w:t>*(.</w:t>
      </w:r>
      <w:proofErr w:type="spellStart"/>
      <w:proofErr w:type="gramEnd"/>
      <w:r w:rsidRPr="007D448A">
        <w:rPr>
          <w:i/>
          <w:iCs/>
          <w:sz w:val="16"/>
          <w:szCs w:val="14"/>
        </w:rPr>
        <w:t>coldstart_parameters</w:t>
      </w:r>
      <w:proofErr w:type="spellEnd"/>
      <w:r w:rsidRPr="007D448A">
        <w:rPr>
          <w:i/>
          <w:iCs/>
          <w:sz w:val="16"/>
          <w:szCs w:val="14"/>
        </w:rPr>
        <w:t>);</w:t>
      </w:r>
      <w:r w:rsidR="006B75DB" w:rsidRPr="006B75DB">
        <w:rPr>
          <w:i/>
          <w:iCs/>
          <w:sz w:val="16"/>
          <w:szCs w:val="14"/>
        </w:rPr>
        <w:t xml:space="preserve">        </w:t>
      </w:r>
    </w:p>
    <w:p w14:paraId="3E9DE532" w14:textId="1B673F32" w:rsidR="006B75DB" w:rsidRPr="006B75DB" w:rsidRDefault="006B75DB" w:rsidP="006B75DB">
      <w:pPr>
        <w:pStyle w:val="ETASparagraph"/>
      </w:pPr>
      <w:r w:rsidRPr="006B75DB">
        <w:rPr>
          <w:i/>
          <w:iCs/>
          <w:sz w:val="16"/>
          <w:szCs w:val="14"/>
        </w:rPr>
        <w:t xml:space="preserve">  }</w:t>
      </w:r>
      <w:r w:rsidR="007D448A">
        <w:rPr>
          <w:i/>
          <w:iCs/>
          <w:sz w:val="16"/>
          <w:szCs w:val="14"/>
        </w:rPr>
        <w:t xml:space="preserve"> </w:t>
      </w:r>
      <w:r w:rsidR="007D448A" w:rsidRPr="007D448A">
        <w:rPr>
          <w:i/>
          <w:iCs/>
          <w:sz w:val="16"/>
          <w:szCs w:val="14"/>
        </w:rPr>
        <w:t>&gt; CAL_DATA</w:t>
      </w:r>
    </w:p>
    <w:p w14:paraId="00A96AC6" w14:textId="6D4FCD4C" w:rsidR="006B75DB" w:rsidRDefault="008555BA" w:rsidP="006B75DB">
      <w:pPr>
        <w:pStyle w:val="berschrift3"/>
      </w:pPr>
      <w:bookmarkStart w:id="12" w:name="_Toc233808812"/>
      <w:r w:rsidRPr="008555BA">
        <w:t>ETK_Integration_Cfg</w:t>
      </w:r>
      <w:r w:rsidR="006B75DB" w:rsidRPr="006B75DB">
        <w:t>.</w:t>
      </w:r>
      <w:r>
        <w:t>h</w:t>
      </w:r>
      <w:bookmarkEnd w:id="12"/>
    </w:p>
    <w:p w14:paraId="643C32B9" w14:textId="43EA2680" w:rsidR="008555BA" w:rsidRDefault="008555BA" w:rsidP="008555BA">
      <w:pPr>
        <w:pStyle w:val="ETASparagraph"/>
      </w:pPr>
      <w:r>
        <w:t>Most important file for integration which is needed in each step</w:t>
      </w:r>
      <w:r w:rsidR="00FC23C9">
        <w:t>. Here</w:t>
      </w:r>
      <w:r>
        <w:t xml:space="preserve"> can be changed which function or feature is activated through integration.</w:t>
      </w:r>
    </w:p>
    <w:p w14:paraId="273ABF5E" w14:textId="0DDEC928" w:rsidR="008555BA" w:rsidRPr="008555BA" w:rsidRDefault="000402F2" w:rsidP="008555BA">
      <w:pPr>
        <w:pStyle w:val="ETASparagraph"/>
      </w:pPr>
      <w:r w:rsidRPr="000402F2">
        <w:rPr>
          <w:noProof/>
        </w:rPr>
        <w:drawing>
          <wp:inline distT="0" distB="0" distL="0" distR="0" wp14:anchorId="36D7C73A" wp14:editId="2D622F8C">
            <wp:extent cx="4184923" cy="792208"/>
            <wp:effectExtent l="0" t="0" r="0" b="0"/>
            <wp:docPr id="15515776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77658" name=""/>
                    <pic:cNvPicPr/>
                  </pic:nvPicPr>
                  <pic:blipFill>
                    <a:blip r:embed="rId24"/>
                    <a:stretch>
                      <a:fillRect/>
                    </a:stretch>
                  </pic:blipFill>
                  <pic:spPr>
                    <a:xfrm>
                      <a:off x="0" y="0"/>
                      <a:ext cx="4232853" cy="801281"/>
                    </a:xfrm>
                    <a:prstGeom prst="rect">
                      <a:avLst/>
                    </a:prstGeom>
                  </pic:spPr>
                </pic:pic>
              </a:graphicData>
            </a:graphic>
          </wp:inline>
        </w:drawing>
      </w:r>
    </w:p>
    <w:p w14:paraId="690215FF" w14:textId="2E2852A4" w:rsidR="008555BA" w:rsidRDefault="008555BA" w:rsidP="008555BA">
      <w:pPr>
        <w:pStyle w:val="ETASparagraph"/>
      </w:pPr>
      <w:r w:rsidRPr="00086755">
        <w:rPr>
          <w:highlight w:val="lightGray"/>
        </w:rPr>
        <w:t xml:space="preserve">#include </w:t>
      </w:r>
      <w:proofErr w:type="gramStart"/>
      <w:r w:rsidRPr="00086755">
        <w:rPr>
          <w:highlight w:val="lightGray"/>
        </w:rPr>
        <w:t>"../</w:t>
      </w:r>
      <w:r w:rsidR="00FC23C9">
        <w:rPr>
          <w:highlight w:val="lightGray"/>
        </w:rPr>
        <w:t>..</w:t>
      </w:r>
      <w:proofErr w:type="gramEnd"/>
      <w:r w:rsidR="00FC23C9">
        <w:rPr>
          <w:highlight w:val="lightGray"/>
        </w:rPr>
        <w:t>/</w:t>
      </w:r>
      <w:r w:rsidRPr="00086755">
        <w:rPr>
          <w:highlight w:val="lightGray"/>
        </w:rPr>
        <w:t>a_std_type.h"</w:t>
      </w:r>
      <w:r>
        <w:t xml:space="preserve"> </w:t>
      </w:r>
      <w:r>
        <w:sym w:font="Wingdings" w:char="F0E0"/>
      </w:r>
      <w:r>
        <w:t xml:space="preserve"> should be change to the file for standard types. </w:t>
      </w:r>
      <w:proofErr w:type="gramStart"/>
      <w:r>
        <w:t>Typically</w:t>
      </w:r>
      <w:proofErr w:type="gramEnd"/>
      <w:r>
        <w:t xml:space="preserve"> is used the name Platform_Types</w:t>
      </w:r>
      <w:proofErr w:type="gramStart"/>
      <w:r>
        <w:t>.h</w:t>
      </w:r>
      <w:proofErr w:type="gramEnd"/>
      <w:r>
        <w:t>. Same as before in CompileTime.c.</w:t>
      </w:r>
    </w:p>
    <w:p w14:paraId="63A2C4B8" w14:textId="5BF7DE95" w:rsidR="00717AD6" w:rsidRPr="00FC23C9" w:rsidRDefault="008555BA" w:rsidP="00FC23C9">
      <w:pPr>
        <w:pStyle w:val="ETASparagraph"/>
        <w:rPr>
          <w:color w:val="984806" w:themeColor="accent6" w:themeShade="80"/>
        </w:rPr>
      </w:pPr>
      <w:r>
        <w:t xml:space="preserve">Here now will be also </w:t>
      </w:r>
      <w:proofErr w:type="gramStart"/>
      <w:r>
        <w:t>linked</w:t>
      </w:r>
      <w:proofErr w:type="gramEnd"/>
      <w:r>
        <w:t xml:space="preserve"> the register file where all addresses of registers are linked. You can use the delivered .sfr file from </w:t>
      </w:r>
      <w:r w:rsidRPr="008555BA">
        <w:rPr>
          <w:color w:val="984806" w:themeColor="accent6" w:themeShade="80"/>
        </w:rPr>
        <w:t xml:space="preserve">ETAS </w:t>
      </w:r>
      <w:r w:rsidR="00FC23C9" w:rsidRPr="00FC23C9">
        <w:rPr>
          <w:color w:val="984806" w:themeColor="accent6" w:themeShade="80"/>
        </w:rPr>
        <w:t>TC4</w:t>
      </w:r>
      <w:r w:rsidR="000402F2">
        <w:rPr>
          <w:color w:val="984806" w:themeColor="accent6" w:themeShade="80"/>
        </w:rPr>
        <w:t>9x</w:t>
      </w:r>
      <w:r w:rsidR="00FC23C9" w:rsidRPr="00FC23C9">
        <w:rPr>
          <w:color w:val="984806" w:themeColor="accent6" w:themeShade="80"/>
        </w:rPr>
        <w:t>_</w:t>
      </w:r>
      <w:r w:rsidR="000402F2">
        <w:rPr>
          <w:color w:val="984806" w:themeColor="accent6" w:themeShade="80"/>
        </w:rPr>
        <w:t>N</w:t>
      </w:r>
      <w:r w:rsidR="00FC23C9" w:rsidRPr="00FC23C9">
        <w:rPr>
          <w:color w:val="984806" w:themeColor="accent6" w:themeShade="80"/>
        </w:rPr>
        <w:t>_MCSFR</w:t>
      </w:r>
      <w:r w:rsidRPr="008555BA">
        <w:rPr>
          <w:color w:val="984806" w:themeColor="accent6" w:themeShade="80"/>
        </w:rPr>
        <w:t xml:space="preserve">.sfr </w:t>
      </w:r>
      <w:r>
        <w:t xml:space="preserve">which works for </w:t>
      </w:r>
      <w:r w:rsidR="00FC23C9">
        <w:t>related</w:t>
      </w:r>
      <w:r>
        <w:t xml:space="preserve"> TC</w:t>
      </w:r>
      <w:r w:rsidR="00FC23C9">
        <w:t>4</w:t>
      </w:r>
      <w:r w:rsidR="000402F2">
        <w:t>9</w:t>
      </w:r>
      <w:r>
        <w:t>x</w:t>
      </w:r>
      <w:r w:rsidR="000402F2">
        <w:t>_N</w:t>
      </w:r>
      <w:r>
        <w:t xml:space="preserve"> uC or use the include from your own .sfr file</w:t>
      </w:r>
      <w:r w:rsidR="00FC23C9">
        <w:t xml:space="preserve">. The define for which sfr file is in the </w:t>
      </w:r>
      <w:proofErr w:type="spellStart"/>
      <w:r w:rsidR="00FC23C9">
        <w:t>Target_select.h</w:t>
      </w:r>
      <w:proofErr w:type="spellEnd"/>
      <w:r w:rsidR="00FC23C9">
        <w:t>.</w:t>
      </w:r>
    </w:p>
    <w:p w14:paraId="14F3896B" w14:textId="2A5537F1" w:rsidR="008555BA" w:rsidRDefault="000402F2" w:rsidP="008555BA">
      <w:pPr>
        <w:pStyle w:val="ETASparagraph"/>
      </w:pPr>
      <w:r w:rsidRPr="000402F2">
        <w:rPr>
          <w:noProof/>
        </w:rPr>
        <w:drawing>
          <wp:inline distT="0" distB="0" distL="0" distR="0" wp14:anchorId="224FEA86" wp14:editId="5B0E7A21">
            <wp:extent cx="2165389" cy="1003386"/>
            <wp:effectExtent l="0" t="0" r="0" b="0"/>
            <wp:docPr id="87743093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30930" name=""/>
                    <pic:cNvPicPr/>
                  </pic:nvPicPr>
                  <pic:blipFill>
                    <a:blip r:embed="rId25"/>
                    <a:stretch>
                      <a:fillRect/>
                    </a:stretch>
                  </pic:blipFill>
                  <pic:spPr>
                    <a:xfrm>
                      <a:off x="0" y="0"/>
                      <a:ext cx="2201982" cy="1020342"/>
                    </a:xfrm>
                    <a:prstGeom prst="rect">
                      <a:avLst/>
                    </a:prstGeom>
                  </pic:spPr>
                </pic:pic>
              </a:graphicData>
            </a:graphic>
          </wp:inline>
        </w:drawing>
      </w:r>
    </w:p>
    <w:p w14:paraId="369B2D02" w14:textId="77777777" w:rsidR="006B75DB" w:rsidRDefault="006B75DB" w:rsidP="006B75DB">
      <w:pPr>
        <w:pStyle w:val="ETASparagraph"/>
      </w:pPr>
    </w:p>
    <w:p w14:paraId="412F0E9F" w14:textId="377DC79E" w:rsidR="000B0F37" w:rsidRDefault="000B0F37" w:rsidP="000B0F37">
      <w:pPr>
        <w:pStyle w:val="berschrift3"/>
      </w:pPr>
      <w:bookmarkStart w:id="13" w:name="_Toc233808813"/>
      <w:r w:rsidRPr="000B0F37">
        <w:t>ETK_SER_Handshake</w:t>
      </w:r>
      <w:proofErr w:type="gramStart"/>
      <w:r w:rsidRPr="006B75DB">
        <w:t>.</w:t>
      </w:r>
      <w:r>
        <w:t>h</w:t>
      </w:r>
      <w:bookmarkEnd w:id="13"/>
      <w:proofErr w:type="gramEnd"/>
    </w:p>
    <w:p w14:paraId="6DA6B39B" w14:textId="73F2E093" w:rsidR="000B0F37" w:rsidRDefault="000B0F37" w:rsidP="000B0F37">
      <w:pPr>
        <w:pStyle w:val="ETASparagraph"/>
      </w:pPr>
      <w:r w:rsidRPr="00086755">
        <w:rPr>
          <w:highlight w:val="lightGray"/>
        </w:rPr>
        <w:t xml:space="preserve">#include </w:t>
      </w:r>
      <w:proofErr w:type="gramStart"/>
      <w:r w:rsidRPr="00086755">
        <w:rPr>
          <w:highlight w:val="lightGray"/>
        </w:rPr>
        <w:t>"../</w:t>
      </w:r>
      <w:r w:rsidR="00FC23C9">
        <w:rPr>
          <w:highlight w:val="lightGray"/>
        </w:rPr>
        <w:t>..</w:t>
      </w:r>
      <w:proofErr w:type="gramEnd"/>
      <w:r w:rsidR="00FC23C9">
        <w:rPr>
          <w:highlight w:val="lightGray"/>
        </w:rPr>
        <w:t>/</w:t>
      </w:r>
      <w:r w:rsidRPr="00086755">
        <w:rPr>
          <w:highlight w:val="lightGray"/>
        </w:rPr>
        <w:t>a_std_type.h"</w:t>
      </w:r>
      <w:r>
        <w:t xml:space="preserve"> </w:t>
      </w:r>
      <w:r>
        <w:sym w:font="Wingdings" w:char="F0E0"/>
      </w:r>
      <w:r>
        <w:t xml:space="preserve"> should be change to the file for standard types. </w:t>
      </w:r>
      <w:proofErr w:type="gramStart"/>
      <w:r>
        <w:t>Typically</w:t>
      </w:r>
      <w:proofErr w:type="gramEnd"/>
      <w:r>
        <w:t xml:space="preserve"> is used the name Platform_Types.h. </w:t>
      </w:r>
    </w:p>
    <w:p w14:paraId="5BEFDFEC" w14:textId="606E5F6D" w:rsidR="000B0F37" w:rsidRDefault="00FF70F9" w:rsidP="000B0F37">
      <w:pPr>
        <w:pStyle w:val="ETASparagraph"/>
      </w:pPr>
      <w:r w:rsidRPr="00FF70F9">
        <w:rPr>
          <w:noProof/>
        </w:rPr>
        <w:drawing>
          <wp:inline distT="0" distB="0" distL="0" distR="0" wp14:anchorId="054FBB82" wp14:editId="15852053">
            <wp:extent cx="2936828" cy="291600"/>
            <wp:effectExtent l="0" t="0" r="0" b="0"/>
            <wp:docPr id="12362549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54971" name=""/>
                    <pic:cNvPicPr/>
                  </pic:nvPicPr>
                  <pic:blipFill>
                    <a:blip r:embed="rId26"/>
                    <a:stretch>
                      <a:fillRect/>
                    </a:stretch>
                  </pic:blipFill>
                  <pic:spPr>
                    <a:xfrm>
                      <a:off x="0" y="0"/>
                      <a:ext cx="2936828" cy="291600"/>
                    </a:xfrm>
                    <a:prstGeom prst="rect">
                      <a:avLst/>
                    </a:prstGeom>
                  </pic:spPr>
                </pic:pic>
              </a:graphicData>
            </a:graphic>
          </wp:inline>
        </w:drawing>
      </w:r>
    </w:p>
    <w:p w14:paraId="467320E2" w14:textId="77777777" w:rsidR="000B0F37" w:rsidRDefault="000B0F37" w:rsidP="00FF70F9">
      <w:pPr>
        <w:pStyle w:val="ETASparagraph"/>
        <w:ind w:left="0"/>
      </w:pPr>
    </w:p>
    <w:p w14:paraId="2B23C1BB" w14:textId="4437E67F" w:rsidR="000B0F37" w:rsidRDefault="000B0F37" w:rsidP="000B0F37">
      <w:pPr>
        <w:pStyle w:val="berschrift3"/>
      </w:pPr>
      <w:bookmarkStart w:id="14" w:name="_Toc233808814"/>
      <w:r>
        <w:t>GetTime</w:t>
      </w:r>
      <w:r w:rsidRPr="006B75DB">
        <w:t>.</w:t>
      </w:r>
      <w:r>
        <w:t>h</w:t>
      </w:r>
      <w:r w:rsidR="000402F2">
        <w:t xml:space="preserve"> / </w:t>
      </w:r>
      <w:proofErr w:type="spellStart"/>
      <w:r w:rsidR="000402F2">
        <w:t>Base.h</w:t>
      </w:r>
      <w:bookmarkEnd w:id="14"/>
      <w:proofErr w:type="spellEnd"/>
    </w:p>
    <w:p w14:paraId="678FDBA1" w14:textId="6428903B" w:rsidR="000402F2" w:rsidRDefault="000402F2" w:rsidP="000B0F37">
      <w:pPr>
        <w:pStyle w:val="ETASparagraph"/>
        <w:rPr>
          <w:highlight w:val="lightGray"/>
        </w:rPr>
      </w:pPr>
      <w:r>
        <w:t xml:space="preserve">In the example driver for </w:t>
      </w:r>
      <w:r w:rsidRPr="000402F2">
        <w:t>V1_2_6_HS_D17_CAL_ACC_CS_TRACE</w:t>
      </w:r>
      <w:r>
        <w:t xml:space="preserve"> are the functions for time calculation in the GetTime.c file. For the </w:t>
      </w:r>
      <w:r w:rsidRPr="000402F2">
        <w:t>V1_2_5_adapted_code</w:t>
      </w:r>
      <w:r>
        <w:t xml:space="preserve"> is used the </w:t>
      </w:r>
      <w:proofErr w:type="spellStart"/>
      <w:r>
        <w:t>Base.h</w:t>
      </w:r>
      <w:proofErr w:type="spellEnd"/>
      <w:r>
        <w:t xml:space="preserve">. But when the customer code is used </w:t>
      </w:r>
      <w:proofErr w:type="gramStart"/>
      <w:r>
        <w:t>its</w:t>
      </w:r>
      <w:proofErr w:type="gramEnd"/>
      <w:r>
        <w:t xml:space="preserve"> only recommended to use the GetTime.c/h files.</w:t>
      </w:r>
    </w:p>
    <w:p w14:paraId="13388071" w14:textId="18E014EF" w:rsidR="000B0F37" w:rsidRDefault="000B0F37" w:rsidP="000B0F37">
      <w:pPr>
        <w:pStyle w:val="ETASparagraph"/>
      </w:pPr>
      <w:r w:rsidRPr="00086755">
        <w:rPr>
          <w:highlight w:val="lightGray"/>
        </w:rPr>
        <w:t xml:space="preserve">#include </w:t>
      </w:r>
      <w:proofErr w:type="gramStart"/>
      <w:r w:rsidRPr="00086755">
        <w:rPr>
          <w:highlight w:val="lightGray"/>
        </w:rPr>
        <w:t>"../</w:t>
      </w:r>
      <w:r w:rsidR="00FF70F9">
        <w:rPr>
          <w:highlight w:val="lightGray"/>
        </w:rPr>
        <w:t>..</w:t>
      </w:r>
      <w:proofErr w:type="gramEnd"/>
      <w:r w:rsidR="00FF70F9">
        <w:rPr>
          <w:highlight w:val="lightGray"/>
        </w:rPr>
        <w:t>/</w:t>
      </w:r>
      <w:r w:rsidRPr="00086755">
        <w:rPr>
          <w:highlight w:val="lightGray"/>
        </w:rPr>
        <w:t>a_std_type.h"</w:t>
      </w:r>
      <w:r>
        <w:t xml:space="preserve"> </w:t>
      </w:r>
      <w:r>
        <w:sym w:font="Wingdings" w:char="F0E0"/>
      </w:r>
      <w:r>
        <w:t xml:space="preserve"> should be change to the file for standard types. Typically, is used the name Platform_</w:t>
      </w:r>
      <w:proofErr w:type="gramStart"/>
      <w:r>
        <w:t>Types.h</w:t>
      </w:r>
      <w:proofErr w:type="gramEnd"/>
      <w:r>
        <w:t xml:space="preserve">. </w:t>
      </w:r>
    </w:p>
    <w:p w14:paraId="5AB56AEE" w14:textId="454F9FEB" w:rsidR="000B0F37" w:rsidRDefault="00FF70F9" w:rsidP="000B0F37">
      <w:pPr>
        <w:pStyle w:val="ETASparagraph"/>
      </w:pPr>
      <w:r w:rsidRPr="00FF70F9">
        <w:rPr>
          <w:noProof/>
        </w:rPr>
        <w:drawing>
          <wp:inline distT="0" distB="0" distL="0" distR="0" wp14:anchorId="1AB6C1B5" wp14:editId="351AEA59">
            <wp:extent cx="1200420" cy="194400"/>
            <wp:effectExtent l="0" t="0" r="0" b="0"/>
            <wp:docPr id="6089122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12261" name=""/>
                    <pic:cNvPicPr/>
                  </pic:nvPicPr>
                  <pic:blipFill>
                    <a:blip r:embed="rId27"/>
                    <a:stretch>
                      <a:fillRect/>
                    </a:stretch>
                  </pic:blipFill>
                  <pic:spPr>
                    <a:xfrm>
                      <a:off x="0" y="0"/>
                      <a:ext cx="1200420" cy="194400"/>
                    </a:xfrm>
                    <a:prstGeom prst="rect">
                      <a:avLst/>
                    </a:prstGeom>
                  </pic:spPr>
                </pic:pic>
              </a:graphicData>
            </a:graphic>
          </wp:inline>
        </w:drawing>
      </w:r>
    </w:p>
    <w:p w14:paraId="17B258E2" w14:textId="508A0624" w:rsidR="00FF70F9" w:rsidRPr="000B0F37" w:rsidRDefault="000402F2" w:rsidP="000B0F37">
      <w:pPr>
        <w:pStyle w:val="ETASparagraph"/>
      </w:pPr>
      <w:r>
        <w:t xml:space="preserve">When </w:t>
      </w:r>
      <w:r w:rsidRPr="000402F2">
        <w:t>V1_2_5_adapted_code</w:t>
      </w:r>
      <w:r>
        <w:t xml:space="preserve"> is used for customer code following setting is needed.</w:t>
      </w:r>
      <w:r>
        <w:br/>
      </w:r>
      <w:r w:rsidRPr="000402F2">
        <w:rPr>
          <w:noProof/>
        </w:rPr>
        <w:drawing>
          <wp:inline distT="0" distB="0" distL="0" distR="0" wp14:anchorId="5A1A6C64" wp14:editId="1716D6FB">
            <wp:extent cx="2956373" cy="371589"/>
            <wp:effectExtent l="0" t="0" r="0" b="0"/>
            <wp:docPr id="18355621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62195" name=""/>
                    <pic:cNvPicPr/>
                  </pic:nvPicPr>
                  <pic:blipFill>
                    <a:blip r:embed="rId28"/>
                    <a:stretch>
                      <a:fillRect/>
                    </a:stretch>
                  </pic:blipFill>
                  <pic:spPr>
                    <a:xfrm>
                      <a:off x="0" y="0"/>
                      <a:ext cx="3079674" cy="387087"/>
                    </a:xfrm>
                    <a:prstGeom prst="rect">
                      <a:avLst/>
                    </a:prstGeom>
                  </pic:spPr>
                </pic:pic>
              </a:graphicData>
            </a:graphic>
          </wp:inline>
        </w:drawing>
      </w:r>
    </w:p>
    <w:p w14:paraId="1D313BC5" w14:textId="109991C8" w:rsidR="000B0F37" w:rsidRDefault="000B0F37" w:rsidP="000B0F37">
      <w:pPr>
        <w:pStyle w:val="berschrift2"/>
      </w:pPr>
      <w:bookmarkStart w:id="15" w:name="_Toc233808815"/>
      <w:r>
        <w:t>Call of function</w:t>
      </w:r>
      <w:bookmarkEnd w:id="15"/>
    </w:p>
    <w:p w14:paraId="04C0DA7C" w14:textId="24DA7D75" w:rsidR="000B0F37" w:rsidRDefault="000B0F37" w:rsidP="000B0F37">
      <w:pPr>
        <w:pStyle w:val="ETASparagraph"/>
      </w:pPr>
      <w:r>
        <w:t>There are two types of handshakes. The initial handshake with all functionalities and the cyclic handshake</w:t>
      </w:r>
      <w:r w:rsidR="00FF70F9">
        <w:t>,</w:t>
      </w:r>
      <w:r>
        <w:t xml:space="preserve"> if the initial </w:t>
      </w:r>
      <w:r w:rsidR="00FF70F9">
        <w:t xml:space="preserve">handshake </w:t>
      </w:r>
      <w:r>
        <w:t>was successful</w:t>
      </w:r>
      <w:r w:rsidR="00FF70F9">
        <w:t>, but ES master or PC not connected.</w:t>
      </w:r>
    </w:p>
    <w:p w14:paraId="1F942DD4" w14:textId="1768F160" w:rsidR="000B0F37" w:rsidRPr="000B0F37" w:rsidRDefault="000B0F37" w:rsidP="000B0F37">
      <w:pPr>
        <w:pStyle w:val="ETASparagraph"/>
      </w:pPr>
      <w:r>
        <w:t xml:space="preserve">The initial handshake must be called before the OS is running and after setting up the PLL. This will be called via command </w:t>
      </w:r>
      <w:proofErr w:type="spellStart"/>
      <w:r w:rsidRPr="000B0F37">
        <w:rPr>
          <w:color w:val="984806" w:themeColor="accent6" w:themeShade="80"/>
        </w:rPr>
        <w:t>SER_Initial_Handshake_Execute</w:t>
      </w:r>
      <w:proofErr w:type="spellEnd"/>
      <w:r w:rsidRPr="000B0F37">
        <w:rPr>
          <w:color w:val="984806" w:themeColor="accent6" w:themeShade="80"/>
        </w:rPr>
        <w:t>(</w:t>
      </w:r>
      <w:proofErr w:type="gramStart"/>
      <w:r w:rsidRPr="000B0F37">
        <w:rPr>
          <w:color w:val="984806" w:themeColor="accent6" w:themeShade="80"/>
        </w:rPr>
        <w:t>);</w:t>
      </w:r>
      <w:r w:rsidRPr="000B0F37">
        <w:t>.</w:t>
      </w:r>
      <w:proofErr w:type="gramEnd"/>
      <w:r>
        <w:t xml:space="preserve"> </w:t>
      </w:r>
    </w:p>
    <w:p w14:paraId="61341306" w14:textId="3D937297" w:rsidR="000B0F37" w:rsidRDefault="00C411C5" w:rsidP="000B0F37">
      <w:pPr>
        <w:pStyle w:val="ETASparagraph"/>
      </w:pPr>
      <w:r w:rsidRPr="00C411C5">
        <w:rPr>
          <w:noProof/>
        </w:rPr>
        <w:drawing>
          <wp:inline distT="0" distB="0" distL="0" distR="0" wp14:anchorId="5C9FD5A2" wp14:editId="12BA02E0">
            <wp:extent cx="1476000" cy="243561"/>
            <wp:effectExtent l="0" t="0" r="0" b="4445"/>
            <wp:docPr id="14583019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01908" name=""/>
                    <pic:cNvPicPr/>
                  </pic:nvPicPr>
                  <pic:blipFill>
                    <a:blip r:embed="rId29"/>
                    <a:stretch>
                      <a:fillRect/>
                    </a:stretch>
                  </pic:blipFill>
                  <pic:spPr>
                    <a:xfrm>
                      <a:off x="0" y="0"/>
                      <a:ext cx="1476000" cy="243561"/>
                    </a:xfrm>
                    <a:prstGeom prst="rect">
                      <a:avLst/>
                    </a:prstGeom>
                  </pic:spPr>
                </pic:pic>
              </a:graphicData>
            </a:graphic>
          </wp:inline>
        </w:drawing>
      </w:r>
    </w:p>
    <w:p w14:paraId="75D03DD9" w14:textId="1055363B" w:rsidR="000B0F37" w:rsidRPr="006B75DB" w:rsidRDefault="00C411C5" w:rsidP="006B75DB">
      <w:pPr>
        <w:pStyle w:val="ETASparagraph"/>
      </w:pPr>
      <w:r>
        <w:t xml:space="preserve">The cyclic handshake must be called in a runnable / raster with the recommended time cycle of 10ms and is called </w:t>
      </w:r>
      <w:proofErr w:type="spellStart"/>
      <w:r w:rsidRPr="00C411C5">
        <w:rPr>
          <w:color w:val="984806" w:themeColor="accent6" w:themeShade="80"/>
        </w:rPr>
        <w:t>SER_Cyclic_Handshake_Check_And_Execute</w:t>
      </w:r>
      <w:proofErr w:type="spellEnd"/>
      <w:r w:rsidRPr="00C411C5">
        <w:rPr>
          <w:color w:val="984806" w:themeColor="accent6" w:themeShade="80"/>
        </w:rPr>
        <w:t>(</w:t>
      </w:r>
      <w:proofErr w:type="gramStart"/>
      <w:r w:rsidRPr="00C411C5">
        <w:rPr>
          <w:color w:val="984806" w:themeColor="accent6" w:themeShade="80"/>
        </w:rPr>
        <w:t>);</w:t>
      </w:r>
      <w:r>
        <w:t>.</w:t>
      </w:r>
      <w:proofErr w:type="gramEnd"/>
    </w:p>
    <w:p w14:paraId="0330E640" w14:textId="3610FD0C" w:rsidR="00717AD6" w:rsidRDefault="00FF70F9" w:rsidP="00380761">
      <w:pPr>
        <w:pStyle w:val="ETASparagraph"/>
      </w:pPr>
      <w:r w:rsidRPr="00FF70F9">
        <w:rPr>
          <w:noProof/>
        </w:rPr>
        <w:drawing>
          <wp:inline distT="0" distB="0" distL="0" distR="0" wp14:anchorId="44C88D66" wp14:editId="73EA3F69">
            <wp:extent cx="3513121" cy="1479600"/>
            <wp:effectExtent l="0" t="0" r="0" b="0"/>
            <wp:docPr id="541733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73329" name=""/>
                    <pic:cNvPicPr/>
                  </pic:nvPicPr>
                  <pic:blipFill>
                    <a:blip r:embed="rId30"/>
                    <a:stretch>
                      <a:fillRect/>
                    </a:stretch>
                  </pic:blipFill>
                  <pic:spPr>
                    <a:xfrm>
                      <a:off x="0" y="0"/>
                      <a:ext cx="3513121" cy="1479600"/>
                    </a:xfrm>
                    <a:prstGeom prst="rect">
                      <a:avLst/>
                    </a:prstGeom>
                  </pic:spPr>
                </pic:pic>
              </a:graphicData>
            </a:graphic>
          </wp:inline>
        </w:drawing>
      </w:r>
    </w:p>
    <w:p w14:paraId="2B574650" w14:textId="34806346" w:rsidR="00717AD6" w:rsidRPr="00690027" w:rsidRDefault="00C411C5" w:rsidP="00D97DDB">
      <w:pPr>
        <w:pStyle w:val="ETASparagraph"/>
      </w:pPr>
      <w:r w:rsidRPr="00690027">
        <w:t>For both handshake types the same header files are needed. Please add:</w:t>
      </w:r>
    </w:p>
    <w:p w14:paraId="1BA3D8D5" w14:textId="5F45A59D" w:rsidR="00C411C5" w:rsidRPr="00C411C5" w:rsidRDefault="00C411C5" w:rsidP="00C411C5">
      <w:pPr>
        <w:pStyle w:val="ETASparagraph"/>
        <w:rPr>
          <w:i/>
          <w:iCs/>
          <w:sz w:val="18"/>
          <w:szCs w:val="16"/>
        </w:rPr>
      </w:pPr>
      <w:proofErr w:type="gramStart"/>
      <w:r w:rsidRPr="00C411C5">
        <w:rPr>
          <w:i/>
          <w:iCs/>
          <w:color w:val="7030A0"/>
          <w:sz w:val="18"/>
          <w:szCs w:val="16"/>
        </w:rPr>
        <w:t>#include</w:t>
      </w:r>
      <w:proofErr w:type="gramEnd"/>
      <w:r w:rsidRPr="00C411C5">
        <w:rPr>
          <w:i/>
          <w:iCs/>
          <w:color w:val="7030A0"/>
          <w:sz w:val="18"/>
          <w:szCs w:val="16"/>
        </w:rPr>
        <w:t xml:space="preserve"> </w:t>
      </w:r>
      <w:r w:rsidRPr="00C411C5">
        <w:rPr>
          <w:i/>
          <w:iCs/>
          <w:color w:val="984806" w:themeColor="accent6" w:themeShade="80"/>
          <w:sz w:val="18"/>
          <w:szCs w:val="16"/>
        </w:rPr>
        <w:t>"ETK/</w:t>
      </w:r>
      <w:r w:rsidR="00FF70F9">
        <w:rPr>
          <w:i/>
          <w:iCs/>
          <w:color w:val="984806" w:themeColor="accent6" w:themeShade="80"/>
          <w:sz w:val="18"/>
          <w:szCs w:val="16"/>
        </w:rPr>
        <w:t>HS/</w:t>
      </w:r>
      <w:r w:rsidRPr="00C411C5">
        <w:rPr>
          <w:i/>
          <w:iCs/>
          <w:color w:val="984806" w:themeColor="accent6" w:themeShade="80"/>
          <w:sz w:val="18"/>
          <w:szCs w:val="16"/>
        </w:rPr>
        <w:t>ETK_Integration_Cfg.h"</w:t>
      </w:r>
    </w:p>
    <w:p w14:paraId="6560D897" w14:textId="161BAAC9" w:rsidR="00C411C5" w:rsidRPr="00C411C5" w:rsidRDefault="00C411C5" w:rsidP="00C411C5">
      <w:pPr>
        <w:pStyle w:val="ETASparagraph"/>
        <w:rPr>
          <w:i/>
          <w:iCs/>
          <w:sz w:val="18"/>
          <w:szCs w:val="16"/>
        </w:rPr>
      </w:pPr>
      <w:r w:rsidRPr="00C411C5">
        <w:rPr>
          <w:i/>
          <w:iCs/>
          <w:color w:val="7030A0"/>
          <w:sz w:val="18"/>
          <w:szCs w:val="16"/>
        </w:rPr>
        <w:t xml:space="preserve">#include </w:t>
      </w:r>
      <w:r w:rsidRPr="00C411C5">
        <w:rPr>
          <w:i/>
          <w:iCs/>
          <w:color w:val="984806" w:themeColor="accent6" w:themeShade="80"/>
          <w:sz w:val="18"/>
          <w:szCs w:val="16"/>
        </w:rPr>
        <w:t>"ETK/</w:t>
      </w:r>
      <w:r w:rsidR="00FF70F9">
        <w:rPr>
          <w:i/>
          <w:iCs/>
          <w:color w:val="984806" w:themeColor="accent6" w:themeShade="80"/>
          <w:sz w:val="18"/>
          <w:szCs w:val="16"/>
        </w:rPr>
        <w:t>HS/</w:t>
      </w:r>
      <w:r w:rsidRPr="00C411C5">
        <w:rPr>
          <w:i/>
          <w:iCs/>
          <w:color w:val="984806" w:themeColor="accent6" w:themeShade="80"/>
          <w:sz w:val="18"/>
          <w:szCs w:val="16"/>
        </w:rPr>
        <w:t>ETK_SER_Handshake</w:t>
      </w:r>
      <w:proofErr w:type="gramStart"/>
      <w:r w:rsidRPr="00C411C5">
        <w:rPr>
          <w:i/>
          <w:iCs/>
          <w:color w:val="984806" w:themeColor="accent6" w:themeShade="80"/>
          <w:sz w:val="18"/>
          <w:szCs w:val="16"/>
        </w:rPr>
        <w:t>.h</w:t>
      </w:r>
      <w:proofErr w:type="gramEnd"/>
      <w:r w:rsidRPr="00C411C5">
        <w:rPr>
          <w:i/>
          <w:iCs/>
          <w:color w:val="984806" w:themeColor="accent6" w:themeShade="80"/>
          <w:sz w:val="18"/>
          <w:szCs w:val="16"/>
        </w:rPr>
        <w:t>"</w:t>
      </w:r>
    </w:p>
    <w:p w14:paraId="2C95208B" w14:textId="77777777" w:rsidR="00C411C5" w:rsidRDefault="00C411C5" w:rsidP="00C411C5">
      <w:pPr>
        <w:pStyle w:val="ETASparagraph"/>
      </w:pPr>
    </w:p>
    <w:p w14:paraId="10507A7B" w14:textId="5874FC65" w:rsidR="00C411C5" w:rsidRDefault="00FF70F9" w:rsidP="00C411C5">
      <w:pPr>
        <w:pStyle w:val="ETASparagraph"/>
      </w:pPr>
      <w:r w:rsidRPr="00FF70F9">
        <w:rPr>
          <w:noProof/>
        </w:rPr>
        <w:lastRenderedPageBreak/>
        <w:drawing>
          <wp:inline distT="0" distB="0" distL="0" distR="0" wp14:anchorId="53A1D520" wp14:editId="2301B779">
            <wp:extent cx="2494483" cy="687455"/>
            <wp:effectExtent l="0" t="0" r="0" b="0"/>
            <wp:docPr id="21029455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45503" name=""/>
                    <pic:cNvPicPr/>
                  </pic:nvPicPr>
                  <pic:blipFill>
                    <a:blip r:embed="rId31"/>
                    <a:stretch>
                      <a:fillRect/>
                    </a:stretch>
                  </pic:blipFill>
                  <pic:spPr>
                    <a:xfrm>
                      <a:off x="0" y="0"/>
                      <a:ext cx="2512248" cy="692351"/>
                    </a:xfrm>
                    <a:prstGeom prst="rect">
                      <a:avLst/>
                    </a:prstGeom>
                  </pic:spPr>
                </pic:pic>
              </a:graphicData>
            </a:graphic>
          </wp:inline>
        </w:drawing>
      </w:r>
    </w:p>
    <w:p w14:paraId="64F11EED" w14:textId="77777777" w:rsidR="00C411C5" w:rsidRDefault="00C411C5" w:rsidP="00C411C5">
      <w:pPr>
        <w:pStyle w:val="ETASparagraph"/>
      </w:pPr>
    </w:p>
    <w:p w14:paraId="129F899A" w14:textId="77777777" w:rsidR="00D97DDB" w:rsidRPr="00C411C5" w:rsidRDefault="00D97DDB" w:rsidP="00C411C5">
      <w:pPr>
        <w:pStyle w:val="ETASparagraph"/>
      </w:pPr>
    </w:p>
    <w:p w14:paraId="63832421" w14:textId="1EF03D57" w:rsidR="00C411C5" w:rsidRDefault="00C411C5" w:rsidP="00C411C5">
      <w:pPr>
        <w:pStyle w:val="berschrift2"/>
      </w:pPr>
      <w:bookmarkStart w:id="16" w:name="_Toc233808816"/>
      <w:r>
        <w:t>A2L configuration in XCT Tool</w:t>
      </w:r>
      <w:bookmarkEnd w:id="16"/>
    </w:p>
    <w:p w14:paraId="68811591" w14:textId="6A4CA7FA" w:rsidR="00717AD6" w:rsidRPr="00690027" w:rsidRDefault="00C411C5" w:rsidP="00D97DDB">
      <w:pPr>
        <w:pStyle w:val="ETASparagraph"/>
      </w:pPr>
      <w:r w:rsidRPr="00690027">
        <w:t>When the code is compiled and flashed</w:t>
      </w:r>
      <w:r w:rsidR="0045623A">
        <w:t>,</w:t>
      </w:r>
      <w:r w:rsidRPr="00690027">
        <w:t xml:space="preserve"> the ETK must be configured </w:t>
      </w:r>
      <w:r w:rsidR="00227457">
        <w:t xml:space="preserve">so </w:t>
      </w:r>
      <w:r w:rsidRPr="00690027">
        <w:t xml:space="preserve">that handshake </w:t>
      </w:r>
      <w:r w:rsidR="00227457">
        <w:t>will be made by</w:t>
      </w:r>
      <w:r w:rsidRPr="00690027">
        <w:t xml:space="preserve"> ETK.</w:t>
      </w:r>
    </w:p>
    <w:p w14:paraId="77357319" w14:textId="52367430" w:rsidR="00C411C5" w:rsidRPr="00690027" w:rsidRDefault="00C411C5" w:rsidP="00C411C5">
      <w:pPr>
        <w:pStyle w:val="ETASparagraph"/>
      </w:pPr>
      <w:r w:rsidRPr="00690027">
        <w:t>Best is to use a blank default configuration from XCT tool</w:t>
      </w:r>
      <w:r w:rsidR="00690027" w:rsidRPr="00690027">
        <w:t xml:space="preserve"> (4.4.</w:t>
      </w:r>
      <w:r w:rsidR="0045623A">
        <w:t>4</w:t>
      </w:r>
      <w:r w:rsidR="00690027" w:rsidRPr="00690027">
        <w:t xml:space="preserve"> Build </w:t>
      </w:r>
      <w:r w:rsidR="0045623A">
        <w:t>120r</w:t>
      </w:r>
      <w:r w:rsidR="00690027" w:rsidRPr="00690027">
        <w:t xml:space="preserve">) </w:t>
      </w:r>
      <w:r w:rsidRPr="00690027">
        <w:t>where you choose the uC and ETK type. Then set Handshake</w:t>
      </w:r>
      <w:r w:rsidR="00690027" w:rsidRPr="00690027">
        <w:t xml:space="preserve"> </w:t>
      </w:r>
      <w:r w:rsidRPr="00690027">
        <w:t>Timeout</w:t>
      </w:r>
      <w:r w:rsidR="00690027" w:rsidRPr="00690027">
        <w:t xml:space="preserve"> [</w:t>
      </w:r>
      <w:proofErr w:type="spellStart"/>
      <w:r w:rsidR="00690027" w:rsidRPr="00690027">
        <w:t>ms</w:t>
      </w:r>
      <w:proofErr w:type="spellEnd"/>
      <w:r w:rsidR="00690027" w:rsidRPr="00690027">
        <w:t>]</w:t>
      </w:r>
      <w:r w:rsidRPr="00690027">
        <w:t xml:space="preserve"> to -1 (infinity</w:t>
      </w:r>
      <w:r w:rsidR="00690027" w:rsidRPr="00690027">
        <w:t>).</w:t>
      </w:r>
      <w:r w:rsidRPr="00690027">
        <w:t xml:space="preserve"> When this is set</w:t>
      </w:r>
      <w:r w:rsidR="00690027">
        <w:t>,</w:t>
      </w:r>
      <w:r w:rsidRPr="00690027">
        <w:t xml:space="preserve"> ETK tries to make a handshake </w:t>
      </w:r>
      <w:proofErr w:type="gramStart"/>
      <w:r w:rsidR="00690027">
        <w:t>as</w:t>
      </w:r>
      <w:r w:rsidRPr="00690027">
        <w:t xml:space="preserve"> long</w:t>
      </w:r>
      <w:r w:rsidR="00690027">
        <w:t xml:space="preserve"> as</w:t>
      </w:r>
      <w:proofErr w:type="gramEnd"/>
      <w:r w:rsidRPr="00690027">
        <w:t xml:space="preserve"> the handshake is</w:t>
      </w:r>
      <w:r w:rsidR="00690027">
        <w:t xml:space="preserve"> successfully</w:t>
      </w:r>
      <w:r w:rsidRPr="00690027">
        <w:t xml:space="preserve"> performed. This means he is </w:t>
      </w:r>
      <w:proofErr w:type="gramStart"/>
      <w:r w:rsidRPr="00690027">
        <w:t>accessing to</w:t>
      </w:r>
      <w:proofErr w:type="gramEnd"/>
      <w:r w:rsidRPr="00690027">
        <w:t xml:space="preserve"> the IOSR and COMDATA register in this time.</w:t>
      </w:r>
    </w:p>
    <w:p w14:paraId="1C1EC538" w14:textId="49EAF1AE" w:rsidR="00690027" w:rsidRPr="00690027" w:rsidRDefault="00690027" w:rsidP="00C411C5">
      <w:pPr>
        <w:pStyle w:val="ETASparagraph"/>
      </w:pPr>
      <w:r w:rsidRPr="00690027">
        <w:t>For example, I will use the BR_XETK-S3</w:t>
      </w:r>
      <w:r w:rsidR="0045623A">
        <w:t>C</w:t>
      </w:r>
      <w:r w:rsidRPr="00690027">
        <w:t xml:space="preserve"> and TC</w:t>
      </w:r>
      <w:r w:rsidR="0045623A">
        <w:t>4</w:t>
      </w:r>
      <w:r w:rsidR="000570D9">
        <w:t>9</w:t>
      </w:r>
      <w:r w:rsidR="0045623A">
        <w:t>x</w:t>
      </w:r>
      <w:r w:rsidR="000570D9">
        <w:t>_N</w:t>
      </w:r>
      <w:r w:rsidRPr="00690027">
        <w:t xml:space="preserve"> device, because this supports all functions and features like TraceToRam.</w:t>
      </w:r>
    </w:p>
    <w:p w14:paraId="1D33954C" w14:textId="6E346ABD" w:rsidR="00690027" w:rsidRPr="00C411C5" w:rsidRDefault="000570D9" w:rsidP="00C411C5">
      <w:pPr>
        <w:pStyle w:val="ETASparagraph"/>
        <w:rPr>
          <w:rFonts w:ascii="Manrope" w:hAnsi="Manrope"/>
          <w:snapToGrid/>
          <w:kern w:val="28"/>
          <w:sz w:val="24"/>
          <w:szCs w:val="21"/>
        </w:rPr>
      </w:pPr>
      <w:r w:rsidRPr="000570D9">
        <w:rPr>
          <w:rFonts w:ascii="Manrope" w:hAnsi="Manrope"/>
          <w:noProof/>
          <w:snapToGrid/>
          <w:kern w:val="28"/>
          <w:sz w:val="24"/>
          <w:szCs w:val="21"/>
        </w:rPr>
        <w:drawing>
          <wp:inline distT="0" distB="0" distL="0" distR="0" wp14:anchorId="6BEFC4FA" wp14:editId="1BC6D596">
            <wp:extent cx="3775406" cy="711579"/>
            <wp:effectExtent l="0" t="0" r="0" b="0"/>
            <wp:docPr id="6770972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97288" name=""/>
                    <pic:cNvPicPr/>
                  </pic:nvPicPr>
                  <pic:blipFill>
                    <a:blip r:embed="rId32"/>
                    <a:stretch>
                      <a:fillRect/>
                    </a:stretch>
                  </pic:blipFill>
                  <pic:spPr>
                    <a:xfrm>
                      <a:off x="0" y="0"/>
                      <a:ext cx="3789261" cy="714190"/>
                    </a:xfrm>
                    <a:prstGeom prst="rect">
                      <a:avLst/>
                    </a:prstGeom>
                  </pic:spPr>
                </pic:pic>
              </a:graphicData>
            </a:graphic>
          </wp:inline>
        </w:drawing>
      </w:r>
    </w:p>
    <w:p w14:paraId="6FA13CB2" w14:textId="740245B9" w:rsidR="00690027" w:rsidRDefault="00690027" w:rsidP="00717AD6">
      <w:pPr>
        <w:pStyle w:val="ETASparagraph"/>
      </w:pPr>
      <w:r>
        <w:t>When this configuration is downloaded then you can see after reset or power on the ECU the handshake is performed, and you have access to RAM and flash in hex editor.</w:t>
      </w:r>
    </w:p>
    <w:p w14:paraId="11333346" w14:textId="6A72C857" w:rsidR="00690027" w:rsidRDefault="0045623A" w:rsidP="00717AD6">
      <w:pPr>
        <w:pStyle w:val="ETASparagraph"/>
      </w:pPr>
      <w:r w:rsidRPr="0045623A">
        <w:rPr>
          <w:noProof/>
        </w:rPr>
        <w:drawing>
          <wp:inline distT="0" distB="0" distL="0" distR="0" wp14:anchorId="507CA046" wp14:editId="77E8FEC2">
            <wp:extent cx="4359682" cy="2505600"/>
            <wp:effectExtent l="0" t="0" r="0" b="0"/>
            <wp:docPr id="7806507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50701" name=""/>
                    <pic:cNvPicPr/>
                  </pic:nvPicPr>
                  <pic:blipFill>
                    <a:blip r:embed="rId33"/>
                    <a:stretch>
                      <a:fillRect/>
                    </a:stretch>
                  </pic:blipFill>
                  <pic:spPr>
                    <a:xfrm>
                      <a:off x="0" y="0"/>
                      <a:ext cx="4359682" cy="2505600"/>
                    </a:xfrm>
                    <a:prstGeom prst="rect">
                      <a:avLst/>
                    </a:prstGeom>
                  </pic:spPr>
                </pic:pic>
              </a:graphicData>
            </a:graphic>
          </wp:inline>
        </w:drawing>
      </w:r>
    </w:p>
    <w:p w14:paraId="5FD969B7" w14:textId="65D867E6" w:rsidR="00690027" w:rsidRPr="00154874" w:rsidRDefault="00690027" w:rsidP="00690027">
      <w:pPr>
        <w:pStyle w:val="berschrift1"/>
      </w:pPr>
      <w:bookmarkStart w:id="17" w:name="_Toc233808817"/>
      <w:r>
        <w:lastRenderedPageBreak/>
        <w:t>Measurement methods</w:t>
      </w:r>
      <w:bookmarkEnd w:id="17"/>
    </w:p>
    <w:p w14:paraId="32B98A7E" w14:textId="5DF82046" w:rsidR="00690027" w:rsidRDefault="00690027" w:rsidP="00690027">
      <w:pPr>
        <w:pStyle w:val="ETASparagraph"/>
      </w:pPr>
      <w:r>
        <w:t xml:space="preserve">After the handshake is done there are </w:t>
      </w:r>
      <w:r w:rsidR="00122332">
        <w:t>two</w:t>
      </w:r>
      <w:r>
        <w:t xml:space="preserve"> different types for measurement, Distab17 and Trace. Both can work standalone </w:t>
      </w:r>
      <w:r w:rsidR="00122332">
        <w:t>and</w:t>
      </w:r>
      <w:r>
        <w:t xml:space="preserve"> be </w:t>
      </w:r>
      <w:proofErr w:type="gramStart"/>
      <w:r>
        <w:t>combined to Trace</w:t>
      </w:r>
      <w:proofErr w:type="gramEnd"/>
      <w:r>
        <w:t xml:space="preserve"> with supplementary Distab.</w:t>
      </w:r>
    </w:p>
    <w:p w14:paraId="68CA2E3E" w14:textId="77777777" w:rsidR="00690027" w:rsidRDefault="00690027" w:rsidP="00690027">
      <w:pPr>
        <w:pStyle w:val="ETASparagraph"/>
      </w:pPr>
    </w:p>
    <w:p w14:paraId="75FC890B" w14:textId="1B19D768" w:rsidR="00690027" w:rsidRDefault="00690027" w:rsidP="00690027">
      <w:pPr>
        <w:pStyle w:val="berschrift2"/>
      </w:pPr>
      <w:bookmarkStart w:id="18" w:name="_Toc233808818"/>
      <w:r>
        <w:t>Distab17 method</w:t>
      </w:r>
      <w:bookmarkEnd w:id="18"/>
    </w:p>
    <w:p w14:paraId="4DDB62FB" w14:textId="1FD99485" w:rsidR="00690027" w:rsidRDefault="00690027" w:rsidP="00690027">
      <w:pPr>
        <w:pStyle w:val="ETASparagraph"/>
      </w:pPr>
      <w:r>
        <w:t xml:space="preserve">Distab means Display Table and is a measurement method which gets an address list from INCA Experiment over Event Config Area (located in RAM and be written from ETK) and copies in a runnable the values into the Config Output Area (located in RAM and written by ECU), where the ETK takes the data and provide it back to INCA or third party tool. </w:t>
      </w:r>
    </w:p>
    <w:p w14:paraId="1302C4AA" w14:textId="77777777" w:rsidR="00690027" w:rsidRPr="00717AD6" w:rsidRDefault="00690027" w:rsidP="00690027">
      <w:pPr>
        <w:pStyle w:val="berschrift3"/>
      </w:pPr>
      <w:bookmarkStart w:id="19" w:name="_Toc233808819"/>
      <w:r>
        <w:t>Needed Files</w:t>
      </w:r>
      <w:bookmarkEnd w:id="19"/>
    </w:p>
    <w:p w14:paraId="6C3F6CC5" w14:textId="68C540C1" w:rsidR="00690027" w:rsidRDefault="00690027" w:rsidP="00690027">
      <w:pPr>
        <w:pStyle w:val="ETASparagraph"/>
        <w:ind w:left="2874" w:hanging="1740"/>
      </w:pPr>
      <w:proofErr w:type="gramStart"/>
      <w:r>
        <w:t>At first</w:t>
      </w:r>
      <w:proofErr w:type="gramEnd"/>
      <w:r>
        <w:t xml:space="preserve"> copy the folder D17 into your folder structure in the folder ETK with following files:</w:t>
      </w:r>
    </w:p>
    <w:p w14:paraId="583CB88D" w14:textId="2E87DD0E" w:rsidR="00690027" w:rsidRDefault="006974C1" w:rsidP="00690027">
      <w:pPr>
        <w:pStyle w:val="ETASparagraph"/>
        <w:ind w:left="2874" w:hanging="1740"/>
      </w:pPr>
      <w:r w:rsidRPr="006974C1">
        <w:rPr>
          <w:noProof/>
        </w:rPr>
        <w:drawing>
          <wp:inline distT="0" distB="0" distL="0" distR="0" wp14:anchorId="2D382632" wp14:editId="6AABB09F">
            <wp:extent cx="5400675" cy="1720850"/>
            <wp:effectExtent l="0" t="0" r="0" b="0"/>
            <wp:docPr id="7561250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25056" name=""/>
                    <pic:cNvPicPr/>
                  </pic:nvPicPr>
                  <pic:blipFill>
                    <a:blip r:embed="rId34"/>
                    <a:stretch>
                      <a:fillRect/>
                    </a:stretch>
                  </pic:blipFill>
                  <pic:spPr>
                    <a:xfrm>
                      <a:off x="0" y="0"/>
                      <a:ext cx="5400675" cy="1720850"/>
                    </a:xfrm>
                    <a:prstGeom prst="rect">
                      <a:avLst/>
                    </a:prstGeom>
                  </pic:spPr>
                </pic:pic>
              </a:graphicData>
            </a:graphic>
          </wp:inline>
        </w:drawing>
      </w:r>
    </w:p>
    <w:p w14:paraId="2C80E426" w14:textId="77777777" w:rsidR="00690027" w:rsidRDefault="00690027" w:rsidP="00690027">
      <w:pPr>
        <w:pStyle w:val="ETASparagraph"/>
      </w:pPr>
      <w:r>
        <w:t xml:space="preserve">Here </w:t>
      </w:r>
      <w:proofErr w:type="gramStart"/>
      <w:r>
        <w:t>a short</w:t>
      </w:r>
      <w:proofErr w:type="gramEnd"/>
      <w:r>
        <w:t xml:space="preserve"> description of the files :</w:t>
      </w:r>
    </w:p>
    <w:p w14:paraId="67BD40FF" w14:textId="2C337E9C" w:rsidR="00690027" w:rsidRDefault="00690027" w:rsidP="00690027">
      <w:pPr>
        <w:pStyle w:val="ETASparagraph"/>
      </w:pPr>
      <w:r w:rsidRPr="00690027">
        <w:t>Distab17_Cfg.h</w:t>
      </w:r>
      <w:r>
        <w:t xml:space="preserve"> is the configuration file where the maximum events and size of config and output area are defined. Also defines supplementary Distab.</w:t>
      </w:r>
    </w:p>
    <w:p w14:paraId="62736381" w14:textId="68394E5F" w:rsidR="00690027" w:rsidRDefault="00690027" w:rsidP="00690027">
      <w:pPr>
        <w:pStyle w:val="ETASparagraph"/>
      </w:pPr>
      <w:r w:rsidRPr="00690027">
        <w:t>Distab17_Def</w:t>
      </w:r>
      <w:r>
        <w:t xml:space="preserve">.h </w:t>
      </w:r>
      <w:r w:rsidRPr="00690027">
        <w:t>contains the base type definitions for all Distab based ECU routines</w:t>
      </w:r>
      <w:r>
        <w:t>.</w:t>
      </w:r>
    </w:p>
    <w:p w14:paraId="7FBD4924" w14:textId="4A6C936A" w:rsidR="00690027" w:rsidRDefault="00690027" w:rsidP="00690027">
      <w:pPr>
        <w:pStyle w:val="ETASparagraph"/>
      </w:pPr>
      <w:r w:rsidRPr="00690027">
        <w:t>Distab17_Fct</w:t>
      </w:r>
      <w:r>
        <w:t>.</w:t>
      </w:r>
      <w:proofErr w:type="gramStart"/>
      <w:r>
        <w:t>c/</w:t>
      </w:r>
      <w:r w:rsidRPr="0023786C">
        <w:t>.</w:t>
      </w:r>
      <w:proofErr w:type="gramEnd"/>
      <w:r w:rsidRPr="0023786C">
        <w:t>h</w:t>
      </w:r>
      <w:r>
        <w:t xml:space="preserve"> </w:t>
      </w:r>
      <w:r w:rsidRPr="00690027">
        <w:t>containing the function implementation to process a Distab event</w:t>
      </w:r>
      <w:r>
        <w:t>.</w:t>
      </w:r>
    </w:p>
    <w:p w14:paraId="1BABDEE5" w14:textId="76D675B6" w:rsidR="00690027" w:rsidRDefault="00690027" w:rsidP="00690027">
      <w:pPr>
        <w:pStyle w:val="ETASparagraph"/>
      </w:pPr>
      <w:r w:rsidRPr="00690027">
        <w:t>Distab17_Inc</w:t>
      </w:r>
      <w:r>
        <w:t>.h contains t</w:t>
      </w:r>
      <w:r w:rsidRPr="00690027">
        <w:t>he type definitions for Distab data</w:t>
      </w:r>
      <w:r>
        <w:t>.</w:t>
      </w:r>
    </w:p>
    <w:p w14:paraId="2B92B190" w14:textId="291646E3" w:rsidR="00690027" w:rsidRDefault="00690027" w:rsidP="00690027">
      <w:pPr>
        <w:pStyle w:val="ETASparagraph"/>
      </w:pPr>
      <w:r w:rsidRPr="00690027">
        <w:t>Distab17_Inst.</w:t>
      </w:r>
      <w:proofErr w:type="gramStart"/>
      <w:r w:rsidRPr="00690027">
        <w:t>c</w:t>
      </w:r>
      <w:r>
        <w:t>/.</w:t>
      </w:r>
      <w:proofErr w:type="gramEnd"/>
      <w:r>
        <w:t xml:space="preserve">h </w:t>
      </w:r>
      <w:proofErr w:type="gramStart"/>
      <w:r w:rsidRPr="00690027">
        <w:t>containing</w:t>
      </w:r>
      <w:proofErr w:type="gramEnd"/>
      <w:r w:rsidRPr="00690027">
        <w:t xml:space="preserve"> the declaration of the Distab17 data </w:t>
      </w:r>
      <w:proofErr w:type="gramStart"/>
      <w:r w:rsidRPr="00690027">
        <w:t>structs</w:t>
      </w:r>
      <w:proofErr w:type="gramEnd"/>
      <w:r>
        <w:t xml:space="preserve">. Relevant section for linker. </w:t>
      </w:r>
    </w:p>
    <w:p w14:paraId="23BDFB99" w14:textId="1C716059" w:rsidR="00690027" w:rsidRDefault="00690027" w:rsidP="00690027">
      <w:pPr>
        <w:pStyle w:val="ETASparagraph"/>
      </w:pPr>
      <w:r w:rsidRPr="00690027">
        <w:t>Distab17_Processes</w:t>
      </w:r>
      <w:r w:rsidRPr="0023786C">
        <w:t>.</w:t>
      </w:r>
      <w:proofErr w:type="gramStart"/>
      <w:r w:rsidRPr="0023786C">
        <w:t>c</w:t>
      </w:r>
      <w:r>
        <w:t>/.</w:t>
      </w:r>
      <w:proofErr w:type="gramEnd"/>
      <w:r>
        <w:t xml:space="preserve">h - This function looks up the event configuration, decides whether this event is enabled, </w:t>
      </w:r>
      <w:proofErr w:type="gramStart"/>
      <w:r>
        <w:t>used</w:t>
      </w:r>
      <w:proofErr w:type="gramEnd"/>
      <w:r>
        <w:t xml:space="preserve"> TDM or the output table, if </w:t>
      </w:r>
      <w:proofErr w:type="gramStart"/>
      <w:r>
        <w:t>necessary</w:t>
      </w:r>
      <w:proofErr w:type="gramEnd"/>
      <w:r>
        <w:t xml:space="preserve"> invokes the data copy and finally executes the trigger.</w:t>
      </w:r>
    </w:p>
    <w:p w14:paraId="4A69D740" w14:textId="77777777" w:rsidR="00690027" w:rsidRDefault="00690027" w:rsidP="00690027">
      <w:pPr>
        <w:pStyle w:val="ETASparagraph"/>
      </w:pPr>
      <w:r>
        <w:br w:type="page"/>
      </w:r>
    </w:p>
    <w:p w14:paraId="597394B4" w14:textId="77777777" w:rsidR="00690027" w:rsidRPr="00ED426B" w:rsidRDefault="00690027" w:rsidP="00690027">
      <w:pPr>
        <w:pStyle w:val="ETASparagraph"/>
      </w:pPr>
    </w:p>
    <w:p w14:paraId="421CB128" w14:textId="77777777" w:rsidR="00690027" w:rsidRDefault="00690027" w:rsidP="00690027">
      <w:pPr>
        <w:pStyle w:val="berschrift3"/>
      </w:pPr>
      <w:bookmarkStart w:id="20" w:name="_Toc233808820"/>
      <w:r>
        <w:t>Changes in Files for integration</w:t>
      </w:r>
      <w:bookmarkEnd w:id="20"/>
    </w:p>
    <w:p w14:paraId="61C5175B" w14:textId="6797E995" w:rsidR="00690027" w:rsidRDefault="00690027" w:rsidP="00690027">
      <w:pPr>
        <w:pStyle w:val="ETASparagraph"/>
      </w:pPr>
      <w:r>
        <w:t>Here is definition what must be adapted to ECU software for integration and what must be linked in linker file</w:t>
      </w:r>
      <w:r w:rsidR="00BA6963">
        <w:t>.</w:t>
      </w:r>
    </w:p>
    <w:p w14:paraId="611DF75E" w14:textId="4B22F1DF" w:rsidR="00690027" w:rsidRDefault="00122332" w:rsidP="00690027">
      <w:pPr>
        <w:pStyle w:val="berschrift4"/>
      </w:pPr>
      <w:r w:rsidRPr="00122332">
        <w:t>ETK_Integration_Cfg.h</w:t>
      </w:r>
    </w:p>
    <w:p w14:paraId="4C404038" w14:textId="77777777" w:rsidR="00122332" w:rsidRDefault="00122332" w:rsidP="00122332">
      <w:pPr>
        <w:pStyle w:val="ETASparagraph"/>
      </w:pPr>
      <w:r>
        <w:t xml:space="preserve">Activate the Distab17 measurement method by activating </w:t>
      </w:r>
      <w:proofErr w:type="gramStart"/>
      <w:r>
        <w:t>define</w:t>
      </w:r>
      <w:proofErr w:type="gramEnd"/>
      <w:r>
        <w:t xml:space="preserve"> DISTAB_SUPPORTED.</w:t>
      </w:r>
    </w:p>
    <w:p w14:paraId="775729A7" w14:textId="7DB5FECC" w:rsidR="00122332" w:rsidRPr="00122332" w:rsidRDefault="000402F2" w:rsidP="00122332">
      <w:pPr>
        <w:pStyle w:val="ETASparagraph"/>
      </w:pPr>
      <w:r w:rsidRPr="000402F2">
        <w:rPr>
          <w:noProof/>
        </w:rPr>
        <w:drawing>
          <wp:inline distT="0" distB="0" distL="0" distR="0" wp14:anchorId="49FCDB62" wp14:editId="4F9921AB">
            <wp:extent cx="3601502" cy="609355"/>
            <wp:effectExtent l="0" t="0" r="0" b="0"/>
            <wp:docPr id="4869919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91991" name=""/>
                    <pic:cNvPicPr/>
                  </pic:nvPicPr>
                  <pic:blipFill>
                    <a:blip r:embed="rId35"/>
                    <a:stretch>
                      <a:fillRect/>
                    </a:stretch>
                  </pic:blipFill>
                  <pic:spPr>
                    <a:xfrm>
                      <a:off x="0" y="0"/>
                      <a:ext cx="3632119" cy="614535"/>
                    </a:xfrm>
                    <a:prstGeom prst="rect">
                      <a:avLst/>
                    </a:prstGeom>
                  </pic:spPr>
                </pic:pic>
              </a:graphicData>
            </a:graphic>
          </wp:inline>
        </w:drawing>
      </w:r>
      <w:r w:rsidR="00122332">
        <w:t xml:space="preserve"> </w:t>
      </w:r>
    </w:p>
    <w:p w14:paraId="16B3213F" w14:textId="77777777" w:rsidR="00122332" w:rsidRDefault="00122332" w:rsidP="00122332">
      <w:pPr>
        <w:pStyle w:val="ETASparagraph"/>
      </w:pPr>
    </w:p>
    <w:p w14:paraId="5F54A37B" w14:textId="77777777" w:rsidR="00122332" w:rsidRDefault="00122332" w:rsidP="00122332">
      <w:pPr>
        <w:pStyle w:val="berschrift4"/>
      </w:pPr>
      <w:r w:rsidRPr="00690027">
        <w:t>Distab17_Cfg.h</w:t>
      </w:r>
    </w:p>
    <w:p w14:paraId="55A7ADE9" w14:textId="49F09A04" w:rsidR="00690027" w:rsidRDefault="00690027" w:rsidP="00690027">
      <w:pPr>
        <w:pStyle w:val="ETASparagraph"/>
      </w:pPr>
      <w:r>
        <w:t xml:space="preserve">Here in general only two changes should be </w:t>
      </w:r>
      <w:proofErr w:type="gramStart"/>
      <w:r>
        <w:t>done</w:t>
      </w:r>
      <w:proofErr w:type="gramEnd"/>
      <w:r>
        <w:t>. These are the sizes for the config area and output area size where the addresses and output values are located. This can be calculated manually by the formula:</w:t>
      </w:r>
    </w:p>
    <w:p w14:paraId="6ECC826D" w14:textId="4C948490" w:rsidR="00690027" w:rsidRPr="00122332" w:rsidRDefault="00690027" w:rsidP="00690027">
      <w:pPr>
        <w:pStyle w:val="ETASparagraph"/>
        <w:rPr>
          <w:i/>
          <w:iCs/>
        </w:rPr>
      </w:pPr>
      <w:r w:rsidRPr="00086755">
        <w:rPr>
          <w:i/>
          <w:iCs/>
          <w:highlight w:val="lightGray"/>
        </w:rPr>
        <w:t>4 Bytes header/event list + 4 Bytes/event + 24 Bytes header/raster + 4 bytes address/signal + signal size</w:t>
      </w:r>
    </w:p>
    <w:p w14:paraId="35A32072" w14:textId="3DFFE762" w:rsidR="00690027" w:rsidRDefault="00690027" w:rsidP="00690027">
      <w:pPr>
        <w:pStyle w:val="ETASparagraph"/>
      </w:pPr>
      <w:r>
        <w:t xml:space="preserve">When you have an available A2L file </w:t>
      </w:r>
      <w:proofErr w:type="gramStart"/>
      <w:r>
        <w:t>you also</w:t>
      </w:r>
      <w:proofErr w:type="gramEnd"/>
      <w:r>
        <w:t xml:space="preserve"> can select in INCA in VSD all measurements and then you get visualized how many bytes are selected. This you can use as estimated value for config and same for output area.</w:t>
      </w:r>
    </w:p>
    <w:p w14:paraId="35452DB0" w14:textId="22E5B407" w:rsidR="00690027" w:rsidRDefault="006C69B6" w:rsidP="00690027">
      <w:pPr>
        <w:pStyle w:val="ETASparagraph"/>
      </w:pPr>
      <w:r w:rsidRPr="006C69B6">
        <w:rPr>
          <w:noProof/>
        </w:rPr>
        <w:drawing>
          <wp:inline distT="0" distB="0" distL="0" distR="0" wp14:anchorId="613833E7" wp14:editId="46C6938F">
            <wp:extent cx="5094000" cy="2964163"/>
            <wp:effectExtent l="0" t="0" r="0" b="8255"/>
            <wp:docPr id="15999431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43140" name=""/>
                    <pic:cNvPicPr/>
                  </pic:nvPicPr>
                  <pic:blipFill>
                    <a:blip r:embed="rId36"/>
                    <a:stretch>
                      <a:fillRect/>
                    </a:stretch>
                  </pic:blipFill>
                  <pic:spPr>
                    <a:xfrm>
                      <a:off x="0" y="0"/>
                      <a:ext cx="5094000" cy="2964163"/>
                    </a:xfrm>
                    <a:prstGeom prst="rect">
                      <a:avLst/>
                    </a:prstGeom>
                  </pic:spPr>
                </pic:pic>
              </a:graphicData>
            </a:graphic>
          </wp:inline>
        </w:drawing>
      </w:r>
    </w:p>
    <w:p w14:paraId="0ABD52E8" w14:textId="3538D626" w:rsidR="00690027" w:rsidRDefault="00690027" w:rsidP="00690027">
      <w:pPr>
        <w:pStyle w:val="ETASparagraph"/>
      </w:pPr>
      <w:r w:rsidRPr="00690027">
        <w:rPr>
          <w:noProof/>
        </w:rPr>
        <w:lastRenderedPageBreak/>
        <w:drawing>
          <wp:inline distT="0" distB="0" distL="0" distR="0" wp14:anchorId="607C33EA" wp14:editId="50948255">
            <wp:extent cx="5094000" cy="1596779"/>
            <wp:effectExtent l="0" t="0" r="0" b="3810"/>
            <wp:docPr id="9862969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96923" name=""/>
                    <pic:cNvPicPr/>
                  </pic:nvPicPr>
                  <pic:blipFill>
                    <a:blip r:embed="rId37"/>
                    <a:stretch>
                      <a:fillRect/>
                    </a:stretch>
                  </pic:blipFill>
                  <pic:spPr>
                    <a:xfrm>
                      <a:off x="0" y="0"/>
                      <a:ext cx="5094000" cy="1596779"/>
                    </a:xfrm>
                    <a:prstGeom prst="rect">
                      <a:avLst/>
                    </a:prstGeom>
                  </pic:spPr>
                </pic:pic>
              </a:graphicData>
            </a:graphic>
          </wp:inline>
        </w:drawing>
      </w:r>
    </w:p>
    <w:p w14:paraId="72689064" w14:textId="01C7B49F" w:rsidR="00570241" w:rsidRDefault="006C69B6" w:rsidP="00690027">
      <w:pPr>
        <w:pStyle w:val="ETASparagraph"/>
      </w:pPr>
      <w:r>
        <w:t xml:space="preserve">The default value for maximum number of Distab events is 255. With this number the eventlist has a size of 0x400 bytes. With reducing this number, the size of eventlist will also decrease. I recommend </w:t>
      </w:r>
      <w:proofErr w:type="gramStart"/>
      <w:r>
        <w:t>to change</w:t>
      </w:r>
      <w:proofErr w:type="gramEnd"/>
      <w:r>
        <w:t xml:space="preserve"> that</w:t>
      </w:r>
      <w:r w:rsidR="002D62B4">
        <w:t xml:space="preserve"> to 0x20, because XETK can measure only 32 </w:t>
      </w:r>
      <w:proofErr w:type="spellStart"/>
      <w:r w:rsidR="002D62B4">
        <w:t>rasters</w:t>
      </w:r>
      <w:proofErr w:type="spellEnd"/>
      <w:r w:rsidR="002D62B4">
        <w:t xml:space="preserve"> and only 32 register triggers are available.</w:t>
      </w:r>
    </w:p>
    <w:p w14:paraId="6451BB0C" w14:textId="77777777" w:rsidR="00570241" w:rsidRDefault="00570241" w:rsidP="00690027">
      <w:pPr>
        <w:pStyle w:val="ETASparagraph"/>
      </w:pPr>
    </w:p>
    <w:p w14:paraId="6C35CBF6" w14:textId="0C43B2F7" w:rsidR="00570241" w:rsidRDefault="00570241" w:rsidP="00570241">
      <w:pPr>
        <w:pStyle w:val="berschrift4"/>
      </w:pPr>
      <w:r w:rsidRPr="00570241">
        <w:t>Distab17_Inst.c</w:t>
      </w:r>
    </w:p>
    <w:p w14:paraId="2AC12E15" w14:textId="5A9092F5" w:rsidR="00570241" w:rsidRPr="00570241" w:rsidRDefault="00570241" w:rsidP="00570241">
      <w:pPr>
        <w:pStyle w:val="ETASparagraph"/>
      </w:pPr>
      <w:r>
        <w:t>All data structures needed for the ECU part of using the Distab17 are instantiated here. Important for Distab17 is the alignment of 4 Byte for all three different sections for the linker.</w:t>
      </w:r>
    </w:p>
    <w:p w14:paraId="215F6552" w14:textId="21C2DF9E" w:rsidR="00570241" w:rsidRPr="00380761" w:rsidRDefault="00570241" w:rsidP="00570241">
      <w:pPr>
        <w:pStyle w:val="ETASparagraph"/>
        <w:rPr>
          <w:i/>
          <w:iCs/>
          <w:sz w:val="18"/>
          <w:szCs w:val="16"/>
        </w:rPr>
      </w:pPr>
      <w:r w:rsidRPr="00570241">
        <w:rPr>
          <w:i/>
          <w:iCs/>
          <w:color w:val="7030A0"/>
          <w:sz w:val="18"/>
          <w:szCs w:val="16"/>
        </w:rPr>
        <w:t xml:space="preserve"> </w:t>
      </w:r>
      <w:r w:rsidRPr="00380761">
        <w:rPr>
          <w:i/>
          <w:iCs/>
          <w:color w:val="984806" w:themeColor="accent6" w:themeShade="80"/>
          <w:sz w:val="18"/>
          <w:szCs w:val="16"/>
        </w:rPr>
        <w:t>"ETK_DisTab17_EventList"</w:t>
      </w:r>
    </w:p>
    <w:p w14:paraId="63BEC68A" w14:textId="08090F18" w:rsidR="00570241" w:rsidRPr="00570241" w:rsidRDefault="00570241" w:rsidP="00570241">
      <w:pPr>
        <w:pStyle w:val="ETASparagraph"/>
        <w:rPr>
          <w:i/>
          <w:iCs/>
          <w:sz w:val="18"/>
          <w:szCs w:val="16"/>
        </w:rPr>
      </w:pPr>
      <w:r w:rsidRPr="00570241">
        <w:rPr>
          <w:i/>
          <w:iCs/>
          <w:color w:val="984806" w:themeColor="accent6" w:themeShade="80"/>
          <w:sz w:val="18"/>
          <w:szCs w:val="16"/>
        </w:rPr>
        <w:t>"ETK_DisTab17_EventConfigArea"</w:t>
      </w:r>
    </w:p>
    <w:p w14:paraId="28D38E7A" w14:textId="53D0B2B0" w:rsidR="00570241" w:rsidRPr="00570241" w:rsidRDefault="00570241" w:rsidP="00570241">
      <w:pPr>
        <w:pStyle w:val="ETASparagraph"/>
        <w:rPr>
          <w:i/>
          <w:iCs/>
          <w:sz w:val="18"/>
          <w:szCs w:val="16"/>
        </w:rPr>
      </w:pPr>
      <w:r w:rsidRPr="00570241">
        <w:rPr>
          <w:i/>
          <w:iCs/>
          <w:color w:val="984806" w:themeColor="accent6" w:themeShade="80"/>
          <w:sz w:val="18"/>
          <w:szCs w:val="16"/>
        </w:rPr>
        <w:t>"ETK_DisTab17_EventOutputArea"</w:t>
      </w:r>
    </w:p>
    <w:p w14:paraId="7A3F8582" w14:textId="06688594" w:rsidR="00570241" w:rsidRDefault="00570241" w:rsidP="00690027">
      <w:pPr>
        <w:pStyle w:val="ETASparagraph"/>
      </w:pPr>
      <w:r w:rsidRPr="00570241">
        <w:t>You c</w:t>
      </w:r>
      <w:r>
        <w:t xml:space="preserve">an link them where you want. As recommendation it should be linked </w:t>
      </w:r>
      <w:r w:rsidR="00052B0F">
        <w:t xml:space="preserve">to any RAM which is </w:t>
      </w:r>
      <w:proofErr w:type="gramStart"/>
      <w:r w:rsidR="00052B0F">
        <w:t>soft reset</w:t>
      </w:r>
      <w:proofErr w:type="gramEnd"/>
      <w:r w:rsidR="00052B0F">
        <w:t xml:space="preserve"> resistant and will not </w:t>
      </w:r>
      <w:r w:rsidR="002D62B4">
        <w:t>lose</w:t>
      </w:r>
      <w:r w:rsidR="00052B0F">
        <w:t xml:space="preserve"> the data to measure over </w:t>
      </w:r>
      <w:proofErr w:type="gramStart"/>
      <w:r w:rsidR="00052B0F">
        <w:t>an</w:t>
      </w:r>
      <w:proofErr w:type="gramEnd"/>
      <w:r w:rsidR="00052B0F">
        <w:t xml:space="preserve"> reset. It</w:t>
      </w:r>
      <w:r>
        <w:t xml:space="preserve"> can be linked to any location of SRAM or LMU/DLMU.</w:t>
      </w:r>
      <w:r w:rsidR="005909F4">
        <w:t xml:space="preserve"> </w:t>
      </w:r>
      <w:r>
        <w:t>Best is to create a group for Distab in linker file</w:t>
      </w:r>
      <w:r w:rsidR="005909F4">
        <w:t xml:space="preserve">. In this example </w:t>
      </w:r>
      <w:proofErr w:type="gramStart"/>
      <w:r w:rsidR="005909F4">
        <w:t>its</w:t>
      </w:r>
      <w:proofErr w:type="gramEnd"/>
      <w:r w:rsidR="005909F4">
        <w:t xml:space="preserve"> located on </w:t>
      </w:r>
      <w:r w:rsidR="00052B0F">
        <w:t>D</w:t>
      </w:r>
      <w:r w:rsidR="00052B0F" w:rsidRPr="00052B0F">
        <w:t>spr0</w:t>
      </w:r>
      <w:r w:rsidR="00052B0F">
        <w:t xml:space="preserve"> </w:t>
      </w:r>
      <w:r w:rsidR="005909F4">
        <w:t>from Core0</w:t>
      </w:r>
      <w:r w:rsidR="00052B0F">
        <w:t xml:space="preserve"> </w:t>
      </w:r>
      <w:r w:rsidR="005909F4">
        <w:t>(0x7000</w:t>
      </w:r>
      <w:r w:rsidR="00052B0F">
        <w:t>0</w:t>
      </w:r>
      <w:r w:rsidR="005909F4">
        <w:t xml:space="preserve">000). I advise also </w:t>
      </w:r>
      <w:proofErr w:type="gramStart"/>
      <w:r w:rsidR="005909F4">
        <w:t>to set</w:t>
      </w:r>
      <w:proofErr w:type="gramEnd"/>
      <w:r w:rsidR="005909F4">
        <w:t xml:space="preserve"> a </w:t>
      </w:r>
      <w:proofErr w:type="gramStart"/>
      <w:r w:rsidR="005909F4">
        <w:t>fix</w:t>
      </w:r>
      <w:proofErr w:type="gramEnd"/>
      <w:r w:rsidR="005909F4">
        <w:t xml:space="preserve"> value for this linker section </w:t>
      </w:r>
      <w:proofErr w:type="gramStart"/>
      <w:r w:rsidR="005909F4">
        <w:t>that</w:t>
      </w:r>
      <w:proofErr w:type="gramEnd"/>
      <w:r w:rsidR="005909F4">
        <w:t xml:space="preserve"> when some future changes </w:t>
      </w:r>
      <w:proofErr w:type="gramStart"/>
      <w:r w:rsidR="005909F4">
        <w:t>will be</w:t>
      </w:r>
      <w:proofErr w:type="gramEnd"/>
      <w:r w:rsidR="005909F4">
        <w:t xml:space="preserve"> </w:t>
      </w:r>
      <w:proofErr w:type="gramStart"/>
      <w:r w:rsidR="005909F4">
        <w:t>done</w:t>
      </w:r>
      <w:proofErr w:type="gramEnd"/>
      <w:r w:rsidR="005909F4">
        <w:t xml:space="preserve"> the addresses are not changing. </w:t>
      </w:r>
      <w:proofErr w:type="gramStart"/>
      <w:r w:rsidR="00052B0F">
        <w:t>So</w:t>
      </w:r>
      <w:proofErr w:type="gramEnd"/>
      <w:r w:rsidR="00052B0F">
        <w:t xml:space="preserve"> y</w:t>
      </w:r>
      <w:r w:rsidR="005909F4">
        <w:t xml:space="preserve">ou can avoid </w:t>
      </w:r>
      <w:proofErr w:type="gramStart"/>
      <w:r w:rsidR="005909F4">
        <w:t>to change</w:t>
      </w:r>
      <w:proofErr w:type="gramEnd"/>
      <w:r w:rsidR="005909F4">
        <w:t xml:space="preserve"> the parameters in A2L file every new software build.</w:t>
      </w:r>
    </w:p>
    <w:p w14:paraId="0B26CFFE" w14:textId="750B62F1" w:rsidR="00570241" w:rsidRPr="005909F4" w:rsidRDefault="00570241" w:rsidP="00570241">
      <w:pPr>
        <w:pStyle w:val="ETASparagraph"/>
        <w:rPr>
          <w:i/>
          <w:iCs/>
          <w:sz w:val="16"/>
          <w:szCs w:val="14"/>
        </w:rPr>
      </w:pPr>
      <w:r w:rsidRPr="005909F4">
        <w:rPr>
          <w:i/>
          <w:iCs/>
          <w:sz w:val="16"/>
          <w:szCs w:val="14"/>
        </w:rPr>
        <w:t xml:space="preserve">  </w:t>
      </w:r>
      <w:r w:rsidR="006974C1" w:rsidRPr="006974C1">
        <w:rPr>
          <w:i/>
          <w:iCs/>
          <w:sz w:val="16"/>
          <w:szCs w:val="14"/>
        </w:rPr>
        <w:t>.</w:t>
      </w:r>
      <w:proofErr w:type="spellStart"/>
      <w:r w:rsidR="006974C1" w:rsidRPr="006974C1">
        <w:rPr>
          <w:i/>
          <w:iCs/>
          <w:sz w:val="16"/>
          <w:szCs w:val="14"/>
        </w:rPr>
        <w:t>bss</w:t>
      </w:r>
      <w:proofErr w:type="spellEnd"/>
      <w:r w:rsidR="006974C1" w:rsidRPr="006974C1">
        <w:rPr>
          <w:i/>
          <w:iCs/>
          <w:sz w:val="16"/>
          <w:szCs w:val="14"/>
        </w:rPr>
        <w:t xml:space="preserve">  (NOLOAD) : ALIGN(4)</w:t>
      </w:r>
    </w:p>
    <w:p w14:paraId="6B05F1F4" w14:textId="77777777" w:rsidR="00570241" w:rsidRPr="005909F4" w:rsidRDefault="00570241" w:rsidP="00570241">
      <w:pPr>
        <w:pStyle w:val="ETASparagraph"/>
        <w:rPr>
          <w:i/>
          <w:iCs/>
          <w:sz w:val="16"/>
          <w:szCs w:val="14"/>
        </w:rPr>
      </w:pPr>
      <w:r w:rsidRPr="005909F4">
        <w:rPr>
          <w:i/>
          <w:iCs/>
          <w:sz w:val="16"/>
          <w:szCs w:val="14"/>
        </w:rPr>
        <w:t xml:space="preserve">  {</w:t>
      </w:r>
    </w:p>
    <w:p w14:paraId="5E1FFDB2" w14:textId="77777777" w:rsidR="00570241" w:rsidRPr="005909F4" w:rsidRDefault="00570241" w:rsidP="00570241">
      <w:pPr>
        <w:pStyle w:val="ETASparagraph"/>
        <w:rPr>
          <w:i/>
          <w:iCs/>
          <w:sz w:val="16"/>
          <w:szCs w:val="14"/>
        </w:rPr>
      </w:pPr>
      <w:r w:rsidRPr="005909F4">
        <w:rPr>
          <w:i/>
          <w:iCs/>
          <w:sz w:val="16"/>
          <w:szCs w:val="14"/>
        </w:rPr>
        <w:t xml:space="preserve">    select "*</w:t>
      </w:r>
      <w:r w:rsidRPr="005909F4">
        <w:rPr>
          <w:i/>
          <w:iCs/>
          <w:color w:val="984806" w:themeColor="accent6" w:themeShade="80"/>
          <w:sz w:val="16"/>
          <w:szCs w:val="14"/>
        </w:rPr>
        <w:t>.ETK_DisTab17_EventList</w:t>
      </w:r>
      <w:r w:rsidRPr="005909F4">
        <w:rPr>
          <w:i/>
          <w:iCs/>
          <w:sz w:val="16"/>
          <w:szCs w:val="14"/>
        </w:rPr>
        <w:t>";</w:t>
      </w:r>
    </w:p>
    <w:p w14:paraId="0C5490C6" w14:textId="77777777" w:rsidR="00570241" w:rsidRPr="005909F4" w:rsidRDefault="00570241" w:rsidP="00570241">
      <w:pPr>
        <w:pStyle w:val="ETASparagraph"/>
        <w:rPr>
          <w:i/>
          <w:iCs/>
          <w:sz w:val="16"/>
          <w:szCs w:val="14"/>
        </w:rPr>
      </w:pPr>
      <w:r w:rsidRPr="005909F4">
        <w:rPr>
          <w:i/>
          <w:iCs/>
          <w:sz w:val="16"/>
          <w:szCs w:val="14"/>
        </w:rPr>
        <w:t xml:space="preserve">    select "*</w:t>
      </w:r>
      <w:r w:rsidRPr="005909F4">
        <w:rPr>
          <w:i/>
          <w:iCs/>
          <w:color w:val="984806" w:themeColor="accent6" w:themeShade="80"/>
          <w:sz w:val="16"/>
          <w:szCs w:val="14"/>
        </w:rPr>
        <w:t>.ETK_DisTab17_EventConfigArea</w:t>
      </w:r>
      <w:r w:rsidRPr="005909F4">
        <w:rPr>
          <w:i/>
          <w:iCs/>
          <w:sz w:val="16"/>
          <w:szCs w:val="14"/>
        </w:rPr>
        <w:t>";</w:t>
      </w:r>
    </w:p>
    <w:p w14:paraId="2342C01E" w14:textId="77777777" w:rsidR="00570241" w:rsidRPr="005909F4" w:rsidRDefault="00570241" w:rsidP="00570241">
      <w:pPr>
        <w:pStyle w:val="ETASparagraph"/>
        <w:rPr>
          <w:i/>
          <w:iCs/>
          <w:sz w:val="16"/>
          <w:szCs w:val="14"/>
        </w:rPr>
      </w:pPr>
      <w:r w:rsidRPr="005909F4">
        <w:rPr>
          <w:i/>
          <w:iCs/>
          <w:sz w:val="16"/>
          <w:szCs w:val="14"/>
        </w:rPr>
        <w:t xml:space="preserve">    select "*</w:t>
      </w:r>
      <w:r w:rsidRPr="005909F4">
        <w:rPr>
          <w:i/>
          <w:iCs/>
          <w:color w:val="984806" w:themeColor="accent6" w:themeShade="80"/>
          <w:sz w:val="16"/>
          <w:szCs w:val="14"/>
        </w:rPr>
        <w:t>.ETK_DisTab17_EventOutputArea</w:t>
      </w:r>
      <w:r w:rsidRPr="005909F4">
        <w:rPr>
          <w:i/>
          <w:iCs/>
          <w:sz w:val="16"/>
          <w:szCs w:val="14"/>
        </w:rPr>
        <w:t>";</w:t>
      </w:r>
    </w:p>
    <w:p w14:paraId="1863DFD4" w14:textId="514814AC" w:rsidR="00570241" w:rsidRDefault="00570241" w:rsidP="00570241">
      <w:pPr>
        <w:pStyle w:val="ETASparagraph"/>
        <w:rPr>
          <w:i/>
          <w:iCs/>
          <w:sz w:val="16"/>
          <w:szCs w:val="14"/>
        </w:rPr>
      </w:pPr>
      <w:r w:rsidRPr="005909F4">
        <w:rPr>
          <w:i/>
          <w:iCs/>
          <w:sz w:val="16"/>
          <w:szCs w:val="14"/>
        </w:rPr>
        <w:t xml:space="preserve">  }</w:t>
      </w:r>
      <w:r w:rsidR="006974C1">
        <w:rPr>
          <w:i/>
          <w:iCs/>
          <w:sz w:val="16"/>
          <w:szCs w:val="14"/>
        </w:rPr>
        <w:t xml:space="preserve"> </w:t>
      </w:r>
      <w:r w:rsidR="006974C1" w:rsidRPr="006974C1">
        <w:rPr>
          <w:i/>
          <w:iCs/>
          <w:sz w:val="16"/>
          <w:szCs w:val="14"/>
        </w:rPr>
        <w:t>&gt; dspr0</w:t>
      </w:r>
    </w:p>
    <w:p w14:paraId="36390905" w14:textId="77777777" w:rsidR="005909F4" w:rsidRPr="005909F4" w:rsidRDefault="005909F4" w:rsidP="00570241">
      <w:pPr>
        <w:pStyle w:val="ETASparagraph"/>
        <w:rPr>
          <w:i/>
          <w:iCs/>
          <w:sz w:val="16"/>
          <w:szCs w:val="14"/>
        </w:rPr>
      </w:pPr>
    </w:p>
    <w:p w14:paraId="1A00FD29" w14:textId="77777777" w:rsidR="00570241" w:rsidRDefault="00570241" w:rsidP="00570241">
      <w:pPr>
        <w:pStyle w:val="berschrift3"/>
      </w:pPr>
      <w:bookmarkStart w:id="21" w:name="_Toc233808821"/>
      <w:r>
        <w:t>Call of function</w:t>
      </w:r>
      <w:bookmarkEnd w:id="21"/>
    </w:p>
    <w:p w14:paraId="509CE896" w14:textId="04AC52CD" w:rsidR="005909F4" w:rsidRDefault="005909F4" w:rsidP="005909F4">
      <w:pPr>
        <w:pStyle w:val="ETASparagraph"/>
      </w:pPr>
      <w:r>
        <w:t>The Distab process will be called in each runnable the customer wants to get a Distab raster for measurement in INCA or in third party tool.</w:t>
      </w:r>
    </w:p>
    <w:p w14:paraId="7DE9B5F4" w14:textId="6C986D40" w:rsidR="005909F4" w:rsidRDefault="005909F4" w:rsidP="005909F4">
      <w:pPr>
        <w:pStyle w:val="ETASparagraph"/>
      </w:pPr>
      <w:r>
        <w:t xml:space="preserve">The Distab process must be called in a runnable / raster with a defined time cycle or synchronous time cycle and is called with </w:t>
      </w:r>
      <w:r w:rsidR="00A40955">
        <w:t>an</w:t>
      </w:r>
      <w:r>
        <w:t xml:space="preserve"> index beginning with 1 like </w:t>
      </w:r>
      <w:r w:rsidRPr="005909F4">
        <w:rPr>
          <w:color w:val="984806" w:themeColor="accent6" w:themeShade="80"/>
        </w:rPr>
        <w:t>Distab17_Process(1</w:t>
      </w:r>
      <w:proofErr w:type="gramStart"/>
      <w:r w:rsidRPr="005909F4">
        <w:rPr>
          <w:color w:val="984806" w:themeColor="accent6" w:themeShade="80"/>
        </w:rPr>
        <w:t>)</w:t>
      </w:r>
      <w:r w:rsidRPr="00C411C5">
        <w:rPr>
          <w:color w:val="984806" w:themeColor="accent6" w:themeShade="80"/>
        </w:rPr>
        <w:t>;</w:t>
      </w:r>
      <w:r>
        <w:t>.</w:t>
      </w:r>
      <w:proofErr w:type="gramEnd"/>
      <w:r>
        <w:t xml:space="preserve"> Best is to use the fastest raster with the lowest index number. </w:t>
      </w:r>
    </w:p>
    <w:p w14:paraId="6D553D2A" w14:textId="27319C77" w:rsidR="005909F4" w:rsidRDefault="005909F4" w:rsidP="005909F4">
      <w:pPr>
        <w:pStyle w:val="ETASparagraph"/>
      </w:pPr>
      <w:r w:rsidRPr="005909F4">
        <w:rPr>
          <w:noProof/>
        </w:rPr>
        <w:lastRenderedPageBreak/>
        <w:drawing>
          <wp:inline distT="0" distB="0" distL="0" distR="0" wp14:anchorId="354C3DC6" wp14:editId="68C1DEA1">
            <wp:extent cx="2500065" cy="612919"/>
            <wp:effectExtent l="0" t="0" r="0" b="0"/>
            <wp:docPr id="4510048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0481" name=""/>
                    <pic:cNvPicPr/>
                  </pic:nvPicPr>
                  <pic:blipFill>
                    <a:blip r:embed="rId38"/>
                    <a:stretch>
                      <a:fillRect/>
                    </a:stretch>
                  </pic:blipFill>
                  <pic:spPr>
                    <a:xfrm>
                      <a:off x="0" y="0"/>
                      <a:ext cx="2531407" cy="620603"/>
                    </a:xfrm>
                    <a:prstGeom prst="rect">
                      <a:avLst/>
                    </a:prstGeom>
                  </pic:spPr>
                </pic:pic>
              </a:graphicData>
            </a:graphic>
          </wp:inline>
        </w:drawing>
      </w:r>
    </w:p>
    <w:p w14:paraId="61D5EAE0" w14:textId="7FA67F1E" w:rsidR="005909F4" w:rsidRDefault="005909F4" w:rsidP="005909F4">
      <w:pPr>
        <w:pStyle w:val="ETASparagraph"/>
      </w:pPr>
      <w:r>
        <w:t xml:space="preserve">For example, you have three </w:t>
      </w:r>
      <w:proofErr w:type="spellStart"/>
      <w:r>
        <w:t>runnable’s</w:t>
      </w:r>
      <w:proofErr w:type="spellEnd"/>
      <w:r>
        <w:t xml:space="preserve"> with 1ms, 10ms and 100ms you set the calls like following:</w:t>
      </w:r>
    </w:p>
    <w:p w14:paraId="7353F123" w14:textId="4B8B8C9F" w:rsidR="005909F4" w:rsidRPr="005909F4" w:rsidRDefault="005909F4" w:rsidP="005909F4">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Xetk_CyclicEvent1ms</w:t>
      </w:r>
      <w:r>
        <w:rPr>
          <w:i/>
          <w:iCs/>
          <w:sz w:val="16"/>
          <w:szCs w:val="14"/>
        </w:rPr>
        <w:t>()</w:t>
      </w:r>
    </w:p>
    <w:p w14:paraId="597557DC" w14:textId="7656B31D" w:rsidR="005909F4" w:rsidRPr="005909F4" w:rsidRDefault="005909F4" w:rsidP="005909F4">
      <w:pPr>
        <w:pStyle w:val="ETASparagraph"/>
        <w:rPr>
          <w:i/>
          <w:iCs/>
          <w:sz w:val="16"/>
          <w:szCs w:val="14"/>
        </w:rPr>
      </w:pPr>
      <w:r w:rsidRPr="005909F4">
        <w:rPr>
          <w:i/>
          <w:iCs/>
          <w:sz w:val="16"/>
          <w:szCs w:val="14"/>
        </w:rPr>
        <w:t>{</w:t>
      </w:r>
    </w:p>
    <w:p w14:paraId="28E5D173" w14:textId="1D476F63" w:rsidR="005909F4" w:rsidRPr="005909F4" w:rsidRDefault="005909F4" w:rsidP="005909F4">
      <w:pPr>
        <w:pStyle w:val="ETASparagraph"/>
        <w:rPr>
          <w:i/>
          <w:iCs/>
          <w:color w:val="984806" w:themeColor="accent6" w:themeShade="80"/>
          <w:sz w:val="16"/>
          <w:szCs w:val="14"/>
        </w:rPr>
      </w:pPr>
      <w:r w:rsidRPr="005909F4">
        <w:rPr>
          <w:i/>
          <w:iCs/>
          <w:color w:val="984806" w:themeColor="accent6" w:themeShade="80"/>
          <w:sz w:val="16"/>
          <w:szCs w:val="14"/>
        </w:rPr>
        <w:t xml:space="preserve">Distab17_Process(1); </w:t>
      </w:r>
    </w:p>
    <w:p w14:paraId="1FF305B9" w14:textId="0988B0A5" w:rsidR="005909F4" w:rsidRPr="005909F4" w:rsidRDefault="005909F4" w:rsidP="005909F4">
      <w:pPr>
        <w:pStyle w:val="ETASparagraph"/>
        <w:rPr>
          <w:i/>
          <w:iCs/>
          <w:sz w:val="16"/>
          <w:szCs w:val="14"/>
        </w:rPr>
      </w:pPr>
      <w:r w:rsidRPr="005909F4">
        <w:rPr>
          <w:i/>
          <w:iCs/>
          <w:sz w:val="16"/>
          <w:szCs w:val="14"/>
        </w:rPr>
        <w:t>}…</w:t>
      </w:r>
    </w:p>
    <w:p w14:paraId="4496D74D" w14:textId="36BA1C24" w:rsidR="005909F4" w:rsidRPr="005909F4" w:rsidRDefault="005909F4" w:rsidP="005909F4">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Xetk_CyclicEvent10ms</w:t>
      </w:r>
      <w:r>
        <w:rPr>
          <w:i/>
          <w:iCs/>
          <w:sz w:val="16"/>
          <w:szCs w:val="14"/>
        </w:rPr>
        <w:t>()</w:t>
      </w:r>
    </w:p>
    <w:p w14:paraId="69CE7DAF" w14:textId="77777777" w:rsidR="005909F4" w:rsidRPr="005909F4" w:rsidRDefault="005909F4" w:rsidP="005909F4">
      <w:pPr>
        <w:pStyle w:val="ETASparagraph"/>
        <w:rPr>
          <w:i/>
          <w:iCs/>
          <w:sz w:val="16"/>
          <w:szCs w:val="14"/>
        </w:rPr>
      </w:pPr>
      <w:r w:rsidRPr="005909F4">
        <w:rPr>
          <w:i/>
          <w:iCs/>
          <w:sz w:val="16"/>
          <w:szCs w:val="14"/>
        </w:rPr>
        <w:t>{</w:t>
      </w:r>
    </w:p>
    <w:p w14:paraId="31B8A52D" w14:textId="61AD0EFD" w:rsidR="005909F4" w:rsidRPr="005909F4" w:rsidRDefault="005909F4" w:rsidP="005909F4">
      <w:pPr>
        <w:pStyle w:val="ETASparagraph"/>
        <w:rPr>
          <w:i/>
          <w:iCs/>
          <w:color w:val="984806" w:themeColor="accent6" w:themeShade="80"/>
          <w:sz w:val="16"/>
          <w:szCs w:val="14"/>
        </w:rPr>
      </w:pPr>
      <w:r w:rsidRPr="005909F4">
        <w:rPr>
          <w:i/>
          <w:iCs/>
          <w:color w:val="984806" w:themeColor="accent6" w:themeShade="80"/>
          <w:sz w:val="16"/>
          <w:szCs w:val="14"/>
        </w:rPr>
        <w:t xml:space="preserve">Distab17_Process(2); </w:t>
      </w:r>
    </w:p>
    <w:p w14:paraId="13A579D4" w14:textId="284E04B1" w:rsidR="005909F4" w:rsidRPr="005909F4" w:rsidRDefault="005909F4" w:rsidP="005909F4">
      <w:pPr>
        <w:pStyle w:val="ETASparagraph"/>
        <w:rPr>
          <w:i/>
          <w:iCs/>
          <w:sz w:val="16"/>
          <w:szCs w:val="14"/>
        </w:rPr>
      </w:pPr>
      <w:r w:rsidRPr="005909F4">
        <w:rPr>
          <w:i/>
          <w:iCs/>
          <w:sz w:val="16"/>
          <w:szCs w:val="14"/>
        </w:rPr>
        <w:t>}…</w:t>
      </w:r>
    </w:p>
    <w:p w14:paraId="5B38D9C0" w14:textId="78E4AA05" w:rsidR="005909F4" w:rsidRPr="005909F4" w:rsidRDefault="005909F4" w:rsidP="005909F4">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Xetk_CyclicEvent100ms</w:t>
      </w:r>
      <w:r>
        <w:rPr>
          <w:i/>
          <w:iCs/>
          <w:sz w:val="16"/>
          <w:szCs w:val="14"/>
        </w:rPr>
        <w:t>()</w:t>
      </w:r>
    </w:p>
    <w:p w14:paraId="2F067677" w14:textId="77777777" w:rsidR="005909F4" w:rsidRPr="005909F4" w:rsidRDefault="005909F4" w:rsidP="005909F4">
      <w:pPr>
        <w:pStyle w:val="ETASparagraph"/>
        <w:rPr>
          <w:i/>
          <w:iCs/>
          <w:sz w:val="16"/>
          <w:szCs w:val="14"/>
        </w:rPr>
      </w:pPr>
      <w:r w:rsidRPr="005909F4">
        <w:rPr>
          <w:i/>
          <w:iCs/>
          <w:sz w:val="16"/>
          <w:szCs w:val="14"/>
        </w:rPr>
        <w:t>{</w:t>
      </w:r>
    </w:p>
    <w:p w14:paraId="25FB734C" w14:textId="397F1412" w:rsidR="005909F4" w:rsidRPr="005909F4" w:rsidRDefault="005909F4" w:rsidP="005909F4">
      <w:pPr>
        <w:pStyle w:val="ETASparagraph"/>
        <w:rPr>
          <w:i/>
          <w:iCs/>
          <w:color w:val="984806" w:themeColor="accent6" w:themeShade="80"/>
          <w:sz w:val="16"/>
          <w:szCs w:val="14"/>
        </w:rPr>
      </w:pPr>
      <w:r w:rsidRPr="005909F4">
        <w:rPr>
          <w:i/>
          <w:iCs/>
          <w:color w:val="984806" w:themeColor="accent6" w:themeShade="80"/>
          <w:sz w:val="16"/>
          <w:szCs w:val="14"/>
        </w:rPr>
        <w:t xml:space="preserve">Distab17_Process(3); </w:t>
      </w:r>
    </w:p>
    <w:p w14:paraId="3A82E9B3" w14:textId="77777777" w:rsidR="005909F4" w:rsidRPr="005909F4" w:rsidRDefault="005909F4" w:rsidP="005909F4">
      <w:pPr>
        <w:pStyle w:val="ETASparagraph"/>
        <w:rPr>
          <w:i/>
          <w:iCs/>
          <w:sz w:val="16"/>
          <w:szCs w:val="14"/>
        </w:rPr>
      </w:pPr>
      <w:r w:rsidRPr="005909F4">
        <w:rPr>
          <w:i/>
          <w:iCs/>
          <w:sz w:val="16"/>
          <w:szCs w:val="14"/>
        </w:rPr>
        <w:t>}</w:t>
      </w:r>
    </w:p>
    <w:p w14:paraId="4DDD47D5" w14:textId="22E8302A" w:rsidR="005909F4" w:rsidRDefault="005909F4" w:rsidP="00D97DDB">
      <w:pPr>
        <w:pStyle w:val="ETASparagraph"/>
      </w:pPr>
      <w:r>
        <w:t xml:space="preserve">You must add following </w:t>
      </w:r>
      <w:r w:rsidRPr="00690027">
        <w:t>header file</w:t>
      </w:r>
      <w:r>
        <w:t xml:space="preserve"> which</w:t>
      </w:r>
      <w:r w:rsidRPr="00690027">
        <w:t xml:space="preserve"> </w:t>
      </w:r>
      <w:r>
        <w:t>is</w:t>
      </w:r>
      <w:r w:rsidRPr="00690027">
        <w:t xml:space="preserve"> needed</w:t>
      </w:r>
      <w:r>
        <w:t xml:space="preserve"> in your runnable file</w:t>
      </w:r>
      <w:r w:rsidRPr="00690027">
        <w:t>. Please add:</w:t>
      </w:r>
    </w:p>
    <w:p w14:paraId="2F682293" w14:textId="0260174F" w:rsidR="005909F4" w:rsidRDefault="005909F4" w:rsidP="005909F4">
      <w:pPr>
        <w:pStyle w:val="ETASparagraph"/>
        <w:rPr>
          <w:color w:val="984806" w:themeColor="accent6" w:themeShade="80"/>
        </w:rPr>
      </w:pPr>
      <w:proofErr w:type="gramStart"/>
      <w:r w:rsidRPr="005909F4">
        <w:rPr>
          <w:color w:val="7030A0"/>
        </w:rPr>
        <w:t>#include</w:t>
      </w:r>
      <w:proofErr w:type="gramEnd"/>
      <w:r w:rsidRPr="005909F4">
        <w:rPr>
          <w:color w:val="7030A0"/>
        </w:rPr>
        <w:t xml:space="preserve"> </w:t>
      </w:r>
      <w:r w:rsidRPr="005909F4">
        <w:rPr>
          <w:color w:val="984806" w:themeColor="accent6" w:themeShade="80"/>
        </w:rPr>
        <w:t>"ETK/D17/Distab17_Processes.h"</w:t>
      </w:r>
    </w:p>
    <w:p w14:paraId="5B0EB23C" w14:textId="6F90D187" w:rsidR="005909F4" w:rsidRDefault="005909F4" w:rsidP="005909F4">
      <w:pPr>
        <w:pStyle w:val="ETASparagraph"/>
      </w:pPr>
      <w:r w:rsidRPr="005909F4">
        <w:rPr>
          <w:noProof/>
        </w:rPr>
        <w:drawing>
          <wp:inline distT="0" distB="0" distL="0" distR="0" wp14:anchorId="21C308A1" wp14:editId="3B19D567">
            <wp:extent cx="1897512" cy="326220"/>
            <wp:effectExtent l="0" t="0" r="0" b="0"/>
            <wp:docPr id="18099871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87194" name=""/>
                    <pic:cNvPicPr/>
                  </pic:nvPicPr>
                  <pic:blipFill>
                    <a:blip r:embed="rId39"/>
                    <a:stretch>
                      <a:fillRect/>
                    </a:stretch>
                  </pic:blipFill>
                  <pic:spPr>
                    <a:xfrm>
                      <a:off x="0" y="0"/>
                      <a:ext cx="1936050" cy="332845"/>
                    </a:xfrm>
                    <a:prstGeom prst="rect">
                      <a:avLst/>
                    </a:prstGeom>
                  </pic:spPr>
                </pic:pic>
              </a:graphicData>
            </a:graphic>
          </wp:inline>
        </w:drawing>
      </w:r>
    </w:p>
    <w:p w14:paraId="06477D1D" w14:textId="77777777" w:rsidR="005909F4" w:rsidRDefault="005909F4" w:rsidP="005909F4">
      <w:pPr>
        <w:pStyle w:val="ETASparagraph"/>
      </w:pPr>
    </w:p>
    <w:p w14:paraId="73CDD151" w14:textId="77777777" w:rsidR="005909F4" w:rsidRDefault="005909F4" w:rsidP="005909F4">
      <w:pPr>
        <w:pStyle w:val="berschrift3"/>
      </w:pPr>
      <w:bookmarkStart w:id="22" w:name="_Toc233808822"/>
      <w:r>
        <w:t>A2L configuration in XCT Tool</w:t>
      </w:r>
      <w:bookmarkEnd w:id="22"/>
    </w:p>
    <w:p w14:paraId="39E4070A" w14:textId="6A03B75C" w:rsidR="005909F4" w:rsidRDefault="005909F4" w:rsidP="00D97DDB">
      <w:pPr>
        <w:pStyle w:val="ETASparagraph"/>
      </w:pPr>
      <w:r w:rsidRPr="00690027">
        <w:t xml:space="preserve">When now the code is compiled and flashed the ETK must be configured that </w:t>
      </w:r>
      <w:r>
        <w:t>Distab eventlist, config and output are</w:t>
      </w:r>
      <w:r w:rsidR="00150134">
        <w:t>a</w:t>
      </w:r>
      <w:r>
        <w:t xml:space="preserve"> is known for </w:t>
      </w:r>
      <w:r w:rsidRPr="00690027">
        <w:t>ETK.</w:t>
      </w:r>
      <w:r>
        <w:t xml:space="preserve"> </w:t>
      </w:r>
      <w:r w:rsidR="003E3D47">
        <w:t>Also,</w:t>
      </w:r>
      <w:r>
        <w:t xml:space="preserve"> the memory segment must be defined and the Distab runnable/raster created with definition of cycle time.</w:t>
      </w:r>
    </w:p>
    <w:p w14:paraId="34A49D55" w14:textId="067642C0" w:rsidR="005909F4" w:rsidRDefault="005909F4" w:rsidP="00D97DDB">
      <w:pPr>
        <w:pStyle w:val="ETASparagraph"/>
      </w:pPr>
      <w:r>
        <w:t>Now load the before created A2L file in XCT tool, open in parallel the .map file and search for the addresses for the Distab eventlist, config and output area.</w:t>
      </w:r>
    </w:p>
    <w:p w14:paraId="21793F68" w14:textId="480E6477" w:rsidR="005909F4" w:rsidRDefault="00A40955" w:rsidP="005909F4">
      <w:pPr>
        <w:pStyle w:val="ETASparagraph"/>
      </w:pPr>
      <w:r w:rsidRPr="00A40955">
        <w:rPr>
          <w:noProof/>
        </w:rPr>
        <w:drawing>
          <wp:inline distT="0" distB="0" distL="0" distR="0" wp14:anchorId="6B30FEB9" wp14:editId="03DD6E2D">
            <wp:extent cx="3994099" cy="309478"/>
            <wp:effectExtent l="0" t="0" r="0" b="0"/>
            <wp:docPr id="18677458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45855" name=""/>
                    <pic:cNvPicPr/>
                  </pic:nvPicPr>
                  <pic:blipFill>
                    <a:blip r:embed="rId40"/>
                    <a:stretch>
                      <a:fillRect/>
                    </a:stretch>
                  </pic:blipFill>
                  <pic:spPr>
                    <a:xfrm>
                      <a:off x="0" y="0"/>
                      <a:ext cx="4029346" cy="312209"/>
                    </a:xfrm>
                    <a:prstGeom prst="rect">
                      <a:avLst/>
                    </a:prstGeom>
                  </pic:spPr>
                </pic:pic>
              </a:graphicData>
            </a:graphic>
          </wp:inline>
        </w:drawing>
      </w:r>
    </w:p>
    <w:p w14:paraId="674B7AC5" w14:textId="5098B5F1" w:rsidR="005909F4" w:rsidRDefault="005909F4" w:rsidP="005909F4">
      <w:pPr>
        <w:pStyle w:val="ETASparagraph"/>
      </w:pPr>
      <w:r>
        <w:t xml:space="preserve">First important part is that they must </w:t>
      </w:r>
      <w:r w:rsidR="00F266C6">
        <w:t>be in</w:t>
      </w:r>
      <w:r>
        <w:t xml:space="preserve"> a memory segment from type </w:t>
      </w:r>
      <w:r>
        <w:tab/>
        <w:t xml:space="preserve">     VARIABLES RAM, because ETK must know where he can write and read.</w:t>
      </w:r>
    </w:p>
    <w:p w14:paraId="20D1D52E" w14:textId="77777777" w:rsidR="00F266C6" w:rsidRDefault="00F266C6" w:rsidP="005909F4">
      <w:pPr>
        <w:pStyle w:val="ETASparagraph"/>
      </w:pPr>
    </w:p>
    <w:p w14:paraId="174E041B" w14:textId="68D0797E" w:rsidR="005909F4" w:rsidRDefault="00F266C6" w:rsidP="005909F4">
      <w:pPr>
        <w:pStyle w:val="ETASparagraph"/>
      </w:pPr>
      <w:r w:rsidRPr="00F266C6">
        <w:rPr>
          <w:noProof/>
        </w:rPr>
        <w:lastRenderedPageBreak/>
        <w:drawing>
          <wp:inline distT="0" distB="0" distL="0" distR="0" wp14:anchorId="307871CA" wp14:editId="7638FBC9">
            <wp:extent cx="5227549" cy="2246400"/>
            <wp:effectExtent l="0" t="0" r="0" b="0"/>
            <wp:docPr id="14708418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41842" name=""/>
                    <pic:cNvPicPr/>
                  </pic:nvPicPr>
                  <pic:blipFill rotWithShape="1">
                    <a:blip r:embed="rId41"/>
                    <a:srcRect r="18053"/>
                    <a:stretch/>
                  </pic:blipFill>
                  <pic:spPr bwMode="auto">
                    <a:xfrm>
                      <a:off x="0" y="0"/>
                      <a:ext cx="5227549" cy="2246400"/>
                    </a:xfrm>
                    <a:prstGeom prst="rect">
                      <a:avLst/>
                    </a:prstGeom>
                    <a:ln>
                      <a:noFill/>
                    </a:ln>
                    <a:extLst>
                      <a:ext uri="{53640926-AAD7-44D8-BBD7-CCE9431645EC}">
                        <a14:shadowObscured xmlns:a14="http://schemas.microsoft.com/office/drawing/2010/main"/>
                      </a:ext>
                    </a:extLst>
                  </pic:spPr>
                </pic:pic>
              </a:graphicData>
            </a:graphic>
          </wp:inline>
        </w:drawing>
      </w:r>
    </w:p>
    <w:p w14:paraId="1DA0033B" w14:textId="324E2C14" w:rsidR="005909F4" w:rsidRDefault="005909F4" w:rsidP="005909F4">
      <w:pPr>
        <w:pStyle w:val="ETASparagraph"/>
      </w:pPr>
      <w:r>
        <w:t>Now go to the tab Distab Editor, activate Distab Version 17 and enter the addresses from map file for eventlist, config and output area start with each size. Then add the number of triggers depending on number of runnable/raster and assign the ECU ID (index number)</w:t>
      </w:r>
      <w:r w:rsidR="009E56AC">
        <w:t xml:space="preserve">. I recommend </w:t>
      </w:r>
      <w:r w:rsidR="003E3D47">
        <w:t>using</w:t>
      </w:r>
      <w:r w:rsidR="009E56AC">
        <w:t xml:space="preserve"> ECU ID = Trigger number = index of </w:t>
      </w:r>
      <w:r w:rsidR="003E3D47">
        <w:t>Distab</w:t>
      </w:r>
      <w:r w:rsidR="009E56AC">
        <w:t xml:space="preserve"> process. Then </w:t>
      </w:r>
      <w:r w:rsidR="003E3D47">
        <w:t>it’s</w:t>
      </w:r>
      <w:r w:rsidR="009E56AC">
        <w:t xml:space="preserve"> easier later for understanding and usage. At least add the data acquisition channel range for the used </w:t>
      </w:r>
      <w:r w:rsidR="003E3D47">
        <w:t>Distab</w:t>
      </w:r>
      <w:r w:rsidR="009E56AC">
        <w:t xml:space="preserve"> raster. Here you can use in this case 1 to 3 but I recommend </w:t>
      </w:r>
      <w:r w:rsidR="003E3D47">
        <w:t>using</w:t>
      </w:r>
      <w:r w:rsidR="009E56AC">
        <w:t xml:space="preserve"> 1 to 32 because when later more runnable/raster ´s are added then </w:t>
      </w:r>
      <w:r w:rsidR="003E3D47">
        <w:t>it’s</w:t>
      </w:r>
      <w:r w:rsidR="009E56AC">
        <w:t xml:space="preserve"> easier to change.</w:t>
      </w:r>
    </w:p>
    <w:p w14:paraId="5641E0B2" w14:textId="2711114E" w:rsidR="005909F4" w:rsidRDefault="00720411" w:rsidP="005909F4">
      <w:pPr>
        <w:pStyle w:val="ETASparagraph"/>
      </w:pPr>
      <w:r w:rsidRPr="00720411">
        <w:rPr>
          <w:noProof/>
        </w:rPr>
        <w:drawing>
          <wp:inline distT="0" distB="0" distL="0" distR="0" wp14:anchorId="54D1B2AE" wp14:editId="5BA5E747">
            <wp:extent cx="5400675" cy="2850515"/>
            <wp:effectExtent l="0" t="0" r="0" b="0"/>
            <wp:docPr id="3887821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82124" name=""/>
                    <pic:cNvPicPr/>
                  </pic:nvPicPr>
                  <pic:blipFill>
                    <a:blip r:embed="rId42"/>
                    <a:stretch>
                      <a:fillRect/>
                    </a:stretch>
                  </pic:blipFill>
                  <pic:spPr>
                    <a:xfrm>
                      <a:off x="0" y="0"/>
                      <a:ext cx="5400675" cy="2850515"/>
                    </a:xfrm>
                    <a:prstGeom prst="rect">
                      <a:avLst/>
                    </a:prstGeom>
                  </pic:spPr>
                </pic:pic>
              </a:graphicData>
            </a:graphic>
          </wp:inline>
        </w:drawing>
      </w:r>
    </w:p>
    <w:p w14:paraId="1420A86B" w14:textId="17295A6E" w:rsidR="009E56AC" w:rsidRDefault="009E56AC" w:rsidP="005909F4">
      <w:pPr>
        <w:pStyle w:val="ETASparagraph"/>
      </w:pPr>
      <w:r>
        <w:t>Now go to the tab Raster Editor and add you runnable/raster ‘s with name, t in microseconds for cycle time, highest priority for fastest raster, Distab for acquisition control and trigger source</w:t>
      </w:r>
      <w:r w:rsidR="006D5D0F">
        <w:t xml:space="preserve"> you can choose a fixed Hardware Trigger or a Dynamic. I recommend Dynamic Trigger, then ETK detects which Trigger is correct one.</w:t>
      </w:r>
    </w:p>
    <w:p w14:paraId="6B3251CB" w14:textId="05809928" w:rsidR="009E56AC" w:rsidRPr="005909F4" w:rsidRDefault="00720411" w:rsidP="005909F4">
      <w:pPr>
        <w:pStyle w:val="ETASparagraph"/>
      </w:pPr>
      <w:r w:rsidRPr="00720411">
        <w:rPr>
          <w:noProof/>
        </w:rPr>
        <w:drawing>
          <wp:inline distT="0" distB="0" distL="0" distR="0" wp14:anchorId="3180485B" wp14:editId="296655D3">
            <wp:extent cx="5368106" cy="1302105"/>
            <wp:effectExtent l="0" t="0" r="0" b="0"/>
            <wp:docPr id="20052138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13889" name=""/>
                    <pic:cNvPicPr/>
                  </pic:nvPicPr>
                  <pic:blipFill>
                    <a:blip r:embed="rId43"/>
                    <a:stretch>
                      <a:fillRect/>
                    </a:stretch>
                  </pic:blipFill>
                  <pic:spPr>
                    <a:xfrm>
                      <a:off x="0" y="0"/>
                      <a:ext cx="5405636" cy="1311208"/>
                    </a:xfrm>
                    <a:prstGeom prst="rect">
                      <a:avLst/>
                    </a:prstGeom>
                  </pic:spPr>
                </pic:pic>
              </a:graphicData>
            </a:graphic>
          </wp:inline>
        </w:drawing>
      </w:r>
    </w:p>
    <w:p w14:paraId="6C295A5E" w14:textId="6737D449" w:rsidR="005909F4" w:rsidRDefault="006D5D0F" w:rsidP="005909F4">
      <w:pPr>
        <w:pStyle w:val="ETASparagraph"/>
      </w:pPr>
      <w:r>
        <w:lastRenderedPageBreak/>
        <w:t>Then generate A2L file, merge A2L snippet with measurements. Now measurement in INCA should work.</w:t>
      </w:r>
      <w:r w:rsidR="00D13D39">
        <w:t xml:space="preserve"> The ECU property for variables per second and bytes per second must not be zero for Distab17. If </w:t>
      </w:r>
      <w:proofErr w:type="gramStart"/>
      <w:r w:rsidR="00D13D39">
        <w:t>its</w:t>
      </w:r>
      <w:proofErr w:type="gramEnd"/>
      <w:r w:rsidR="00D13D39">
        <w:t xml:space="preserve"> </w:t>
      </w:r>
      <w:r w:rsidR="00EC7F08">
        <w:t>zero,</w:t>
      </w:r>
      <w:r w:rsidR="00D13D39">
        <w:t xml:space="preserve"> then TDM is used instead of Distab17 !!!</w:t>
      </w:r>
    </w:p>
    <w:p w14:paraId="1A9F62CB" w14:textId="77777777" w:rsidR="006D5D0F" w:rsidRDefault="006D5D0F" w:rsidP="00717AD6">
      <w:pPr>
        <w:pStyle w:val="ETASparagraph"/>
      </w:pPr>
    </w:p>
    <w:p w14:paraId="2E1FA0AF" w14:textId="408EFC62" w:rsidR="00690027" w:rsidRDefault="006D5D0F" w:rsidP="006D5D0F">
      <w:pPr>
        <w:pStyle w:val="berschrift3"/>
      </w:pPr>
      <w:bookmarkStart w:id="23" w:name="_Toc233808823"/>
      <w:r>
        <w:t>Verify in XCT Tool and use in INCA</w:t>
      </w:r>
      <w:bookmarkEnd w:id="23"/>
    </w:p>
    <w:p w14:paraId="53B038FD" w14:textId="6AF92BF8" w:rsidR="006D5D0F" w:rsidRDefault="006D5D0F" w:rsidP="006D5D0F">
      <w:pPr>
        <w:pStyle w:val="ETASparagraph"/>
      </w:pPr>
      <w:r>
        <w:t xml:space="preserve">After </w:t>
      </w:r>
      <w:proofErr w:type="gramStart"/>
      <w:r>
        <w:t>import</w:t>
      </w:r>
      <w:proofErr w:type="gramEnd"/>
      <w:r>
        <w:t xml:space="preserve"> A2L in INCA, initialize and reconfigure your ETK then you can add variables to the defined raster.</w:t>
      </w:r>
    </w:p>
    <w:p w14:paraId="3650DBC8" w14:textId="2DC40B84" w:rsidR="006D5D0F" w:rsidRPr="006D5D0F" w:rsidRDefault="00315787" w:rsidP="006D5D0F">
      <w:pPr>
        <w:pStyle w:val="ETASparagraph"/>
      </w:pPr>
      <w:r w:rsidRPr="00315787">
        <w:rPr>
          <w:noProof/>
        </w:rPr>
        <w:drawing>
          <wp:inline distT="0" distB="0" distL="0" distR="0" wp14:anchorId="54FA9181" wp14:editId="3AF49406">
            <wp:extent cx="5400675" cy="2533015"/>
            <wp:effectExtent l="0" t="0" r="0" b="0"/>
            <wp:docPr id="1199523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2336" name=""/>
                    <pic:cNvPicPr/>
                  </pic:nvPicPr>
                  <pic:blipFill>
                    <a:blip r:embed="rId44"/>
                    <a:stretch>
                      <a:fillRect/>
                    </a:stretch>
                  </pic:blipFill>
                  <pic:spPr>
                    <a:xfrm>
                      <a:off x="0" y="0"/>
                      <a:ext cx="5400675" cy="2533015"/>
                    </a:xfrm>
                    <a:prstGeom prst="rect">
                      <a:avLst/>
                    </a:prstGeom>
                  </pic:spPr>
                </pic:pic>
              </a:graphicData>
            </a:graphic>
          </wp:inline>
        </w:drawing>
      </w:r>
    </w:p>
    <w:p w14:paraId="39FCF54D" w14:textId="77777777" w:rsidR="00717AD6" w:rsidRDefault="00717AD6" w:rsidP="00717AD6">
      <w:pPr>
        <w:pStyle w:val="ETASparagraph"/>
      </w:pPr>
    </w:p>
    <w:p w14:paraId="685B0EE7" w14:textId="6C8503C0" w:rsidR="006D5D0F" w:rsidRDefault="006D5D0F" w:rsidP="00717AD6">
      <w:pPr>
        <w:pStyle w:val="ETASparagraph"/>
      </w:pPr>
      <w:r>
        <w:t>To verify that you can connect in parallel with XCT tool and open with hex editor the eventlist, config and output area and see the configuration and the values changing.</w:t>
      </w:r>
      <w:r w:rsidR="00F32FB5">
        <w:t xml:space="preserve"> In this example I have added for each runnable/raster one </w:t>
      </w:r>
      <w:r w:rsidR="00F266C6">
        <w:t>2-byte</w:t>
      </w:r>
      <w:r w:rsidR="00F32FB5">
        <w:t xml:space="preserve"> signal from Core1 (0x6000….).</w:t>
      </w:r>
    </w:p>
    <w:p w14:paraId="4F966E55" w14:textId="44BDA792" w:rsidR="006D5D0F" w:rsidRDefault="00315787" w:rsidP="00717AD6">
      <w:pPr>
        <w:pStyle w:val="ETASparagraph"/>
      </w:pPr>
      <w:r w:rsidRPr="00315787">
        <w:rPr>
          <w:noProof/>
        </w:rPr>
        <w:drawing>
          <wp:inline distT="0" distB="0" distL="0" distR="0" wp14:anchorId="12861A54" wp14:editId="2193F8D4">
            <wp:extent cx="5111977" cy="3758400"/>
            <wp:effectExtent l="0" t="0" r="0" b="0"/>
            <wp:docPr id="18323343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34383" name=""/>
                    <pic:cNvPicPr/>
                  </pic:nvPicPr>
                  <pic:blipFill>
                    <a:blip r:embed="rId45"/>
                    <a:stretch>
                      <a:fillRect/>
                    </a:stretch>
                  </pic:blipFill>
                  <pic:spPr>
                    <a:xfrm>
                      <a:off x="0" y="0"/>
                      <a:ext cx="5111977" cy="3758400"/>
                    </a:xfrm>
                    <a:prstGeom prst="rect">
                      <a:avLst/>
                    </a:prstGeom>
                  </pic:spPr>
                </pic:pic>
              </a:graphicData>
            </a:graphic>
          </wp:inline>
        </w:drawing>
      </w:r>
    </w:p>
    <w:p w14:paraId="24654DAA" w14:textId="34B5C5C8" w:rsidR="00F32FB5" w:rsidRDefault="00F32FB5" w:rsidP="00F32FB5">
      <w:pPr>
        <w:pStyle w:val="berschrift2"/>
      </w:pPr>
      <w:bookmarkStart w:id="24" w:name="_Toc233808824"/>
      <w:r>
        <w:lastRenderedPageBreak/>
        <w:t>Trace based measurement method</w:t>
      </w:r>
      <w:bookmarkEnd w:id="24"/>
    </w:p>
    <w:p w14:paraId="583796BF" w14:textId="2FC37A7D" w:rsidR="00F32FB5" w:rsidRDefault="00F32FB5" w:rsidP="00F32FB5">
      <w:pPr>
        <w:pStyle w:val="ETASparagraph"/>
      </w:pPr>
      <w:r w:rsidRPr="00F32FB5">
        <w:t xml:space="preserve">Trace data is stored in the </w:t>
      </w:r>
      <w:r w:rsidR="007F4A12">
        <w:t>special memory</w:t>
      </w:r>
      <w:r w:rsidRPr="00F32FB5">
        <w:t xml:space="preserve"> </w:t>
      </w:r>
      <w:r>
        <w:t>when Trac</w:t>
      </w:r>
      <w:r w:rsidR="007F4A12">
        <w:t>e</w:t>
      </w:r>
      <w:r>
        <w:t>ToRam is only possible</w:t>
      </w:r>
      <w:r w:rsidRPr="00F32FB5">
        <w:t xml:space="preserve">. By default, </w:t>
      </w:r>
      <w:r w:rsidR="007F4A12">
        <w:t>this m</w:t>
      </w:r>
      <w:r w:rsidRPr="00F32FB5">
        <w:t>emory consists of a regular memory array (TCM – Trace Calibration Memory) built out of RAM Blocks (Tiles), which can be split into a Trace memory and a Calibration memory part.</w:t>
      </w:r>
      <w:r>
        <w:t xml:space="preserve"> When TraceToPin (FETK-T) is used then the whole</w:t>
      </w:r>
      <w:r w:rsidR="007F4A12">
        <w:t xml:space="preserve"> memory</w:t>
      </w:r>
      <w:r>
        <w:t xml:space="preserve"> can be used as Calibration Memory. When TraceToRam is used the first 512 Kbyte will be used as Trace Fifo.</w:t>
      </w:r>
      <w:r>
        <w:br/>
        <w:t xml:space="preserve">For Trace is no event config and </w:t>
      </w:r>
      <w:proofErr w:type="gramStart"/>
      <w:r>
        <w:t>or</w:t>
      </w:r>
      <w:proofErr w:type="gramEnd"/>
      <w:r>
        <w:t xml:space="preserve"> output area necessary. This will be done by the Trace engine and unit inside </w:t>
      </w:r>
      <w:r w:rsidR="007F4A12">
        <w:t>memory</w:t>
      </w:r>
      <w:r>
        <w:t xml:space="preserve">. Only trace windows must be defined for ETK where the ETK takes the data and </w:t>
      </w:r>
      <w:proofErr w:type="gramStart"/>
      <w:r>
        <w:t>provide</w:t>
      </w:r>
      <w:proofErr w:type="gramEnd"/>
      <w:r>
        <w:t xml:space="preserve"> it back to INCA or third-party tool.</w:t>
      </w:r>
    </w:p>
    <w:p w14:paraId="73CDD46A" w14:textId="77777777" w:rsidR="00F32FB5" w:rsidRPr="00717AD6" w:rsidRDefault="00F32FB5" w:rsidP="00F32FB5">
      <w:pPr>
        <w:pStyle w:val="berschrift3"/>
      </w:pPr>
      <w:bookmarkStart w:id="25" w:name="_Toc233808825"/>
      <w:r>
        <w:t>Needed Files</w:t>
      </w:r>
      <w:bookmarkEnd w:id="25"/>
    </w:p>
    <w:p w14:paraId="3A5AD255" w14:textId="135D0DC1" w:rsidR="00F32FB5" w:rsidRDefault="00F32FB5" w:rsidP="00F32FB5">
      <w:pPr>
        <w:pStyle w:val="ETASparagraph"/>
        <w:ind w:left="2874" w:hanging="1740"/>
      </w:pPr>
      <w:proofErr w:type="gramStart"/>
      <w:r>
        <w:t>At first</w:t>
      </w:r>
      <w:proofErr w:type="gramEnd"/>
      <w:r>
        <w:t xml:space="preserve"> copy the folder TRACE into your folder structure in the folder ETK:</w:t>
      </w:r>
    </w:p>
    <w:p w14:paraId="4943C90A" w14:textId="162CCFB1" w:rsidR="00F32FB5" w:rsidRDefault="00F32FB5" w:rsidP="00F32FB5">
      <w:pPr>
        <w:pStyle w:val="ETASparagraph"/>
        <w:ind w:left="2874" w:hanging="1740"/>
      </w:pPr>
      <w:r w:rsidRPr="00F32FB5">
        <w:rPr>
          <w:noProof/>
        </w:rPr>
        <w:drawing>
          <wp:inline distT="0" distB="0" distL="0" distR="0" wp14:anchorId="502888E0" wp14:editId="492E51CF">
            <wp:extent cx="5094000" cy="830133"/>
            <wp:effectExtent l="0" t="0" r="0" b="8255"/>
            <wp:docPr id="21097972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97259" name=""/>
                    <pic:cNvPicPr/>
                  </pic:nvPicPr>
                  <pic:blipFill>
                    <a:blip r:embed="rId46"/>
                    <a:stretch>
                      <a:fillRect/>
                    </a:stretch>
                  </pic:blipFill>
                  <pic:spPr>
                    <a:xfrm>
                      <a:off x="0" y="0"/>
                      <a:ext cx="5094000" cy="830133"/>
                    </a:xfrm>
                    <a:prstGeom prst="rect">
                      <a:avLst/>
                    </a:prstGeom>
                  </pic:spPr>
                </pic:pic>
              </a:graphicData>
            </a:graphic>
          </wp:inline>
        </w:drawing>
      </w:r>
    </w:p>
    <w:p w14:paraId="48846D62" w14:textId="77777777" w:rsidR="00F32FB5" w:rsidRDefault="00F32FB5" w:rsidP="00F32FB5">
      <w:pPr>
        <w:pStyle w:val="ETASparagraph"/>
      </w:pPr>
      <w:r>
        <w:t xml:space="preserve">Here </w:t>
      </w:r>
      <w:proofErr w:type="gramStart"/>
      <w:r>
        <w:t>a short</w:t>
      </w:r>
      <w:proofErr w:type="gramEnd"/>
      <w:r>
        <w:t xml:space="preserve"> description of the files :</w:t>
      </w:r>
    </w:p>
    <w:p w14:paraId="77819B84" w14:textId="3F4B5993" w:rsidR="00F32FB5" w:rsidRDefault="00F32FB5" w:rsidP="00F32FB5">
      <w:pPr>
        <w:pStyle w:val="ETASparagraph"/>
      </w:pPr>
      <w:proofErr w:type="spellStart"/>
      <w:r>
        <w:t>Trace_Fct.</w:t>
      </w:r>
      <w:proofErr w:type="gramStart"/>
      <w:r>
        <w:t>c</w:t>
      </w:r>
      <w:proofErr w:type="spellEnd"/>
      <w:r>
        <w:t>/</w:t>
      </w:r>
      <w:r w:rsidRPr="00690027">
        <w:t>.</w:t>
      </w:r>
      <w:proofErr w:type="gramEnd"/>
      <w:r w:rsidRPr="00690027">
        <w:t>h</w:t>
      </w:r>
      <w:r>
        <w:t xml:space="preserve"> contains the function to write the trace trigger.</w:t>
      </w:r>
    </w:p>
    <w:p w14:paraId="0BBF738F" w14:textId="77777777" w:rsidR="00D13D39" w:rsidRDefault="00F32FB5" w:rsidP="00F32FB5">
      <w:pPr>
        <w:pStyle w:val="ETASparagraph"/>
      </w:pPr>
      <w:proofErr w:type="spellStart"/>
      <w:r>
        <w:t>Trace</w:t>
      </w:r>
      <w:r w:rsidRPr="00690027">
        <w:t>_Inst.c</w:t>
      </w:r>
      <w:proofErr w:type="spellEnd"/>
      <w:r>
        <w:t xml:space="preserve">/.h </w:t>
      </w:r>
      <w:proofErr w:type="gramStart"/>
      <w:r w:rsidRPr="00690027">
        <w:t>containing</w:t>
      </w:r>
      <w:proofErr w:type="gramEnd"/>
      <w:r w:rsidRPr="00690027">
        <w:t xml:space="preserve"> the declaration of the </w:t>
      </w:r>
      <w:r>
        <w:t>trace</w:t>
      </w:r>
      <w:r w:rsidRPr="00690027">
        <w:t xml:space="preserve"> data </w:t>
      </w:r>
      <w:proofErr w:type="gramStart"/>
      <w:r w:rsidRPr="00690027">
        <w:t>structs</w:t>
      </w:r>
      <w:proofErr w:type="gramEnd"/>
      <w:r>
        <w:t xml:space="preserve">. Relevant section for linker. </w:t>
      </w:r>
    </w:p>
    <w:p w14:paraId="759F28CB" w14:textId="77777777" w:rsidR="00D13D39" w:rsidRDefault="00D13D39" w:rsidP="00F32FB5">
      <w:pPr>
        <w:pStyle w:val="ETASparagraph"/>
      </w:pPr>
    </w:p>
    <w:p w14:paraId="77AB3076" w14:textId="77777777" w:rsidR="00D13D39" w:rsidRDefault="00D13D39" w:rsidP="00D13D39">
      <w:pPr>
        <w:pStyle w:val="berschrift3"/>
      </w:pPr>
      <w:bookmarkStart w:id="26" w:name="_Toc233808826"/>
      <w:r>
        <w:t>Changes in Files for integration</w:t>
      </w:r>
      <w:bookmarkEnd w:id="26"/>
    </w:p>
    <w:p w14:paraId="7D6F0537" w14:textId="77777777" w:rsidR="00D13D39" w:rsidRDefault="00D13D39" w:rsidP="00D13D39">
      <w:pPr>
        <w:pStyle w:val="ETASparagraph"/>
      </w:pPr>
      <w:r>
        <w:t>Here is definition what must be adapted to ECU software for integration and what must be linked in linker file.</w:t>
      </w:r>
    </w:p>
    <w:p w14:paraId="272813FB" w14:textId="77777777" w:rsidR="00D13D39" w:rsidRDefault="00D13D39" w:rsidP="00D13D39">
      <w:pPr>
        <w:pStyle w:val="berschrift4"/>
      </w:pPr>
      <w:r w:rsidRPr="00122332">
        <w:t>ETK_Integration_Cfg.h</w:t>
      </w:r>
    </w:p>
    <w:p w14:paraId="4793478B" w14:textId="10A2FD25" w:rsidR="00D13D39" w:rsidRDefault="00D13D39" w:rsidP="00D13D39">
      <w:pPr>
        <w:pStyle w:val="ETASparagraph"/>
      </w:pPr>
      <w:r>
        <w:t>Activate the trace measurement method by activating define TRACE_SUPPORTED.</w:t>
      </w:r>
    </w:p>
    <w:p w14:paraId="782C84A5" w14:textId="1E1F823B" w:rsidR="00D13D39" w:rsidRPr="00122332" w:rsidRDefault="009E6C5C" w:rsidP="00D13D39">
      <w:pPr>
        <w:pStyle w:val="ETASparagraph"/>
      </w:pPr>
      <w:r w:rsidRPr="009E6C5C">
        <w:rPr>
          <w:noProof/>
        </w:rPr>
        <w:drawing>
          <wp:inline distT="0" distB="0" distL="0" distR="0" wp14:anchorId="39D3CC54" wp14:editId="3663FE3F">
            <wp:extent cx="4201752" cy="670897"/>
            <wp:effectExtent l="0" t="0" r="0" b="0"/>
            <wp:docPr id="1286320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2089" name=""/>
                    <pic:cNvPicPr/>
                  </pic:nvPicPr>
                  <pic:blipFill>
                    <a:blip r:embed="rId47"/>
                    <a:stretch>
                      <a:fillRect/>
                    </a:stretch>
                  </pic:blipFill>
                  <pic:spPr>
                    <a:xfrm>
                      <a:off x="0" y="0"/>
                      <a:ext cx="4235557" cy="676295"/>
                    </a:xfrm>
                    <a:prstGeom prst="rect">
                      <a:avLst/>
                    </a:prstGeom>
                  </pic:spPr>
                </pic:pic>
              </a:graphicData>
            </a:graphic>
          </wp:inline>
        </w:drawing>
      </w:r>
      <w:r w:rsidR="00D13D39">
        <w:t xml:space="preserve"> </w:t>
      </w:r>
    </w:p>
    <w:p w14:paraId="5EE9B662" w14:textId="77777777" w:rsidR="00D13D39" w:rsidRDefault="00D13D39" w:rsidP="00D13D39">
      <w:pPr>
        <w:pStyle w:val="ETASparagraph"/>
      </w:pPr>
    </w:p>
    <w:p w14:paraId="4706C4F6" w14:textId="4F61784E" w:rsidR="00D13D39" w:rsidRDefault="00D13D39" w:rsidP="00D13D39">
      <w:pPr>
        <w:pStyle w:val="berschrift4"/>
      </w:pPr>
      <w:proofErr w:type="spellStart"/>
      <w:r>
        <w:t>Trace_Fct.c</w:t>
      </w:r>
      <w:proofErr w:type="spellEnd"/>
    </w:p>
    <w:p w14:paraId="18B2383E" w14:textId="646EB550" w:rsidR="00D13D39" w:rsidRDefault="00D13D39" w:rsidP="00D13D39">
      <w:pPr>
        <w:pStyle w:val="ETASparagraph"/>
      </w:pPr>
      <w:r>
        <w:t xml:space="preserve">Here </w:t>
      </w:r>
      <w:proofErr w:type="gramStart"/>
      <w:r>
        <w:t>must two changes</w:t>
      </w:r>
      <w:proofErr w:type="gramEnd"/>
      <w:r>
        <w:t xml:space="preserve"> be </w:t>
      </w:r>
      <w:proofErr w:type="gramStart"/>
      <w:r>
        <w:t>done</w:t>
      </w:r>
      <w:proofErr w:type="gramEnd"/>
      <w:r>
        <w:t xml:space="preserve">. </w:t>
      </w:r>
      <w:r w:rsidRPr="00086755">
        <w:rPr>
          <w:highlight w:val="lightGray"/>
        </w:rPr>
        <w:t xml:space="preserve">#include </w:t>
      </w:r>
      <w:proofErr w:type="gramStart"/>
      <w:r w:rsidRPr="00086755">
        <w:rPr>
          <w:highlight w:val="lightGray"/>
        </w:rPr>
        <w:t>"../</w:t>
      </w:r>
      <w:r w:rsidR="00F266C6">
        <w:rPr>
          <w:highlight w:val="lightGray"/>
        </w:rPr>
        <w:t>..</w:t>
      </w:r>
      <w:proofErr w:type="gramEnd"/>
      <w:r w:rsidR="00F266C6">
        <w:rPr>
          <w:highlight w:val="lightGray"/>
        </w:rPr>
        <w:t>/</w:t>
      </w:r>
      <w:r w:rsidRPr="00086755">
        <w:rPr>
          <w:highlight w:val="lightGray"/>
        </w:rPr>
        <w:t>a_std_type.h"</w:t>
      </w:r>
      <w:r>
        <w:t xml:space="preserve"> </w:t>
      </w:r>
      <w:r>
        <w:sym w:font="Wingdings" w:char="F0E0"/>
      </w:r>
      <w:r>
        <w:t xml:space="preserve"> should be change to the file for standard types. Typically, is used the name Platform_Types.h. </w:t>
      </w:r>
      <w:r>
        <w:br/>
        <w:t xml:space="preserve">And comment the line for Distab17_Fct,h, because this is only needed when supplementary Distab is used. </w:t>
      </w:r>
    </w:p>
    <w:p w14:paraId="3446EDC1" w14:textId="661F2B70" w:rsidR="0092078A" w:rsidRDefault="0063662E" w:rsidP="00D13D39">
      <w:pPr>
        <w:pStyle w:val="ETASparagraph"/>
      </w:pPr>
      <w:r w:rsidRPr="0063662E">
        <w:rPr>
          <w:noProof/>
        </w:rPr>
        <w:drawing>
          <wp:inline distT="0" distB="0" distL="0" distR="0" wp14:anchorId="54D254C8" wp14:editId="6EA4CFB7">
            <wp:extent cx="2872100" cy="583200"/>
            <wp:effectExtent l="0" t="0" r="0" b="0"/>
            <wp:docPr id="4336537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53737" name=""/>
                    <pic:cNvPicPr/>
                  </pic:nvPicPr>
                  <pic:blipFill>
                    <a:blip r:embed="rId48"/>
                    <a:stretch>
                      <a:fillRect/>
                    </a:stretch>
                  </pic:blipFill>
                  <pic:spPr>
                    <a:xfrm>
                      <a:off x="0" y="0"/>
                      <a:ext cx="2872100" cy="583200"/>
                    </a:xfrm>
                    <a:prstGeom prst="rect">
                      <a:avLst/>
                    </a:prstGeom>
                  </pic:spPr>
                </pic:pic>
              </a:graphicData>
            </a:graphic>
          </wp:inline>
        </w:drawing>
      </w:r>
    </w:p>
    <w:p w14:paraId="0E18F303" w14:textId="77777777" w:rsidR="0092078A" w:rsidRDefault="0092078A" w:rsidP="00D13D39">
      <w:pPr>
        <w:pStyle w:val="ETASparagraph"/>
      </w:pPr>
    </w:p>
    <w:p w14:paraId="50A1E0CE" w14:textId="4F204FA4" w:rsidR="0092078A" w:rsidRDefault="0092078A" w:rsidP="0092078A">
      <w:pPr>
        <w:pStyle w:val="berschrift4"/>
      </w:pPr>
      <w:proofErr w:type="spellStart"/>
      <w:r>
        <w:lastRenderedPageBreak/>
        <w:t>Trace_Inst.c</w:t>
      </w:r>
      <w:proofErr w:type="spellEnd"/>
    </w:p>
    <w:p w14:paraId="186DB99D" w14:textId="29A4B81A" w:rsidR="0092078A" w:rsidRDefault="0092078A" w:rsidP="0092078A">
      <w:pPr>
        <w:pStyle w:val="ETASparagraph"/>
      </w:pPr>
      <w:r w:rsidRPr="00086755">
        <w:rPr>
          <w:highlight w:val="lightGray"/>
        </w:rPr>
        <w:t xml:space="preserve">#include </w:t>
      </w:r>
      <w:proofErr w:type="gramStart"/>
      <w:r w:rsidRPr="00086755">
        <w:rPr>
          <w:highlight w:val="lightGray"/>
        </w:rPr>
        <w:t>"../</w:t>
      </w:r>
      <w:r w:rsidR="00F266C6">
        <w:rPr>
          <w:highlight w:val="lightGray"/>
        </w:rPr>
        <w:t>..</w:t>
      </w:r>
      <w:proofErr w:type="gramEnd"/>
      <w:r w:rsidR="00F266C6">
        <w:rPr>
          <w:highlight w:val="lightGray"/>
        </w:rPr>
        <w:t>/</w:t>
      </w:r>
      <w:r w:rsidRPr="00086755">
        <w:rPr>
          <w:highlight w:val="lightGray"/>
        </w:rPr>
        <w:t>a_std_type.h"</w:t>
      </w:r>
      <w:r>
        <w:t xml:space="preserve"> </w:t>
      </w:r>
      <w:r>
        <w:sym w:font="Wingdings" w:char="F0E0"/>
      </w:r>
      <w:r>
        <w:t xml:space="preserve"> should be change to the file for standard types. Typically, is used the name Platform_Types.h. </w:t>
      </w:r>
      <w:r>
        <w:br/>
      </w:r>
      <w:r w:rsidR="0063662E" w:rsidRPr="0063662E">
        <w:rPr>
          <w:noProof/>
        </w:rPr>
        <w:drawing>
          <wp:inline distT="0" distB="0" distL="0" distR="0" wp14:anchorId="2F378E85" wp14:editId="68B2CD96">
            <wp:extent cx="2644314" cy="979200"/>
            <wp:effectExtent l="0" t="0" r="0" b="0"/>
            <wp:docPr id="12497200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20000" name=""/>
                    <pic:cNvPicPr/>
                  </pic:nvPicPr>
                  <pic:blipFill>
                    <a:blip r:embed="rId49"/>
                    <a:stretch>
                      <a:fillRect/>
                    </a:stretch>
                  </pic:blipFill>
                  <pic:spPr>
                    <a:xfrm>
                      <a:off x="0" y="0"/>
                      <a:ext cx="2644314" cy="979200"/>
                    </a:xfrm>
                    <a:prstGeom prst="rect">
                      <a:avLst/>
                    </a:prstGeom>
                  </pic:spPr>
                </pic:pic>
              </a:graphicData>
            </a:graphic>
          </wp:inline>
        </w:drawing>
      </w:r>
    </w:p>
    <w:p w14:paraId="16FEBF7D" w14:textId="4EC6C6B8" w:rsidR="0092078A" w:rsidRPr="00570241" w:rsidRDefault="0092078A" w:rsidP="0092078A">
      <w:pPr>
        <w:pStyle w:val="ETASparagraph"/>
        <w:rPr>
          <w:i/>
          <w:iCs/>
          <w:sz w:val="18"/>
          <w:szCs w:val="16"/>
        </w:rPr>
      </w:pPr>
      <w:r w:rsidRPr="00570241">
        <w:rPr>
          <w:i/>
          <w:iCs/>
          <w:color w:val="984806" w:themeColor="accent6" w:themeShade="80"/>
          <w:sz w:val="18"/>
          <w:szCs w:val="16"/>
        </w:rPr>
        <w:t>"</w:t>
      </w:r>
      <w:proofErr w:type="spellStart"/>
      <w:r w:rsidRPr="0092078A">
        <w:rPr>
          <w:i/>
          <w:iCs/>
          <w:color w:val="984806" w:themeColor="accent6" w:themeShade="80"/>
          <w:sz w:val="18"/>
          <w:szCs w:val="16"/>
        </w:rPr>
        <w:t>ETK_Trace_TriggerByValue</w:t>
      </w:r>
      <w:proofErr w:type="spellEnd"/>
      <w:r w:rsidRPr="00570241">
        <w:rPr>
          <w:i/>
          <w:iCs/>
          <w:color w:val="984806" w:themeColor="accent6" w:themeShade="80"/>
          <w:sz w:val="18"/>
          <w:szCs w:val="16"/>
        </w:rPr>
        <w:t>"</w:t>
      </w:r>
    </w:p>
    <w:p w14:paraId="4604C96B" w14:textId="362DB385" w:rsidR="0092078A" w:rsidRDefault="0092078A" w:rsidP="0092078A">
      <w:pPr>
        <w:pStyle w:val="ETASparagraph"/>
      </w:pPr>
      <w:r w:rsidRPr="00570241">
        <w:t>You c</w:t>
      </w:r>
      <w:r>
        <w:t xml:space="preserve">an link it where you want, </w:t>
      </w:r>
      <w:r w:rsidRPr="0092078A">
        <w:t xml:space="preserve">and </w:t>
      </w:r>
      <w:r>
        <w:t xml:space="preserve">it </w:t>
      </w:r>
      <w:r w:rsidRPr="0092078A">
        <w:t xml:space="preserve">should be 4 </w:t>
      </w:r>
      <w:proofErr w:type="gramStart"/>
      <w:r w:rsidRPr="0092078A">
        <w:t>byte</w:t>
      </w:r>
      <w:proofErr w:type="gramEnd"/>
      <w:r w:rsidRPr="0092078A">
        <w:t xml:space="preserve"> aligned.</w:t>
      </w:r>
      <w:r>
        <w:t xml:space="preserve"> As recommendation for uC with EMEM it should be linked to the EMEM and the other can be linked to any location of SRAM or LMU/DLMU. I advise also </w:t>
      </w:r>
      <w:proofErr w:type="gramStart"/>
      <w:r>
        <w:t>to set</w:t>
      </w:r>
      <w:proofErr w:type="gramEnd"/>
      <w:r>
        <w:t xml:space="preserve"> a </w:t>
      </w:r>
      <w:proofErr w:type="gramStart"/>
      <w:r>
        <w:t>fix</w:t>
      </w:r>
      <w:proofErr w:type="gramEnd"/>
      <w:r>
        <w:t xml:space="preserve"> value for this linker section </w:t>
      </w:r>
      <w:proofErr w:type="gramStart"/>
      <w:r>
        <w:t>that</w:t>
      </w:r>
      <w:proofErr w:type="gramEnd"/>
      <w:r>
        <w:t xml:space="preserve"> when some future changes </w:t>
      </w:r>
      <w:proofErr w:type="gramStart"/>
      <w:r>
        <w:t>will be</w:t>
      </w:r>
      <w:proofErr w:type="gramEnd"/>
      <w:r>
        <w:t xml:space="preserve"> </w:t>
      </w:r>
      <w:proofErr w:type="gramStart"/>
      <w:r>
        <w:t>done</w:t>
      </w:r>
      <w:proofErr w:type="gramEnd"/>
      <w:r>
        <w:t xml:space="preserve"> the addresses are not changing. So, you can avoid changing the parameters in A2L file every new software build.</w:t>
      </w:r>
    </w:p>
    <w:p w14:paraId="44AE29FE" w14:textId="77777777" w:rsidR="000F3290" w:rsidRPr="005909F4" w:rsidRDefault="0092078A" w:rsidP="000F3290">
      <w:pPr>
        <w:pStyle w:val="ETASparagraph"/>
        <w:rPr>
          <w:i/>
          <w:iCs/>
          <w:sz w:val="16"/>
          <w:szCs w:val="14"/>
        </w:rPr>
      </w:pPr>
      <w:r w:rsidRPr="005909F4">
        <w:rPr>
          <w:i/>
          <w:iCs/>
          <w:sz w:val="16"/>
          <w:szCs w:val="14"/>
        </w:rPr>
        <w:t xml:space="preserve">  </w:t>
      </w:r>
      <w:r w:rsidR="000F3290" w:rsidRPr="006974C1">
        <w:rPr>
          <w:i/>
          <w:iCs/>
          <w:sz w:val="16"/>
          <w:szCs w:val="14"/>
        </w:rPr>
        <w:t>.</w:t>
      </w:r>
      <w:proofErr w:type="spellStart"/>
      <w:r w:rsidR="000F3290" w:rsidRPr="006974C1">
        <w:rPr>
          <w:i/>
          <w:iCs/>
          <w:sz w:val="16"/>
          <w:szCs w:val="14"/>
        </w:rPr>
        <w:t>bss</w:t>
      </w:r>
      <w:proofErr w:type="spellEnd"/>
      <w:r w:rsidR="000F3290" w:rsidRPr="006974C1">
        <w:rPr>
          <w:i/>
          <w:iCs/>
          <w:sz w:val="16"/>
          <w:szCs w:val="14"/>
        </w:rPr>
        <w:t xml:space="preserve">  (NOLOAD) : ALIGN(4)</w:t>
      </w:r>
    </w:p>
    <w:p w14:paraId="38DA3176" w14:textId="688DC1C6" w:rsidR="0092078A" w:rsidRPr="005909F4" w:rsidRDefault="0092078A" w:rsidP="0092078A">
      <w:pPr>
        <w:pStyle w:val="ETASparagraph"/>
        <w:rPr>
          <w:i/>
          <w:iCs/>
          <w:sz w:val="16"/>
          <w:szCs w:val="14"/>
        </w:rPr>
      </w:pPr>
      <w:r w:rsidRPr="005909F4">
        <w:rPr>
          <w:i/>
          <w:iCs/>
          <w:sz w:val="16"/>
          <w:szCs w:val="14"/>
        </w:rPr>
        <w:t xml:space="preserve">  {</w:t>
      </w:r>
    </w:p>
    <w:p w14:paraId="25A84620" w14:textId="756BA916" w:rsidR="0092078A" w:rsidRPr="005909F4" w:rsidRDefault="0092078A" w:rsidP="0092078A">
      <w:pPr>
        <w:pStyle w:val="ETASparagraph"/>
        <w:rPr>
          <w:i/>
          <w:iCs/>
          <w:sz w:val="16"/>
          <w:szCs w:val="14"/>
        </w:rPr>
      </w:pPr>
      <w:r w:rsidRPr="005909F4">
        <w:rPr>
          <w:i/>
          <w:iCs/>
          <w:sz w:val="16"/>
          <w:szCs w:val="14"/>
        </w:rPr>
        <w:t xml:space="preserve">    select "*</w:t>
      </w:r>
      <w:r w:rsidRPr="005909F4">
        <w:rPr>
          <w:i/>
          <w:iCs/>
          <w:color w:val="984806" w:themeColor="accent6" w:themeShade="80"/>
          <w:sz w:val="16"/>
          <w:szCs w:val="14"/>
        </w:rPr>
        <w:t>.</w:t>
      </w:r>
      <w:proofErr w:type="spellStart"/>
      <w:r w:rsidRPr="0092078A">
        <w:rPr>
          <w:i/>
          <w:iCs/>
          <w:color w:val="984806" w:themeColor="accent6" w:themeShade="80"/>
          <w:sz w:val="16"/>
          <w:szCs w:val="14"/>
        </w:rPr>
        <w:t>ETK_Trace_TriggerByValue</w:t>
      </w:r>
      <w:proofErr w:type="spellEnd"/>
      <w:r w:rsidRPr="005909F4">
        <w:rPr>
          <w:i/>
          <w:iCs/>
          <w:sz w:val="16"/>
          <w:szCs w:val="14"/>
        </w:rPr>
        <w:t>";</w:t>
      </w:r>
    </w:p>
    <w:p w14:paraId="47568E09" w14:textId="34FE75EC" w:rsidR="000F3290" w:rsidRDefault="0092078A" w:rsidP="0092078A">
      <w:pPr>
        <w:pStyle w:val="ETASparagraph"/>
        <w:rPr>
          <w:i/>
          <w:iCs/>
          <w:sz w:val="16"/>
          <w:szCs w:val="14"/>
        </w:rPr>
      </w:pPr>
      <w:r w:rsidRPr="005909F4">
        <w:rPr>
          <w:i/>
          <w:iCs/>
          <w:sz w:val="16"/>
          <w:szCs w:val="14"/>
        </w:rPr>
        <w:t xml:space="preserve">  }</w:t>
      </w:r>
      <w:r w:rsidR="000F3290">
        <w:rPr>
          <w:i/>
          <w:iCs/>
          <w:sz w:val="16"/>
          <w:szCs w:val="14"/>
        </w:rPr>
        <w:t xml:space="preserve"> </w:t>
      </w:r>
      <w:r w:rsidR="000F3290" w:rsidRPr="006974C1">
        <w:rPr>
          <w:i/>
          <w:iCs/>
          <w:sz w:val="16"/>
          <w:szCs w:val="14"/>
        </w:rPr>
        <w:t>&gt; dspr0</w:t>
      </w:r>
    </w:p>
    <w:p w14:paraId="4EDBAA21" w14:textId="77777777" w:rsidR="000F3290" w:rsidRDefault="000F3290" w:rsidP="0092078A">
      <w:pPr>
        <w:pStyle w:val="ETASparagraph"/>
        <w:rPr>
          <w:i/>
          <w:iCs/>
          <w:sz w:val="16"/>
          <w:szCs w:val="14"/>
        </w:rPr>
      </w:pPr>
    </w:p>
    <w:p w14:paraId="2E0D7A9B" w14:textId="77777777" w:rsidR="00E36A3D" w:rsidRDefault="00E36A3D" w:rsidP="00E36A3D">
      <w:pPr>
        <w:pStyle w:val="berschrift3"/>
      </w:pPr>
      <w:bookmarkStart w:id="27" w:name="_Toc233808827"/>
      <w:r>
        <w:t>Call of function</w:t>
      </w:r>
      <w:bookmarkEnd w:id="27"/>
    </w:p>
    <w:p w14:paraId="56254A6C" w14:textId="2FDCF3D5" w:rsidR="00E36A3D" w:rsidRDefault="00E36A3D" w:rsidP="00E36A3D">
      <w:pPr>
        <w:pStyle w:val="ETASparagraph"/>
      </w:pPr>
      <w:r>
        <w:t>The trace trigger will be called in each runnable the customer wants to get a Trace raster for measurement in INCA or in third party tool.</w:t>
      </w:r>
    </w:p>
    <w:p w14:paraId="6FA50153" w14:textId="06C88C5F" w:rsidR="00E36A3D" w:rsidRDefault="00E36A3D" w:rsidP="00E36A3D">
      <w:pPr>
        <w:pStyle w:val="ETASparagraph"/>
      </w:pPr>
      <w:r>
        <w:t xml:space="preserve">The trace trigger must be called in a runnable / raster with a defined time cycle or synchronous time cycle and is called with the trigger number beginning with 1 like </w:t>
      </w:r>
      <w:proofErr w:type="spellStart"/>
      <w:r w:rsidRPr="00E36A3D">
        <w:rPr>
          <w:color w:val="984806" w:themeColor="accent6" w:themeShade="80"/>
        </w:rPr>
        <w:t>TraceExecTriggerByValue</w:t>
      </w:r>
      <w:proofErr w:type="spellEnd"/>
      <w:r w:rsidR="0077600F">
        <w:rPr>
          <w:color w:val="984806" w:themeColor="accent6" w:themeShade="80"/>
        </w:rPr>
        <w:t>(</w:t>
      </w:r>
      <w:r w:rsidRPr="005909F4">
        <w:rPr>
          <w:color w:val="984806" w:themeColor="accent6" w:themeShade="80"/>
        </w:rPr>
        <w:t>1</w:t>
      </w:r>
      <w:proofErr w:type="gramStart"/>
      <w:r w:rsidRPr="005909F4">
        <w:rPr>
          <w:color w:val="984806" w:themeColor="accent6" w:themeShade="80"/>
        </w:rPr>
        <w:t>)</w:t>
      </w:r>
      <w:r w:rsidRPr="00C411C5">
        <w:rPr>
          <w:color w:val="984806" w:themeColor="accent6" w:themeShade="80"/>
        </w:rPr>
        <w:t>;</w:t>
      </w:r>
      <w:r>
        <w:t>.</w:t>
      </w:r>
      <w:proofErr w:type="gramEnd"/>
      <w:r>
        <w:t xml:space="preserve"> Best is to use the fastest raster with the lowest trigger number. </w:t>
      </w:r>
    </w:p>
    <w:p w14:paraId="2830C32B" w14:textId="671024DB" w:rsidR="00E36A3D" w:rsidRDefault="00E36A3D" w:rsidP="00E36A3D">
      <w:pPr>
        <w:pStyle w:val="ETASparagraph"/>
      </w:pPr>
      <w:r w:rsidRPr="00E36A3D">
        <w:rPr>
          <w:noProof/>
        </w:rPr>
        <w:drawing>
          <wp:inline distT="0" distB="0" distL="0" distR="0" wp14:anchorId="7162D8DF" wp14:editId="1637884A">
            <wp:extent cx="2743200" cy="414141"/>
            <wp:effectExtent l="0" t="0" r="0" b="5080"/>
            <wp:docPr id="1879459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5941" name=""/>
                    <pic:cNvPicPr/>
                  </pic:nvPicPr>
                  <pic:blipFill>
                    <a:blip r:embed="rId50"/>
                    <a:stretch>
                      <a:fillRect/>
                    </a:stretch>
                  </pic:blipFill>
                  <pic:spPr>
                    <a:xfrm>
                      <a:off x="0" y="0"/>
                      <a:ext cx="2768226" cy="417919"/>
                    </a:xfrm>
                    <a:prstGeom prst="rect">
                      <a:avLst/>
                    </a:prstGeom>
                  </pic:spPr>
                </pic:pic>
              </a:graphicData>
            </a:graphic>
          </wp:inline>
        </w:drawing>
      </w:r>
    </w:p>
    <w:p w14:paraId="71BBFF64" w14:textId="77777777" w:rsidR="00E36A3D" w:rsidRDefault="00E36A3D" w:rsidP="00E36A3D">
      <w:pPr>
        <w:pStyle w:val="ETASparagraph"/>
      </w:pPr>
      <w:r>
        <w:t xml:space="preserve">For example, you have three </w:t>
      </w:r>
      <w:proofErr w:type="spellStart"/>
      <w:r>
        <w:t>runnable’s</w:t>
      </w:r>
      <w:proofErr w:type="spellEnd"/>
      <w:r>
        <w:t xml:space="preserve"> with 1ms, 10ms and 100ms you set the calls like following:</w:t>
      </w:r>
    </w:p>
    <w:p w14:paraId="54419710" w14:textId="77777777" w:rsidR="00E36A3D" w:rsidRPr="005909F4" w:rsidRDefault="00E36A3D" w:rsidP="00E36A3D">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Xetk_CyclicEvent1ms</w:t>
      </w:r>
      <w:r>
        <w:rPr>
          <w:i/>
          <w:iCs/>
          <w:sz w:val="16"/>
          <w:szCs w:val="14"/>
        </w:rPr>
        <w:t>()</w:t>
      </w:r>
    </w:p>
    <w:p w14:paraId="734D24D7" w14:textId="77777777" w:rsidR="00E36A3D" w:rsidRPr="005909F4" w:rsidRDefault="00E36A3D" w:rsidP="00E36A3D">
      <w:pPr>
        <w:pStyle w:val="ETASparagraph"/>
        <w:rPr>
          <w:i/>
          <w:iCs/>
          <w:sz w:val="16"/>
          <w:szCs w:val="14"/>
        </w:rPr>
      </w:pPr>
      <w:r w:rsidRPr="005909F4">
        <w:rPr>
          <w:i/>
          <w:iCs/>
          <w:sz w:val="16"/>
          <w:szCs w:val="14"/>
        </w:rPr>
        <w:t>{</w:t>
      </w:r>
    </w:p>
    <w:p w14:paraId="718B38C0" w14:textId="2B77018A" w:rsidR="00E36A3D" w:rsidRPr="005909F4" w:rsidRDefault="00E36A3D" w:rsidP="00E36A3D">
      <w:pPr>
        <w:pStyle w:val="ETASparagraph"/>
        <w:rPr>
          <w:i/>
          <w:iCs/>
          <w:color w:val="984806" w:themeColor="accent6" w:themeShade="80"/>
          <w:sz w:val="16"/>
          <w:szCs w:val="14"/>
        </w:rPr>
      </w:pPr>
      <w:proofErr w:type="spellStart"/>
      <w:r w:rsidRPr="00E36A3D">
        <w:rPr>
          <w:i/>
          <w:iCs/>
          <w:color w:val="984806" w:themeColor="accent6" w:themeShade="80"/>
          <w:sz w:val="16"/>
          <w:szCs w:val="14"/>
        </w:rPr>
        <w:t>TraceExecTriggerByValue</w:t>
      </w:r>
      <w:proofErr w:type="spellEnd"/>
      <w:r w:rsidRPr="00E36A3D">
        <w:rPr>
          <w:i/>
          <w:iCs/>
          <w:color w:val="984806" w:themeColor="accent6" w:themeShade="80"/>
          <w:sz w:val="16"/>
          <w:szCs w:val="14"/>
        </w:rPr>
        <w:t xml:space="preserve"> </w:t>
      </w:r>
      <w:r w:rsidRPr="005909F4">
        <w:rPr>
          <w:i/>
          <w:iCs/>
          <w:color w:val="984806" w:themeColor="accent6" w:themeShade="80"/>
          <w:sz w:val="16"/>
          <w:szCs w:val="14"/>
        </w:rPr>
        <w:t xml:space="preserve">(1); </w:t>
      </w:r>
    </w:p>
    <w:p w14:paraId="050D0647" w14:textId="77777777" w:rsidR="00E36A3D" w:rsidRPr="005909F4" w:rsidRDefault="00E36A3D" w:rsidP="00E36A3D">
      <w:pPr>
        <w:pStyle w:val="ETASparagraph"/>
        <w:rPr>
          <w:i/>
          <w:iCs/>
          <w:sz w:val="16"/>
          <w:szCs w:val="14"/>
        </w:rPr>
      </w:pPr>
      <w:r w:rsidRPr="005909F4">
        <w:rPr>
          <w:i/>
          <w:iCs/>
          <w:sz w:val="16"/>
          <w:szCs w:val="14"/>
        </w:rPr>
        <w:t>}…</w:t>
      </w:r>
    </w:p>
    <w:p w14:paraId="5FB69441" w14:textId="77777777" w:rsidR="00E36A3D" w:rsidRPr="005909F4" w:rsidRDefault="00E36A3D" w:rsidP="00E36A3D">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Xetk_CyclicEvent10ms</w:t>
      </w:r>
      <w:r>
        <w:rPr>
          <w:i/>
          <w:iCs/>
          <w:sz w:val="16"/>
          <w:szCs w:val="14"/>
        </w:rPr>
        <w:t>()</w:t>
      </w:r>
    </w:p>
    <w:p w14:paraId="7A625FDF" w14:textId="77777777" w:rsidR="00E36A3D" w:rsidRPr="005909F4" w:rsidRDefault="00E36A3D" w:rsidP="00E36A3D">
      <w:pPr>
        <w:pStyle w:val="ETASparagraph"/>
        <w:rPr>
          <w:i/>
          <w:iCs/>
          <w:sz w:val="16"/>
          <w:szCs w:val="14"/>
        </w:rPr>
      </w:pPr>
      <w:r w:rsidRPr="005909F4">
        <w:rPr>
          <w:i/>
          <w:iCs/>
          <w:sz w:val="16"/>
          <w:szCs w:val="14"/>
        </w:rPr>
        <w:t>{</w:t>
      </w:r>
    </w:p>
    <w:p w14:paraId="2B04DB2F" w14:textId="520C5D77" w:rsidR="00E36A3D" w:rsidRPr="005909F4" w:rsidRDefault="00E36A3D" w:rsidP="00E36A3D">
      <w:pPr>
        <w:pStyle w:val="ETASparagraph"/>
        <w:rPr>
          <w:i/>
          <w:iCs/>
          <w:color w:val="984806" w:themeColor="accent6" w:themeShade="80"/>
          <w:sz w:val="16"/>
          <w:szCs w:val="14"/>
        </w:rPr>
      </w:pPr>
      <w:proofErr w:type="spellStart"/>
      <w:r w:rsidRPr="00E36A3D">
        <w:rPr>
          <w:i/>
          <w:iCs/>
          <w:color w:val="984806" w:themeColor="accent6" w:themeShade="80"/>
          <w:sz w:val="16"/>
          <w:szCs w:val="14"/>
        </w:rPr>
        <w:t>TraceExecTriggerByValue</w:t>
      </w:r>
      <w:proofErr w:type="spellEnd"/>
      <w:r w:rsidRPr="00E36A3D">
        <w:rPr>
          <w:i/>
          <w:iCs/>
          <w:color w:val="984806" w:themeColor="accent6" w:themeShade="80"/>
          <w:sz w:val="16"/>
          <w:szCs w:val="14"/>
        </w:rPr>
        <w:t xml:space="preserve"> </w:t>
      </w:r>
      <w:r w:rsidRPr="005909F4">
        <w:rPr>
          <w:i/>
          <w:iCs/>
          <w:color w:val="984806" w:themeColor="accent6" w:themeShade="80"/>
          <w:sz w:val="16"/>
          <w:szCs w:val="14"/>
        </w:rPr>
        <w:t xml:space="preserve">(2); </w:t>
      </w:r>
    </w:p>
    <w:p w14:paraId="74596693" w14:textId="77777777" w:rsidR="00E36A3D" w:rsidRPr="005909F4" w:rsidRDefault="00E36A3D" w:rsidP="00E36A3D">
      <w:pPr>
        <w:pStyle w:val="ETASparagraph"/>
        <w:rPr>
          <w:i/>
          <w:iCs/>
          <w:sz w:val="16"/>
          <w:szCs w:val="14"/>
        </w:rPr>
      </w:pPr>
      <w:r w:rsidRPr="005909F4">
        <w:rPr>
          <w:i/>
          <w:iCs/>
          <w:sz w:val="16"/>
          <w:szCs w:val="14"/>
        </w:rPr>
        <w:t>}…</w:t>
      </w:r>
    </w:p>
    <w:p w14:paraId="24C100B4" w14:textId="77777777" w:rsidR="00E36A3D" w:rsidRPr="005909F4" w:rsidRDefault="00E36A3D" w:rsidP="00E36A3D">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Xetk_CyclicEvent100ms</w:t>
      </w:r>
      <w:r>
        <w:rPr>
          <w:i/>
          <w:iCs/>
          <w:sz w:val="16"/>
          <w:szCs w:val="14"/>
        </w:rPr>
        <w:t>()</w:t>
      </w:r>
    </w:p>
    <w:p w14:paraId="1B44B111" w14:textId="77777777" w:rsidR="00E36A3D" w:rsidRPr="005909F4" w:rsidRDefault="00E36A3D" w:rsidP="00E36A3D">
      <w:pPr>
        <w:pStyle w:val="ETASparagraph"/>
        <w:rPr>
          <w:i/>
          <w:iCs/>
          <w:sz w:val="16"/>
          <w:szCs w:val="14"/>
        </w:rPr>
      </w:pPr>
      <w:r w:rsidRPr="005909F4">
        <w:rPr>
          <w:i/>
          <w:iCs/>
          <w:sz w:val="16"/>
          <w:szCs w:val="14"/>
        </w:rPr>
        <w:t>{</w:t>
      </w:r>
    </w:p>
    <w:p w14:paraId="35498B14" w14:textId="734FF3C1" w:rsidR="00E36A3D" w:rsidRPr="005909F4" w:rsidRDefault="00E36A3D" w:rsidP="00E36A3D">
      <w:pPr>
        <w:pStyle w:val="ETASparagraph"/>
        <w:rPr>
          <w:i/>
          <w:iCs/>
          <w:color w:val="984806" w:themeColor="accent6" w:themeShade="80"/>
          <w:sz w:val="16"/>
          <w:szCs w:val="14"/>
        </w:rPr>
      </w:pPr>
      <w:proofErr w:type="spellStart"/>
      <w:r w:rsidRPr="00E36A3D">
        <w:rPr>
          <w:i/>
          <w:iCs/>
          <w:color w:val="984806" w:themeColor="accent6" w:themeShade="80"/>
          <w:sz w:val="16"/>
          <w:szCs w:val="14"/>
        </w:rPr>
        <w:t>TraceExecTriggerByValue</w:t>
      </w:r>
      <w:proofErr w:type="spellEnd"/>
      <w:r w:rsidRPr="00E36A3D">
        <w:rPr>
          <w:i/>
          <w:iCs/>
          <w:color w:val="984806" w:themeColor="accent6" w:themeShade="80"/>
          <w:sz w:val="16"/>
          <w:szCs w:val="14"/>
        </w:rPr>
        <w:t xml:space="preserve"> </w:t>
      </w:r>
      <w:r w:rsidRPr="005909F4">
        <w:rPr>
          <w:i/>
          <w:iCs/>
          <w:color w:val="984806" w:themeColor="accent6" w:themeShade="80"/>
          <w:sz w:val="16"/>
          <w:szCs w:val="14"/>
        </w:rPr>
        <w:t xml:space="preserve">(3); </w:t>
      </w:r>
    </w:p>
    <w:p w14:paraId="6169570E" w14:textId="77777777" w:rsidR="00E36A3D" w:rsidRPr="005909F4" w:rsidRDefault="00E36A3D" w:rsidP="00E36A3D">
      <w:pPr>
        <w:pStyle w:val="ETASparagraph"/>
        <w:rPr>
          <w:i/>
          <w:iCs/>
          <w:sz w:val="16"/>
          <w:szCs w:val="14"/>
        </w:rPr>
      </w:pPr>
      <w:r w:rsidRPr="005909F4">
        <w:rPr>
          <w:i/>
          <w:iCs/>
          <w:sz w:val="16"/>
          <w:szCs w:val="14"/>
        </w:rPr>
        <w:lastRenderedPageBreak/>
        <w:t>}</w:t>
      </w:r>
    </w:p>
    <w:p w14:paraId="73FB3FA7" w14:textId="77777777" w:rsidR="00E36A3D" w:rsidRDefault="00E36A3D" w:rsidP="00D97DDB">
      <w:pPr>
        <w:pStyle w:val="ETASparagraph"/>
      </w:pPr>
      <w:r>
        <w:t xml:space="preserve">You must add following </w:t>
      </w:r>
      <w:r w:rsidRPr="00690027">
        <w:t>header file</w:t>
      </w:r>
      <w:r>
        <w:t xml:space="preserve"> which</w:t>
      </w:r>
      <w:r w:rsidRPr="00690027">
        <w:t xml:space="preserve"> </w:t>
      </w:r>
      <w:r>
        <w:t>is</w:t>
      </w:r>
      <w:r w:rsidRPr="00690027">
        <w:t xml:space="preserve"> needed</w:t>
      </w:r>
      <w:r>
        <w:t xml:space="preserve"> in your runnable file</w:t>
      </w:r>
      <w:r w:rsidRPr="00690027">
        <w:t>. Please add:</w:t>
      </w:r>
    </w:p>
    <w:p w14:paraId="08C5D232" w14:textId="22D61392" w:rsidR="00E36A3D" w:rsidRDefault="00E36A3D" w:rsidP="00E36A3D">
      <w:pPr>
        <w:pStyle w:val="ETASparagraph"/>
        <w:rPr>
          <w:color w:val="984806" w:themeColor="accent6" w:themeShade="80"/>
        </w:rPr>
      </w:pPr>
      <w:r w:rsidRPr="005909F4">
        <w:rPr>
          <w:color w:val="7030A0"/>
        </w:rPr>
        <w:t xml:space="preserve">#include </w:t>
      </w:r>
      <w:r w:rsidRPr="005909F4">
        <w:rPr>
          <w:color w:val="984806" w:themeColor="accent6" w:themeShade="80"/>
        </w:rPr>
        <w:t>"ETK/</w:t>
      </w:r>
      <w:r w:rsidRPr="00E36A3D">
        <w:t xml:space="preserve"> </w:t>
      </w:r>
      <w:r w:rsidRPr="00E36A3D">
        <w:rPr>
          <w:color w:val="984806" w:themeColor="accent6" w:themeShade="80"/>
        </w:rPr>
        <w:t>TRACE/</w:t>
      </w:r>
      <w:proofErr w:type="spellStart"/>
      <w:r w:rsidRPr="00E36A3D">
        <w:rPr>
          <w:color w:val="984806" w:themeColor="accent6" w:themeShade="80"/>
        </w:rPr>
        <w:t>Trace_Fct</w:t>
      </w:r>
      <w:r w:rsidRPr="005909F4">
        <w:rPr>
          <w:color w:val="984806" w:themeColor="accent6" w:themeShade="80"/>
        </w:rPr>
        <w:t>.h</w:t>
      </w:r>
      <w:proofErr w:type="spellEnd"/>
      <w:r w:rsidRPr="005909F4">
        <w:rPr>
          <w:color w:val="984806" w:themeColor="accent6" w:themeShade="80"/>
        </w:rPr>
        <w:t>"</w:t>
      </w:r>
    </w:p>
    <w:p w14:paraId="281D8AA1" w14:textId="071CE8B8" w:rsidR="00E36A3D" w:rsidRDefault="00E36A3D" w:rsidP="00E36A3D">
      <w:pPr>
        <w:pStyle w:val="ETASparagraph"/>
      </w:pPr>
      <w:r w:rsidRPr="00E36A3D">
        <w:rPr>
          <w:noProof/>
        </w:rPr>
        <w:drawing>
          <wp:inline distT="0" distB="0" distL="0" distR="0" wp14:anchorId="7B1897D5" wp14:editId="4837687F">
            <wp:extent cx="1675519" cy="361823"/>
            <wp:effectExtent l="0" t="0" r="1270" b="635"/>
            <wp:docPr id="4435393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539303" name=""/>
                    <pic:cNvPicPr/>
                  </pic:nvPicPr>
                  <pic:blipFill>
                    <a:blip r:embed="rId51"/>
                    <a:stretch>
                      <a:fillRect/>
                    </a:stretch>
                  </pic:blipFill>
                  <pic:spPr>
                    <a:xfrm>
                      <a:off x="0" y="0"/>
                      <a:ext cx="1685415" cy="363960"/>
                    </a:xfrm>
                    <a:prstGeom prst="rect">
                      <a:avLst/>
                    </a:prstGeom>
                  </pic:spPr>
                </pic:pic>
              </a:graphicData>
            </a:graphic>
          </wp:inline>
        </w:drawing>
      </w:r>
    </w:p>
    <w:p w14:paraId="6D76F71E" w14:textId="77777777" w:rsidR="00EC7F08" w:rsidRDefault="00EC7F08" w:rsidP="0092078A">
      <w:pPr>
        <w:pStyle w:val="ETASparagraph"/>
      </w:pPr>
    </w:p>
    <w:p w14:paraId="7789F993" w14:textId="77777777" w:rsidR="00EC7F08" w:rsidRDefault="00EC7F08" w:rsidP="00EC7F08">
      <w:pPr>
        <w:pStyle w:val="berschrift3"/>
      </w:pPr>
      <w:bookmarkStart w:id="28" w:name="_Toc233808828"/>
      <w:r>
        <w:t>A2L configuration in XCT Tool</w:t>
      </w:r>
      <w:bookmarkEnd w:id="28"/>
    </w:p>
    <w:p w14:paraId="033884B4" w14:textId="6E1B9DDA" w:rsidR="00EC7F08" w:rsidRDefault="00EC7F08" w:rsidP="00D97DDB">
      <w:pPr>
        <w:pStyle w:val="ETASparagraph"/>
      </w:pPr>
      <w:proofErr w:type="gramStart"/>
      <w:r w:rsidRPr="00690027">
        <w:t>When now</w:t>
      </w:r>
      <w:proofErr w:type="gramEnd"/>
      <w:r w:rsidRPr="00690027">
        <w:t xml:space="preserve"> the code is compiled and flashed the ETK must be configured </w:t>
      </w:r>
      <w:r>
        <w:t>for trace windows and where is the trace trigger</w:t>
      </w:r>
      <w:r w:rsidRPr="00690027">
        <w:t>.</w:t>
      </w:r>
      <w:r>
        <w:t xml:space="preserve"> </w:t>
      </w:r>
    </w:p>
    <w:p w14:paraId="2A47A105" w14:textId="0E4C0555" w:rsidR="00EC7F08" w:rsidRDefault="00EC7F08" w:rsidP="00EC7F08">
      <w:pPr>
        <w:pStyle w:val="ETASparagraph"/>
      </w:pPr>
      <w:r>
        <w:t>Now load the before created A2L file in XCT tool with handshake, open in parallel the .map file and search for the address from trace trigger.</w:t>
      </w:r>
    </w:p>
    <w:p w14:paraId="18F8F611" w14:textId="44AA9DBA" w:rsidR="00EC7F08" w:rsidRDefault="009E6C5C" w:rsidP="00EC7F08">
      <w:pPr>
        <w:pStyle w:val="ETASparagraph"/>
      </w:pPr>
      <w:r w:rsidRPr="009E6C5C">
        <w:rPr>
          <w:noProof/>
        </w:rPr>
        <w:drawing>
          <wp:inline distT="0" distB="0" distL="0" distR="0" wp14:anchorId="6071B1A0" wp14:editId="44410219">
            <wp:extent cx="3012471" cy="187726"/>
            <wp:effectExtent l="0" t="0" r="0" b="0"/>
            <wp:docPr id="18652805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80584" name=""/>
                    <pic:cNvPicPr/>
                  </pic:nvPicPr>
                  <pic:blipFill>
                    <a:blip r:embed="rId52"/>
                    <a:stretch>
                      <a:fillRect/>
                    </a:stretch>
                  </pic:blipFill>
                  <pic:spPr>
                    <a:xfrm>
                      <a:off x="0" y="0"/>
                      <a:ext cx="3137280" cy="195504"/>
                    </a:xfrm>
                    <a:prstGeom prst="rect">
                      <a:avLst/>
                    </a:prstGeom>
                  </pic:spPr>
                </pic:pic>
              </a:graphicData>
            </a:graphic>
          </wp:inline>
        </w:drawing>
      </w:r>
    </w:p>
    <w:p w14:paraId="10B22CB9" w14:textId="531DC116" w:rsidR="00EC7F08" w:rsidRDefault="00EC7F08" w:rsidP="00EC7F08">
      <w:pPr>
        <w:pStyle w:val="ETASparagraph"/>
      </w:pPr>
      <w:r>
        <w:t>Now go to the tab Memory Layout Editor and add the trace windows with start address and size where your measurements are located. Then assign bus master/slave and enable if needed/wanted FGT (fine grain trace).</w:t>
      </w:r>
    </w:p>
    <w:p w14:paraId="36D4C4A2" w14:textId="39A04CED" w:rsidR="00EC7F08" w:rsidRDefault="009E6C5C" w:rsidP="00EC7F08">
      <w:pPr>
        <w:pStyle w:val="ETASparagraph"/>
      </w:pPr>
      <w:r w:rsidRPr="009E6C5C">
        <w:rPr>
          <w:noProof/>
        </w:rPr>
        <w:drawing>
          <wp:inline distT="0" distB="0" distL="0" distR="0" wp14:anchorId="55B3F581" wp14:editId="12D1BC11">
            <wp:extent cx="4493462" cy="633470"/>
            <wp:effectExtent l="0" t="0" r="0" b="0"/>
            <wp:docPr id="20542823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82345" name=""/>
                    <pic:cNvPicPr/>
                  </pic:nvPicPr>
                  <pic:blipFill>
                    <a:blip r:embed="rId53"/>
                    <a:stretch>
                      <a:fillRect/>
                    </a:stretch>
                  </pic:blipFill>
                  <pic:spPr>
                    <a:xfrm>
                      <a:off x="0" y="0"/>
                      <a:ext cx="4513932" cy="636356"/>
                    </a:xfrm>
                    <a:prstGeom prst="rect">
                      <a:avLst/>
                    </a:prstGeom>
                  </pic:spPr>
                </pic:pic>
              </a:graphicData>
            </a:graphic>
          </wp:inline>
        </w:drawing>
      </w:r>
    </w:p>
    <w:p w14:paraId="422AED9D" w14:textId="3EAA1D02" w:rsidR="00EC7F08" w:rsidRDefault="00EC7F08" w:rsidP="00EC7F08">
      <w:pPr>
        <w:pStyle w:val="ETASparagraph"/>
      </w:pPr>
      <w:r>
        <w:t>Now switch the tab to Raster editor and add for each trace trigger in a runnable/raster a new trace raster with cycle time, priority (for all same), Trace for acquisition control and new Trace for trigger source. Then change trigger address and value of runnable/raster.</w:t>
      </w:r>
    </w:p>
    <w:p w14:paraId="3A7A5A9E" w14:textId="397F6680" w:rsidR="00EC7F08" w:rsidRDefault="009E6C5C" w:rsidP="00EC7F08">
      <w:pPr>
        <w:pStyle w:val="ETASparagraph"/>
      </w:pPr>
      <w:r w:rsidRPr="009E6C5C">
        <w:rPr>
          <w:noProof/>
        </w:rPr>
        <w:drawing>
          <wp:inline distT="0" distB="0" distL="0" distR="0" wp14:anchorId="678C01F5" wp14:editId="20AF8754">
            <wp:extent cx="5094000" cy="1175723"/>
            <wp:effectExtent l="0" t="0" r="0" b="0"/>
            <wp:docPr id="43368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809" name=""/>
                    <pic:cNvPicPr/>
                  </pic:nvPicPr>
                  <pic:blipFill>
                    <a:blip r:embed="rId54"/>
                    <a:stretch>
                      <a:fillRect/>
                    </a:stretch>
                  </pic:blipFill>
                  <pic:spPr>
                    <a:xfrm>
                      <a:off x="0" y="0"/>
                      <a:ext cx="5094000" cy="1175723"/>
                    </a:xfrm>
                    <a:prstGeom prst="rect">
                      <a:avLst/>
                    </a:prstGeom>
                  </pic:spPr>
                </pic:pic>
              </a:graphicData>
            </a:graphic>
          </wp:inline>
        </w:drawing>
      </w:r>
    </w:p>
    <w:p w14:paraId="2A17D66C" w14:textId="1F7B38AC" w:rsidR="00EC7F08" w:rsidRDefault="00EC7F08" w:rsidP="00EC7F08">
      <w:pPr>
        <w:pStyle w:val="ETASparagraph"/>
      </w:pPr>
      <w:r>
        <w:t xml:space="preserve">Then generate A2L file, merge A2L snippet with measurements. Now measurement in INCA should work. </w:t>
      </w:r>
    </w:p>
    <w:p w14:paraId="6F89B6A9" w14:textId="77777777" w:rsidR="00EC7F08" w:rsidRDefault="00EC7F08" w:rsidP="00EC7F08">
      <w:pPr>
        <w:pStyle w:val="ETASparagraph"/>
      </w:pPr>
    </w:p>
    <w:p w14:paraId="113171E6" w14:textId="77777777" w:rsidR="00EC7F08" w:rsidRDefault="00EC7F08" w:rsidP="00EC7F08">
      <w:pPr>
        <w:pStyle w:val="berschrift3"/>
      </w:pPr>
      <w:bookmarkStart w:id="29" w:name="_Toc233808829"/>
      <w:r>
        <w:t>Verify in XCT Tool and use in INCA</w:t>
      </w:r>
      <w:bookmarkEnd w:id="29"/>
    </w:p>
    <w:p w14:paraId="30EB4BD0" w14:textId="501DED50" w:rsidR="00EC7F08" w:rsidRPr="000F3290" w:rsidRDefault="00EC7F08" w:rsidP="00EC7F08">
      <w:pPr>
        <w:pStyle w:val="ETASparagraph"/>
        <w:rPr>
          <w:b/>
          <w:bCs/>
        </w:rPr>
      </w:pPr>
      <w:r>
        <w:t xml:space="preserve">After </w:t>
      </w:r>
      <w:proofErr w:type="gramStart"/>
      <w:r>
        <w:t>import</w:t>
      </w:r>
      <w:proofErr w:type="gramEnd"/>
      <w:r>
        <w:t xml:space="preserve"> A2L in INCA, initialize and reconfigure your ETK then you can add variables to the defined raster.</w:t>
      </w:r>
      <w:r w:rsidR="009B5510">
        <w:t xml:space="preserve"> To check that all is working as expected you can open in parallel XCT tool and look over monitoring variable </w:t>
      </w:r>
      <w:proofErr w:type="spellStart"/>
      <w:r w:rsidR="009B5510">
        <w:t>ETAS_XETK_TraceCurrent</w:t>
      </w:r>
      <w:proofErr w:type="spellEnd"/>
      <w:r w:rsidR="009B5510">
        <w:t xml:space="preserve"> the actual trace data rate and see in hex editor on trace trigger address when trace trigger is written from ECU software. In this example trace trigger is located at </w:t>
      </w:r>
      <w:r w:rsidR="009E6C5C" w:rsidRPr="009E6C5C">
        <w:t>0x7000B8A8</w:t>
      </w:r>
      <w:r w:rsidR="009B5510">
        <w:t>.</w:t>
      </w:r>
    </w:p>
    <w:p w14:paraId="02F330D9" w14:textId="0BD457A9" w:rsidR="00EC7F08" w:rsidRDefault="00EC7F08" w:rsidP="00EC7F08">
      <w:pPr>
        <w:pStyle w:val="ETASparagraph"/>
      </w:pPr>
    </w:p>
    <w:p w14:paraId="69FDF736" w14:textId="4E113606" w:rsidR="0077600F" w:rsidRDefault="009E6C5C" w:rsidP="0092078A">
      <w:pPr>
        <w:pStyle w:val="ETASparagraph"/>
      </w:pPr>
      <w:r w:rsidRPr="009E6C5C">
        <w:rPr>
          <w:noProof/>
        </w:rPr>
        <w:lastRenderedPageBreak/>
        <w:drawing>
          <wp:inline distT="0" distB="0" distL="0" distR="0" wp14:anchorId="055260B8" wp14:editId="5C71CD24">
            <wp:extent cx="5094000" cy="3007287"/>
            <wp:effectExtent l="0" t="0" r="0" b="0"/>
            <wp:docPr id="14517681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68177" name=""/>
                    <pic:cNvPicPr/>
                  </pic:nvPicPr>
                  <pic:blipFill>
                    <a:blip r:embed="rId55"/>
                    <a:stretch>
                      <a:fillRect/>
                    </a:stretch>
                  </pic:blipFill>
                  <pic:spPr>
                    <a:xfrm>
                      <a:off x="0" y="0"/>
                      <a:ext cx="5094000" cy="3007287"/>
                    </a:xfrm>
                    <a:prstGeom prst="rect">
                      <a:avLst/>
                    </a:prstGeom>
                  </pic:spPr>
                </pic:pic>
              </a:graphicData>
            </a:graphic>
          </wp:inline>
        </w:drawing>
      </w:r>
    </w:p>
    <w:p w14:paraId="3C5FFF91" w14:textId="77777777" w:rsidR="0077600F" w:rsidRDefault="0077600F" w:rsidP="0092078A">
      <w:pPr>
        <w:pStyle w:val="ETASparagraph"/>
      </w:pPr>
    </w:p>
    <w:p w14:paraId="76D809EA" w14:textId="6EE35EBA" w:rsidR="0077600F" w:rsidRDefault="0077600F" w:rsidP="0077600F">
      <w:pPr>
        <w:pStyle w:val="berschrift2"/>
      </w:pPr>
      <w:bookmarkStart w:id="30" w:name="_Toc233808830"/>
      <w:r>
        <w:t>Supplementary Distab measurement method</w:t>
      </w:r>
      <w:r w:rsidR="002D62B4">
        <w:t xml:space="preserve"> (</w:t>
      </w:r>
      <w:r w:rsidR="00A842BF">
        <w:t>Actual not supported</w:t>
      </w:r>
      <w:r w:rsidR="002D62B4">
        <w:t>)</w:t>
      </w:r>
      <w:bookmarkEnd w:id="30"/>
    </w:p>
    <w:p w14:paraId="590148B9" w14:textId="0A899C64" w:rsidR="0077600F" w:rsidRDefault="0077600F" w:rsidP="0077600F">
      <w:pPr>
        <w:pStyle w:val="ETASparagraph"/>
      </w:pPr>
      <w:r>
        <w:t xml:space="preserve">This is a combination of </w:t>
      </w:r>
      <w:proofErr w:type="gramStart"/>
      <w:r>
        <w:t>trace based</w:t>
      </w:r>
      <w:proofErr w:type="gramEnd"/>
      <w:r>
        <w:t xml:space="preserve"> measurement with Distab and is needed when not all measurement variables can be measured via trace due to missing trace windows and this will be measured then via Distab, which is then located inside of a trace window. In this case only trace runnable/raster are defined.</w:t>
      </w:r>
    </w:p>
    <w:p w14:paraId="214FBEA5" w14:textId="77777777" w:rsidR="0077600F" w:rsidRPr="00717AD6" w:rsidRDefault="0077600F" w:rsidP="0077600F">
      <w:pPr>
        <w:pStyle w:val="berschrift3"/>
      </w:pPr>
      <w:bookmarkStart w:id="31" w:name="_Toc233808831"/>
      <w:r>
        <w:t>Needed Files</w:t>
      </w:r>
      <w:bookmarkEnd w:id="31"/>
    </w:p>
    <w:p w14:paraId="0B5186D4" w14:textId="5AD4EA76" w:rsidR="0077600F" w:rsidRDefault="0077600F" w:rsidP="0077600F">
      <w:pPr>
        <w:pStyle w:val="ETASparagraph"/>
        <w:ind w:left="2874" w:hanging="1740"/>
      </w:pPr>
      <w:r>
        <w:t>For this you need to copy both folder TRACE and DISTAB into your folder structure :</w:t>
      </w:r>
    </w:p>
    <w:p w14:paraId="51AE200C" w14:textId="2427FEAE" w:rsidR="0077600F" w:rsidRDefault="002D62B4" w:rsidP="0077600F">
      <w:pPr>
        <w:pStyle w:val="ETASparagraph"/>
        <w:ind w:left="2874" w:hanging="1740"/>
      </w:pPr>
      <w:r w:rsidRPr="002D62B4">
        <w:rPr>
          <w:noProof/>
        </w:rPr>
        <w:drawing>
          <wp:inline distT="0" distB="0" distL="0" distR="0" wp14:anchorId="2D623154" wp14:editId="4BB58C8A">
            <wp:extent cx="2489494" cy="854238"/>
            <wp:effectExtent l="0" t="0" r="0" b="0"/>
            <wp:docPr id="19748797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79710" name=""/>
                    <pic:cNvPicPr/>
                  </pic:nvPicPr>
                  <pic:blipFill>
                    <a:blip r:embed="rId56"/>
                    <a:stretch>
                      <a:fillRect/>
                    </a:stretch>
                  </pic:blipFill>
                  <pic:spPr>
                    <a:xfrm>
                      <a:off x="0" y="0"/>
                      <a:ext cx="2501628" cy="858402"/>
                    </a:xfrm>
                    <a:prstGeom prst="rect">
                      <a:avLst/>
                    </a:prstGeom>
                  </pic:spPr>
                </pic:pic>
              </a:graphicData>
            </a:graphic>
          </wp:inline>
        </w:drawing>
      </w:r>
    </w:p>
    <w:p w14:paraId="02DD7AA1" w14:textId="5524A18E" w:rsidR="0077600F" w:rsidRDefault="0077600F" w:rsidP="0077600F">
      <w:pPr>
        <w:pStyle w:val="ETASparagraph"/>
      </w:pPr>
      <w:r>
        <w:t>The description of the files you can find under 5.1.1 and 5.2.1.</w:t>
      </w:r>
    </w:p>
    <w:p w14:paraId="05B613D6" w14:textId="77777777" w:rsidR="0077600F" w:rsidRDefault="0077600F" w:rsidP="0077600F">
      <w:pPr>
        <w:pStyle w:val="ETASparagraph"/>
      </w:pPr>
    </w:p>
    <w:p w14:paraId="3523A5B4" w14:textId="77777777" w:rsidR="0077600F" w:rsidRDefault="0077600F" w:rsidP="0077600F">
      <w:pPr>
        <w:pStyle w:val="berschrift3"/>
      </w:pPr>
      <w:bookmarkStart w:id="32" w:name="_Toc233808832"/>
      <w:r>
        <w:t>Changes in Files for integration</w:t>
      </w:r>
      <w:bookmarkEnd w:id="32"/>
    </w:p>
    <w:p w14:paraId="3398B443" w14:textId="77777777" w:rsidR="0077600F" w:rsidRDefault="0077600F" w:rsidP="0077600F">
      <w:pPr>
        <w:pStyle w:val="ETASparagraph"/>
      </w:pPr>
      <w:r>
        <w:t>Here is definition what must be adapted to ECU software for integration and what must be linked in linker file.</w:t>
      </w:r>
    </w:p>
    <w:p w14:paraId="04483CAE" w14:textId="77777777" w:rsidR="0077600F" w:rsidRDefault="0077600F" w:rsidP="0077600F">
      <w:pPr>
        <w:pStyle w:val="berschrift4"/>
      </w:pPr>
      <w:r w:rsidRPr="00122332">
        <w:t>ETK_Integration_Cfg.h</w:t>
      </w:r>
    </w:p>
    <w:p w14:paraId="624CA23C" w14:textId="621BEFF9" w:rsidR="0077600F" w:rsidRDefault="0077600F" w:rsidP="0077600F">
      <w:pPr>
        <w:pStyle w:val="ETASparagraph"/>
      </w:pPr>
      <w:r>
        <w:t>Activate the Distab and Trace measurement method by activating define DISTAB_SUPPORTED and TRACE_SUPPORTED.</w:t>
      </w:r>
    </w:p>
    <w:p w14:paraId="30F8B0C7" w14:textId="2C1FC2CF" w:rsidR="0077600F" w:rsidRPr="00122332" w:rsidRDefault="00156FE5" w:rsidP="0077600F">
      <w:pPr>
        <w:pStyle w:val="ETASparagraph"/>
      </w:pPr>
      <w:r w:rsidRPr="00156FE5">
        <w:rPr>
          <w:noProof/>
        </w:rPr>
        <w:drawing>
          <wp:inline distT="0" distB="0" distL="0" distR="0" wp14:anchorId="59814388" wp14:editId="24A0FC01">
            <wp:extent cx="4370047" cy="736819"/>
            <wp:effectExtent l="0" t="0" r="0" b="0"/>
            <wp:docPr id="20218254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25408" name=""/>
                    <pic:cNvPicPr/>
                  </pic:nvPicPr>
                  <pic:blipFill>
                    <a:blip r:embed="rId57"/>
                    <a:stretch>
                      <a:fillRect/>
                    </a:stretch>
                  </pic:blipFill>
                  <pic:spPr>
                    <a:xfrm>
                      <a:off x="0" y="0"/>
                      <a:ext cx="4423394" cy="745814"/>
                    </a:xfrm>
                    <a:prstGeom prst="rect">
                      <a:avLst/>
                    </a:prstGeom>
                  </pic:spPr>
                </pic:pic>
              </a:graphicData>
            </a:graphic>
          </wp:inline>
        </w:drawing>
      </w:r>
      <w:r w:rsidR="0077600F">
        <w:t xml:space="preserve"> </w:t>
      </w:r>
    </w:p>
    <w:p w14:paraId="4FA27D56" w14:textId="77777777" w:rsidR="0077600F" w:rsidRDefault="0077600F" w:rsidP="0077600F">
      <w:pPr>
        <w:pStyle w:val="ETASparagraph"/>
      </w:pPr>
    </w:p>
    <w:p w14:paraId="27AF2B2E" w14:textId="60E97F87" w:rsidR="0077600F" w:rsidRDefault="0077600F" w:rsidP="0077600F">
      <w:pPr>
        <w:pStyle w:val="berschrift4"/>
      </w:pPr>
      <w:r>
        <w:lastRenderedPageBreak/>
        <w:t xml:space="preserve">Here you must </w:t>
      </w:r>
      <w:proofErr w:type="gramStart"/>
      <w:r>
        <w:t>do</w:t>
      </w:r>
      <w:proofErr w:type="gramEnd"/>
      <w:r>
        <w:t xml:space="preserve"> all the changes from Trace and Distab. Only difference here is that in the file </w:t>
      </w:r>
      <w:proofErr w:type="spellStart"/>
      <w:r w:rsidRPr="0077600F">
        <w:t>Trace_Fct.c</w:t>
      </w:r>
      <w:proofErr w:type="spellEnd"/>
      <w:r>
        <w:t xml:space="preserve"> the </w:t>
      </w:r>
      <w:r w:rsidRPr="0077600F">
        <w:t xml:space="preserve">#include </w:t>
      </w:r>
      <w:proofErr w:type="gramStart"/>
      <w:r w:rsidRPr="0077600F">
        <w:t>"..</w:t>
      </w:r>
      <w:proofErr w:type="gramEnd"/>
      <w:r w:rsidRPr="0077600F">
        <w:t>/D17/Distab17_Fct.h"</w:t>
      </w:r>
      <w:r>
        <w:t xml:space="preserve"> must be active.</w:t>
      </w:r>
    </w:p>
    <w:p w14:paraId="10DC06DA" w14:textId="5115CDF1" w:rsidR="0077600F" w:rsidRDefault="00B377B2" w:rsidP="0077600F">
      <w:pPr>
        <w:pStyle w:val="ETASparagraph"/>
      </w:pPr>
      <w:r w:rsidRPr="00B377B2">
        <w:rPr>
          <w:noProof/>
        </w:rPr>
        <w:drawing>
          <wp:inline distT="0" distB="0" distL="0" distR="0" wp14:anchorId="4C8A6440" wp14:editId="542E8241">
            <wp:extent cx="3043123" cy="632955"/>
            <wp:effectExtent l="0" t="0" r="0" b="0"/>
            <wp:docPr id="19087977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97701" name=""/>
                    <pic:cNvPicPr/>
                  </pic:nvPicPr>
                  <pic:blipFill>
                    <a:blip r:embed="rId58"/>
                    <a:stretch>
                      <a:fillRect/>
                    </a:stretch>
                  </pic:blipFill>
                  <pic:spPr>
                    <a:xfrm>
                      <a:off x="0" y="0"/>
                      <a:ext cx="3094034" cy="643544"/>
                    </a:xfrm>
                    <a:prstGeom prst="rect">
                      <a:avLst/>
                    </a:prstGeom>
                  </pic:spPr>
                </pic:pic>
              </a:graphicData>
            </a:graphic>
          </wp:inline>
        </w:drawing>
      </w:r>
    </w:p>
    <w:p w14:paraId="6D806416" w14:textId="77777777" w:rsidR="0077600F" w:rsidRDefault="0077600F" w:rsidP="0077600F">
      <w:pPr>
        <w:pStyle w:val="ETASparagraph"/>
      </w:pPr>
    </w:p>
    <w:p w14:paraId="0A3E84E1" w14:textId="77777777" w:rsidR="0077600F" w:rsidRDefault="0077600F" w:rsidP="0077600F">
      <w:pPr>
        <w:pStyle w:val="berschrift3"/>
      </w:pPr>
      <w:bookmarkStart w:id="33" w:name="_Toc233808833"/>
      <w:r>
        <w:t>Call of function</w:t>
      </w:r>
      <w:bookmarkEnd w:id="33"/>
    </w:p>
    <w:p w14:paraId="1B7C7013" w14:textId="529A55AF" w:rsidR="0077600F" w:rsidRDefault="0077600F" w:rsidP="0077600F">
      <w:pPr>
        <w:pStyle w:val="ETASparagraph"/>
      </w:pPr>
      <w:r>
        <w:t>The supplementary Distab will be called over Distab process in each runnable the customer wants to get a Trace raster for measurement in INCA or in third party tool.</w:t>
      </w:r>
    </w:p>
    <w:p w14:paraId="0FE4558F" w14:textId="64AB480D" w:rsidR="0077600F" w:rsidRDefault="0077600F" w:rsidP="0077600F">
      <w:pPr>
        <w:pStyle w:val="ETASparagraph"/>
      </w:pPr>
      <w:r>
        <w:t xml:space="preserve">The Distab process must be called in a runnable / raster with a defined time cycle or synchronous time cycle and is called with an index beginning with 1 like </w:t>
      </w:r>
      <w:r w:rsidRPr="005909F4">
        <w:rPr>
          <w:color w:val="984806" w:themeColor="accent6" w:themeShade="80"/>
        </w:rPr>
        <w:t>Distab17_Process(1</w:t>
      </w:r>
      <w:proofErr w:type="gramStart"/>
      <w:r w:rsidRPr="005909F4">
        <w:rPr>
          <w:color w:val="984806" w:themeColor="accent6" w:themeShade="80"/>
        </w:rPr>
        <w:t>)</w:t>
      </w:r>
      <w:r w:rsidRPr="00C411C5">
        <w:rPr>
          <w:color w:val="984806" w:themeColor="accent6" w:themeShade="80"/>
        </w:rPr>
        <w:t>;</w:t>
      </w:r>
      <w:r>
        <w:t>.</w:t>
      </w:r>
      <w:proofErr w:type="gramEnd"/>
      <w:r>
        <w:t xml:space="preserve"> Best is to use the fastest raster with the lowest index number. </w:t>
      </w:r>
    </w:p>
    <w:p w14:paraId="45B2FB75" w14:textId="77777777" w:rsidR="0077600F" w:rsidRDefault="0077600F" w:rsidP="0077600F">
      <w:pPr>
        <w:pStyle w:val="ETASparagraph"/>
      </w:pPr>
      <w:r w:rsidRPr="005909F4">
        <w:rPr>
          <w:noProof/>
        </w:rPr>
        <w:drawing>
          <wp:inline distT="0" distB="0" distL="0" distR="0" wp14:anchorId="7DFB7623" wp14:editId="32F026A9">
            <wp:extent cx="2500065" cy="612919"/>
            <wp:effectExtent l="0" t="0" r="0" b="0"/>
            <wp:docPr id="8186176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0481" name=""/>
                    <pic:cNvPicPr/>
                  </pic:nvPicPr>
                  <pic:blipFill>
                    <a:blip r:embed="rId38"/>
                    <a:stretch>
                      <a:fillRect/>
                    </a:stretch>
                  </pic:blipFill>
                  <pic:spPr>
                    <a:xfrm>
                      <a:off x="0" y="0"/>
                      <a:ext cx="2531407" cy="620603"/>
                    </a:xfrm>
                    <a:prstGeom prst="rect">
                      <a:avLst/>
                    </a:prstGeom>
                  </pic:spPr>
                </pic:pic>
              </a:graphicData>
            </a:graphic>
          </wp:inline>
        </w:drawing>
      </w:r>
    </w:p>
    <w:p w14:paraId="7E658D4B" w14:textId="77777777" w:rsidR="0077600F" w:rsidRDefault="0077600F" w:rsidP="0077600F">
      <w:pPr>
        <w:pStyle w:val="ETASparagraph"/>
      </w:pPr>
      <w:r>
        <w:t xml:space="preserve">For example, you have three </w:t>
      </w:r>
      <w:proofErr w:type="spellStart"/>
      <w:r>
        <w:t>runnable’s</w:t>
      </w:r>
      <w:proofErr w:type="spellEnd"/>
      <w:r>
        <w:t xml:space="preserve"> with 1ms, 10ms and 100ms you set the calls like following:</w:t>
      </w:r>
    </w:p>
    <w:p w14:paraId="18EA75A0" w14:textId="77777777" w:rsidR="0077600F" w:rsidRPr="005909F4" w:rsidRDefault="0077600F" w:rsidP="0077600F">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Xetk_CyclicEvent1ms</w:t>
      </w:r>
      <w:r>
        <w:rPr>
          <w:i/>
          <w:iCs/>
          <w:sz w:val="16"/>
          <w:szCs w:val="14"/>
        </w:rPr>
        <w:t>()</w:t>
      </w:r>
    </w:p>
    <w:p w14:paraId="75AF4CDE" w14:textId="77777777" w:rsidR="0077600F" w:rsidRPr="005909F4" w:rsidRDefault="0077600F" w:rsidP="0077600F">
      <w:pPr>
        <w:pStyle w:val="ETASparagraph"/>
        <w:rPr>
          <w:i/>
          <w:iCs/>
          <w:sz w:val="16"/>
          <w:szCs w:val="14"/>
        </w:rPr>
      </w:pPr>
      <w:r w:rsidRPr="005909F4">
        <w:rPr>
          <w:i/>
          <w:iCs/>
          <w:sz w:val="16"/>
          <w:szCs w:val="14"/>
        </w:rPr>
        <w:t>{</w:t>
      </w:r>
    </w:p>
    <w:p w14:paraId="6124E75E" w14:textId="77777777" w:rsidR="0077600F" w:rsidRPr="005909F4" w:rsidRDefault="0077600F" w:rsidP="0077600F">
      <w:pPr>
        <w:pStyle w:val="ETASparagraph"/>
        <w:rPr>
          <w:i/>
          <w:iCs/>
          <w:color w:val="984806" w:themeColor="accent6" w:themeShade="80"/>
          <w:sz w:val="16"/>
          <w:szCs w:val="14"/>
        </w:rPr>
      </w:pPr>
      <w:r w:rsidRPr="005909F4">
        <w:rPr>
          <w:i/>
          <w:iCs/>
          <w:color w:val="984806" w:themeColor="accent6" w:themeShade="80"/>
          <w:sz w:val="16"/>
          <w:szCs w:val="14"/>
        </w:rPr>
        <w:t xml:space="preserve">Distab17_Process(1); </w:t>
      </w:r>
    </w:p>
    <w:p w14:paraId="5FCCF1C4" w14:textId="77777777" w:rsidR="0077600F" w:rsidRPr="005909F4" w:rsidRDefault="0077600F" w:rsidP="0077600F">
      <w:pPr>
        <w:pStyle w:val="ETASparagraph"/>
        <w:rPr>
          <w:i/>
          <w:iCs/>
          <w:sz w:val="16"/>
          <w:szCs w:val="14"/>
        </w:rPr>
      </w:pPr>
      <w:r w:rsidRPr="005909F4">
        <w:rPr>
          <w:i/>
          <w:iCs/>
          <w:sz w:val="16"/>
          <w:szCs w:val="14"/>
        </w:rPr>
        <w:t>}…</w:t>
      </w:r>
    </w:p>
    <w:p w14:paraId="5463C644" w14:textId="77777777" w:rsidR="0077600F" w:rsidRPr="005909F4" w:rsidRDefault="0077600F" w:rsidP="0077600F">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Xetk_CyclicEvent10ms</w:t>
      </w:r>
      <w:r>
        <w:rPr>
          <w:i/>
          <w:iCs/>
          <w:sz w:val="16"/>
          <w:szCs w:val="14"/>
        </w:rPr>
        <w:t>()</w:t>
      </w:r>
    </w:p>
    <w:p w14:paraId="12BA0548" w14:textId="77777777" w:rsidR="0077600F" w:rsidRPr="005909F4" w:rsidRDefault="0077600F" w:rsidP="0077600F">
      <w:pPr>
        <w:pStyle w:val="ETASparagraph"/>
        <w:rPr>
          <w:i/>
          <w:iCs/>
          <w:sz w:val="16"/>
          <w:szCs w:val="14"/>
        </w:rPr>
      </w:pPr>
      <w:r w:rsidRPr="005909F4">
        <w:rPr>
          <w:i/>
          <w:iCs/>
          <w:sz w:val="16"/>
          <w:szCs w:val="14"/>
        </w:rPr>
        <w:t>{</w:t>
      </w:r>
    </w:p>
    <w:p w14:paraId="05696830" w14:textId="77777777" w:rsidR="0077600F" w:rsidRPr="005909F4" w:rsidRDefault="0077600F" w:rsidP="0077600F">
      <w:pPr>
        <w:pStyle w:val="ETASparagraph"/>
        <w:rPr>
          <w:i/>
          <w:iCs/>
          <w:color w:val="984806" w:themeColor="accent6" w:themeShade="80"/>
          <w:sz w:val="16"/>
          <w:szCs w:val="14"/>
        </w:rPr>
      </w:pPr>
      <w:r w:rsidRPr="005909F4">
        <w:rPr>
          <w:i/>
          <w:iCs/>
          <w:color w:val="984806" w:themeColor="accent6" w:themeShade="80"/>
          <w:sz w:val="16"/>
          <w:szCs w:val="14"/>
        </w:rPr>
        <w:t xml:space="preserve">Distab17_Process(2); </w:t>
      </w:r>
    </w:p>
    <w:p w14:paraId="37CEA26D" w14:textId="77777777" w:rsidR="0077600F" w:rsidRPr="005909F4" w:rsidRDefault="0077600F" w:rsidP="0077600F">
      <w:pPr>
        <w:pStyle w:val="ETASparagraph"/>
        <w:rPr>
          <w:i/>
          <w:iCs/>
          <w:sz w:val="16"/>
          <w:szCs w:val="14"/>
        </w:rPr>
      </w:pPr>
      <w:r w:rsidRPr="005909F4">
        <w:rPr>
          <w:i/>
          <w:iCs/>
          <w:sz w:val="16"/>
          <w:szCs w:val="14"/>
        </w:rPr>
        <w:t>}…</w:t>
      </w:r>
    </w:p>
    <w:p w14:paraId="0D39F0CA" w14:textId="77777777" w:rsidR="0077600F" w:rsidRPr="005909F4" w:rsidRDefault="0077600F" w:rsidP="0077600F">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Xetk_CyclicEvent100ms</w:t>
      </w:r>
      <w:r>
        <w:rPr>
          <w:i/>
          <w:iCs/>
          <w:sz w:val="16"/>
          <w:szCs w:val="14"/>
        </w:rPr>
        <w:t>()</w:t>
      </w:r>
    </w:p>
    <w:p w14:paraId="02D729E9" w14:textId="77777777" w:rsidR="0077600F" w:rsidRPr="005909F4" w:rsidRDefault="0077600F" w:rsidP="0077600F">
      <w:pPr>
        <w:pStyle w:val="ETASparagraph"/>
        <w:rPr>
          <w:i/>
          <w:iCs/>
          <w:sz w:val="16"/>
          <w:szCs w:val="14"/>
        </w:rPr>
      </w:pPr>
      <w:r w:rsidRPr="005909F4">
        <w:rPr>
          <w:i/>
          <w:iCs/>
          <w:sz w:val="16"/>
          <w:szCs w:val="14"/>
        </w:rPr>
        <w:t>{</w:t>
      </w:r>
    </w:p>
    <w:p w14:paraId="136F8FC9" w14:textId="77777777" w:rsidR="0077600F" w:rsidRPr="005909F4" w:rsidRDefault="0077600F" w:rsidP="0077600F">
      <w:pPr>
        <w:pStyle w:val="ETASparagraph"/>
        <w:rPr>
          <w:i/>
          <w:iCs/>
          <w:color w:val="984806" w:themeColor="accent6" w:themeShade="80"/>
          <w:sz w:val="16"/>
          <w:szCs w:val="14"/>
        </w:rPr>
      </w:pPr>
      <w:r w:rsidRPr="005909F4">
        <w:rPr>
          <w:i/>
          <w:iCs/>
          <w:color w:val="984806" w:themeColor="accent6" w:themeShade="80"/>
          <w:sz w:val="16"/>
          <w:szCs w:val="14"/>
        </w:rPr>
        <w:t xml:space="preserve">Distab17_Process(3); </w:t>
      </w:r>
    </w:p>
    <w:p w14:paraId="39EBD815" w14:textId="77777777" w:rsidR="0077600F" w:rsidRDefault="0077600F" w:rsidP="0077600F">
      <w:pPr>
        <w:pStyle w:val="ETASparagraph"/>
        <w:rPr>
          <w:i/>
          <w:iCs/>
          <w:sz w:val="16"/>
          <w:szCs w:val="14"/>
        </w:rPr>
      </w:pPr>
      <w:r w:rsidRPr="005909F4">
        <w:rPr>
          <w:i/>
          <w:iCs/>
          <w:sz w:val="16"/>
          <w:szCs w:val="14"/>
        </w:rPr>
        <w:t>}</w:t>
      </w:r>
    </w:p>
    <w:p w14:paraId="505A8246" w14:textId="77777777" w:rsidR="00D97DDB" w:rsidRDefault="00D97DDB" w:rsidP="0077600F">
      <w:pPr>
        <w:pStyle w:val="ETASparagraph"/>
        <w:rPr>
          <w:i/>
          <w:iCs/>
          <w:sz w:val="16"/>
          <w:szCs w:val="14"/>
        </w:rPr>
      </w:pPr>
    </w:p>
    <w:p w14:paraId="1BD23CB9" w14:textId="77777777" w:rsidR="00D97DDB" w:rsidRPr="005909F4" w:rsidRDefault="00D97DDB" w:rsidP="0077600F">
      <w:pPr>
        <w:pStyle w:val="ETASparagraph"/>
        <w:rPr>
          <w:i/>
          <w:iCs/>
          <w:sz w:val="16"/>
          <w:szCs w:val="14"/>
        </w:rPr>
      </w:pPr>
    </w:p>
    <w:p w14:paraId="27CD61BE" w14:textId="77777777" w:rsidR="0077600F" w:rsidRDefault="0077600F" w:rsidP="00D97DDB">
      <w:pPr>
        <w:pStyle w:val="ETASparagraph"/>
      </w:pPr>
      <w:r>
        <w:t xml:space="preserve">You must add following </w:t>
      </w:r>
      <w:r w:rsidRPr="00690027">
        <w:t>header file</w:t>
      </w:r>
      <w:r>
        <w:t xml:space="preserve"> which</w:t>
      </w:r>
      <w:r w:rsidRPr="00690027">
        <w:t xml:space="preserve"> </w:t>
      </w:r>
      <w:r>
        <w:t>is</w:t>
      </w:r>
      <w:r w:rsidRPr="00690027">
        <w:t xml:space="preserve"> needed</w:t>
      </w:r>
      <w:r>
        <w:t xml:space="preserve"> in your runnable file</w:t>
      </w:r>
      <w:r w:rsidRPr="00690027">
        <w:t>. Please add:</w:t>
      </w:r>
    </w:p>
    <w:p w14:paraId="0D2B6DC6" w14:textId="77777777" w:rsidR="0077600F" w:rsidRDefault="0077600F" w:rsidP="0077600F">
      <w:pPr>
        <w:pStyle w:val="ETASparagraph"/>
        <w:rPr>
          <w:color w:val="984806" w:themeColor="accent6" w:themeShade="80"/>
        </w:rPr>
      </w:pPr>
      <w:proofErr w:type="gramStart"/>
      <w:r w:rsidRPr="005909F4">
        <w:rPr>
          <w:color w:val="7030A0"/>
        </w:rPr>
        <w:t>#include</w:t>
      </w:r>
      <w:proofErr w:type="gramEnd"/>
      <w:r w:rsidRPr="005909F4">
        <w:rPr>
          <w:color w:val="7030A0"/>
        </w:rPr>
        <w:t xml:space="preserve"> </w:t>
      </w:r>
      <w:r w:rsidRPr="005909F4">
        <w:rPr>
          <w:color w:val="984806" w:themeColor="accent6" w:themeShade="80"/>
        </w:rPr>
        <w:t>"ETK/D17/Distab17_Processes.h"</w:t>
      </w:r>
    </w:p>
    <w:p w14:paraId="561EFDCD" w14:textId="77777777" w:rsidR="0077600F" w:rsidRDefault="0077600F" w:rsidP="0077600F">
      <w:pPr>
        <w:pStyle w:val="ETASparagraph"/>
      </w:pPr>
      <w:r w:rsidRPr="005909F4">
        <w:rPr>
          <w:noProof/>
        </w:rPr>
        <w:drawing>
          <wp:inline distT="0" distB="0" distL="0" distR="0" wp14:anchorId="4207E44E" wp14:editId="43CE660B">
            <wp:extent cx="1897512" cy="326220"/>
            <wp:effectExtent l="0" t="0" r="0" b="0"/>
            <wp:docPr id="7908437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87194" name=""/>
                    <pic:cNvPicPr/>
                  </pic:nvPicPr>
                  <pic:blipFill>
                    <a:blip r:embed="rId39"/>
                    <a:stretch>
                      <a:fillRect/>
                    </a:stretch>
                  </pic:blipFill>
                  <pic:spPr>
                    <a:xfrm>
                      <a:off x="0" y="0"/>
                      <a:ext cx="1936050" cy="332845"/>
                    </a:xfrm>
                    <a:prstGeom prst="rect">
                      <a:avLst/>
                    </a:prstGeom>
                  </pic:spPr>
                </pic:pic>
              </a:graphicData>
            </a:graphic>
          </wp:inline>
        </w:drawing>
      </w:r>
    </w:p>
    <w:p w14:paraId="764F43A0" w14:textId="77777777" w:rsidR="0077600F" w:rsidRPr="0077600F" w:rsidRDefault="0077600F" w:rsidP="0077600F">
      <w:pPr>
        <w:pStyle w:val="ETASparagraph"/>
      </w:pPr>
    </w:p>
    <w:p w14:paraId="4BB0F2E9" w14:textId="77777777" w:rsidR="0077600F" w:rsidRDefault="0077600F" w:rsidP="0077600F">
      <w:pPr>
        <w:pStyle w:val="berschrift3"/>
      </w:pPr>
      <w:bookmarkStart w:id="34" w:name="_Toc233808834"/>
      <w:r>
        <w:lastRenderedPageBreak/>
        <w:t>A2L configuration in XCT Tool</w:t>
      </w:r>
      <w:bookmarkEnd w:id="34"/>
    </w:p>
    <w:p w14:paraId="5E63B9A5" w14:textId="30775B1A" w:rsidR="0077600F" w:rsidRDefault="0077600F" w:rsidP="00D97DDB">
      <w:pPr>
        <w:pStyle w:val="ETASparagraph"/>
      </w:pPr>
      <w:r w:rsidRPr="00690027">
        <w:t xml:space="preserve">When now the code is compiled and flashed the ETK must be configured that </w:t>
      </w:r>
      <w:r>
        <w:t xml:space="preserve">Distab eventlist, config and output </w:t>
      </w:r>
      <w:proofErr w:type="gramStart"/>
      <w:r>
        <w:t>are is</w:t>
      </w:r>
      <w:proofErr w:type="gramEnd"/>
      <w:r>
        <w:t xml:space="preserve"> known </w:t>
      </w:r>
      <w:proofErr w:type="gramStart"/>
      <w:r>
        <w:t>for</w:t>
      </w:r>
      <w:proofErr w:type="gramEnd"/>
      <w:r>
        <w:t xml:space="preserve"> </w:t>
      </w:r>
      <w:r w:rsidRPr="00690027">
        <w:t>ETK.</w:t>
      </w:r>
      <w:r>
        <w:t xml:space="preserve"> Also, the memory segment must be defined and the Distab runnable/raster must be created as Trace with definition of cycle time, configured as supplementary Distab and set the trace trigger for supplementary Distab.</w:t>
      </w:r>
    </w:p>
    <w:p w14:paraId="32D5E973" w14:textId="5FF4BCA5" w:rsidR="0077600F" w:rsidRDefault="0077600F" w:rsidP="0077600F">
      <w:pPr>
        <w:pStyle w:val="ETASparagraph"/>
      </w:pPr>
      <w:r>
        <w:t>Now load the before created A2L file in XCT tool where only handshake is configured, open in parallel the .map file and search for the addresses for the Distab eventlist, config and output area.</w:t>
      </w:r>
    </w:p>
    <w:p w14:paraId="5369B9F1" w14:textId="3F1A83A3" w:rsidR="0077600F" w:rsidRDefault="00156FE5" w:rsidP="0077600F">
      <w:pPr>
        <w:pStyle w:val="ETASparagraph"/>
      </w:pPr>
      <w:r w:rsidRPr="00156FE5">
        <w:rPr>
          <w:noProof/>
        </w:rPr>
        <w:drawing>
          <wp:inline distT="0" distB="0" distL="0" distR="0" wp14:anchorId="7738E565" wp14:editId="5836DBD7">
            <wp:extent cx="2451489" cy="221657"/>
            <wp:effectExtent l="0" t="0" r="0" b="0"/>
            <wp:docPr id="748238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3869" name=""/>
                    <pic:cNvPicPr/>
                  </pic:nvPicPr>
                  <pic:blipFill>
                    <a:blip r:embed="rId59"/>
                    <a:stretch>
                      <a:fillRect/>
                    </a:stretch>
                  </pic:blipFill>
                  <pic:spPr>
                    <a:xfrm>
                      <a:off x="0" y="0"/>
                      <a:ext cx="2611090" cy="236088"/>
                    </a:xfrm>
                    <a:prstGeom prst="rect">
                      <a:avLst/>
                    </a:prstGeom>
                  </pic:spPr>
                </pic:pic>
              </a:graphicData>
            </a:graphic>
          </wp:inline>
        </w:drawing>
      </w:r>
    </w:p>
    <w:p w14:paraId="1A0F323D" w14:textId="051856BE" w:rsidR="0077600F" w:rsidRDefault="0077600F" w:rsidP="0077600F">
      <w:pPr>
        <w:pStyle w:val="ETASparagraph"/>
      </w:pPr>
      <w:r>
        <w:t>First important part is that they must be in a memory segment from type VARIABLES RAM, because ETK must know where he can write and read.</w:t>
      </w:r>
    </w:p>
    <w:p w14:paraId="5406FFE9" w14:textId="6A3E53C6" w:rsidR="0077600F" w:rsidRDefault="00156FE5" w:rsidP="0077600F">
      <w:pPr>
        <w:pStyle w:val="ETASparagraph"/>
      </w:pPr>
      <w:r w:rsidRPr="00F266C6">
        <w:rPr>
          <w:noProof/>
        </w:rPr>
        <w:drawing>
          <wp:inline distT="0" distB="0" distL="0" distR="0" wp14:anchorId="7420CB43" wp14:editId="2922BE9B">
            <wp:extent cx="5227549" cy="2246400"/>
            <wp:effectExtent l="0" t="0" r="0" b="0"/>
            <wp:docPr id="15022341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41842" name=""/>
                    <pic:cNvPicPr/>
                  </pic:nvPicPr>
                  <pic:blipFill rotWithShape="1">
                    <a:blip r:embed="rId41"/>
                    <a:srcRect r="18053"/>
                    <a:stretch/>
                  </pic:blipFill>
                  <pic:spPr bwMode="auto">
                    <a:xfrm>
                      <a:off x="0" y="0"/>
                      <a:ext cx="5227549" cy="2246400"/>
                    </a:xfrm>
                    <a:prstGeom prst="rect">
                      <a:avLst/>
                    </a:prstGeom>
                    <a:ln>
                      <a:noFill/>
                    </a:ln>
                    <a:extLst>
                      <a:ext uri="{53640926-AAD7-44D8-BBD7-CCE9431645EC}">
                        <a14:shadowObscured xmlns:a14="http://schemas.microsoft.com/office/drawing/2010/main"/>
                      </a:ext>
                    </a:extLst>
                  </pic:spPr>
                </pic:pic>
              </a:graphicData>
            </a:graphic>
          </wp:inline>
        </w:drawing>
      </w:r>
    </w:p>
    <w:p w14:paraId="27833205" w14:textId="77777777" w:rsidR="0077600F" w:rsidRDefault="0077600F" w:rsidP="0077600F">
      <w:pPr>
        <w:pStyle w:val="ETASparagraph"/>
      </w:pPr>
      <w:r>
        <w:t>Now go to the tab Distab Editor, activate Distab Version 17 and enter the addresses from map file for eventlist, config and output area start with each size. Then add the number of triggers depending on number of runnable/raster and assign the ECU ID (index number). I recommend using ECU ID = Trigger number = index of Distab process. Then it’s easier later for understanding and usage. At least add the data acquisition channel range for the used Distab raster. Here you can use in this case 1 to 3 but I recommend using 1 to 32 because when later more runnable/raster ´s are added then it’s easier to change.</w:t>
      </w:r>
    </w:p>
    <w:p w14:paraId="6F22B7BD" w14:textId="04143A0D" w:rsidR="0077600F" w:rsidRDefault="0078288A" w:rsidP="0077600F">
      <w:pPr>
        <w:pStyle w:val="ETASparagraph"/>
      </w:pPr>
      <w:r w:rsidRPr="0078288A">
        <w:rPr>
          <w:noProof/>
        </w:rPr>
        <w:drawing>
          <wp:inline distT="0" distB="0" distL="0" distR="0" wp14:anchorId="1703A4A5" wp14:editId="12D8A72E">
            <wp:extent cx="4835661" cy="2005335"/>
            <wp:effectExtent l="0" t="0" r="0" b="0"/>
            <wp:docPr id="12609180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18059" name=""/>
                    <pic:cNvPicPr/>
                  </pic:nvPicPr>
                  <pic:blipFill>
                    <a:blip r:embed="rId60"/>
                    <a:stretch>
                      <a:fillRect/>
                    </a:stretch>
                  </pic:blipFill>
                  <pic:spPr>
                    <a:xfrm>
                      <a:off x="0" y="0"/>
                      <a:ext cx="4851042" cy="2011714"/>
                    </a:xfrm>
                    <a:prstGeom prst="rect">
                      <a:avLst/>
                    </a:prstGeom>
                  </pic:spPr>
                </pic:pic>
              </a:graphicData>
            </a:graphic>
          </wp:inline>
        </w:drawing>
      </w:r>
    </w:p>
    <w:p w14:paraId="069DC8EB" w14:textId="13A6F217" w:rsidR="00216357" w:rsidRDefault="00216357" w:rsidP="00216357">
      <w:pPr>
        <w:pStyle w:val="ETASparagraph"/>
      </w:pPr>
      <w:r>
        <w:t>After that</w:t>
      </w:r>
      <w:r w:rsidR="0077600F">
        <w:t xml:space="preserve"> go to the tab Raster Editor and add you</w:t>
      </w:r>
      <w:r>
        <w:t>r</w:t>
      </w:r>
      <w:r w:rsidR="0077600F">
        <w:t xml:space="preserve"> runnable/raster ‘s with name, t in microseconds for cycle time, </w:t>
      </w:r>
      <w:r>
        <w:t xml:space="preserve">priority (for all same), Trace for acquisition control and new </w:t>
      </w:r>
      <w:r>
        <w:lastRenderedPageBreak/>
        <w:t>Trace for trigger source. Then change trigger address for supplementary trace trigger and value of runnable/raster.</w:t>
      </w:r>
    </w:p>
    <w:p w14:paraId="597DA555" w14:textId="1C8320FC" w:rsidR="00216357" w:rsidRDefault="00156FE5" w:rsidP="00216357">
      <w:pPr>
        <w:pStyle w:val="ETASparagraph"/>
      </w:pPr>
      <w:r w:rsidRPr="00156FE5">
        <w:rPr>
          <w:noProof/>
        </w:rPr>
        <w:drawing>
          <wp:inline distT="0" distB="0" distL="0" distR="0" wp14:anchorId="6D9517EB" wp14:editId="0BC3914E">
            <wp:extent cx="3051740" cy="190173"/>
            <wp:effectExtent l="0" t="0" r="0" b="0"/>
            <wp:docPr id="13164717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71713" name=""/>
                    <pic:cNvPicPr/>
                  </pic:nvPicPr>
                  <pic:blipFill>
                    <a:blip r:embed="rId61"/>
                    <a:stretch>
                      <a:fillRect/>
                    </a:stretch>
                  </pic:blipFill>
                  <pic:spPr>
                    <a:xfrm>
                      <a:off x="0" y="0"/>
                      <a:ext cx="3119135" cy="194373"/>
                    </a:xfrm>
                    <a:prstGeom prst="rect">
                      <a:avLst/>
                    </a:prstGeom>
                  </pic:spPr>
                </pic:pic>
              </a:graphicData>
            </a:graphic>
          </wp:inline>
        </w:drawing>
      </w:r>
    </w:p>
    <w:p w14:paraId="2DD792D6" w14:textId="612DAF47" w:rsidR="00756C98" w:rsidRDefault="0078288A" w:rsidP="00756C98">
      <w:pPr>
        <w:pStyle w:val="ETASparagraph"/>
      </w:pPr>
      <w:r w:rsidRPr="0078288A">
        <w:rPr>
          <w:noProof/>
        </w:rPr>
        <w:drawing>
          <wp:inline distT="0" distB="0" distL="0" distR="0" wp14:anchorId="30AA113C" wp14:editId="6BF2DF7D">
            <wp:extent cx="5082493" cy="1532815"/>
            <wp:effectExtent l="0" t="0" r="0" b="0"/>
            <wp:docPr id="14178467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46776" name=""/>
                    <pic:cNvPicPr/>
                  </pic:nvPicPr>
                  <pic:blipFill>
                    <a:blip r:embed="rId62"/>
                    <a:stretch>
                      <a:fillRect/>
                    </a:stretch>
                  </pic:blipFill>
                  <pic:spPr>
                    <a:xfrm>
                      <a:off x="0" y="0"/>
                      <a:ext cx="5090494" cy="1535228"/>
                    </a:xfrm>
                    <a:prstGeom prst="rect">
                      <a:avLst/>
                    </a:prstGeom>
                  </pic:spPr>
                </pic:pic>
              </a:graphicData>
            </a:graphic>
          </wp:inline>
        </w:drawing>
      </w:r>
    </w:p>
    <w:p w14:paraId="76DB5D4C" w14:textId="2BEF6B6A" w:rsidR="00756C98" w:rsidRPr="00082102" w:rsidRDefault="00756C98" w:rsidP="00082102">
      <w:pPr>
        <w:pStyle w:val="ETASparagraph"/>
        <w:rPr>
          <w:b/>
          <w:bCs/>
        </w:rPr>
      </w:pPr>
      <w:r>
        <w:t xml:space="preserve">After generating A2L file please verify that in section for trace trigger the ECU_ID entry with 1024 is there. This is needed due to default Distab17 settings. If </w:t>
      </w:r>
      <w:r w:rsidR="00910255">
        <w:t>it’s</w:t>
      </w:r>
      <w:r>
        <w:t xml:space="preserve"> </w:t>
      </w:r>
      <w:proofErr w:type="gramStart"/>
      <w:r>
        <w:t>missing</w:t>
      </w:r>
      <w:proofErr w:type="gramEnd"/>
      <w:r>
        <w:t xml:space="preserve"> please add it.</w:t>
      </w:r>
    </w:p>
    <w:p w14:paraId="0EAE83D1" w14:textId="77777777" w:rsidR="00756C98" w:rsidRPr="00756C98" w:rsidRDefault="00756C98" w:rsidP="00756C98">
      <w:pPr>
        <w:pStyle w:val="ETASparagraph"/>
        <w:rPr>
          <w:i/>
          <w:iCs/>
          <w:sz w:val="16"/>
          <w:szCs w:val="14"/>
        </w:rPr>
      </w:pPr>
      <w:r w:rsidRPr="00756C98">
        <w:rPr>
          <w:i/>
          <w:iCs/>
          <w:sz w:val="16"/>
          <w:szCs w:val="14"/>
        </w:rPr>
        <w:t>/</w:t>
      </w:r>
      <w:proofErr w:type="gramStart"/>
      <w:r w:rsidRPr="00756C98">
        <w:rPr>
          <w:i/>
          <w:iCs/>
          <w:sz w:val="16"/>
          <w:szCs w:val="14"/>
        </w:rPr>
        <w:t>begin</w:t>
      </w:r>
      <w:proofErr w:type="gramEnd"/>
      <w:r w:rsidRPr="00756C98">
        <w:rPr>
          <w:i/>
          <w:iCs/>
          <w:sz w:val="16"/>
          <w:szCs w:val="14"/>
        </w:rPr>
        <w:t xml:space="preserve"> TRACE_TRIGGER_CFG</w:t>
      </w:r>
    </w:p>
    <w:p w14:paraId="5803B20E" w14:textId="6DD1A885" w:rsidR="00756C98" w:rsidRPr="00756C98" w:rsidRDefault="00756C98" w:rsidP="00756C98">
      <w:pPr>
        <w:pStyle w:val="ETASparagraph"/>
        <w:ind w:left="720"/>
        <w:rPr>
          <w:i/>
          <w:iCs/>
          <w:sz w:val="16"/>
          <w:szCs w:val="14"/>
        </w:rPr>
      </w:pPr>
      <w:r w:rsidRPr="00756C98">
        <w:rPr>
          <w:i/>
          <w:iCs/>
          <w:sz w:val="16"/>
          <w:szCs w:val="14"/>
        </w:rPr>
        <w:t xml:space="preserve">                TRACE_TRIGGER 0 0x70000024</w:t>
      </w:r>
    </w:p>
    <w:p w14:paraId="20D2A7B8" w14:textId="1333759F" w:rsidR="00756C98" w:rsidRPr="00756C98" w:rsidRDefault="00756C98" w:rsidP="00756C98">
      <w:pPr>
        <w:pStyle w:val="ETASparagraph"/>
        <w:ind w:left="720"/>
        <w:rPr>
          <w:i/>
          <w:iCs/>
          <w:sz w:val="16"/>
          <w:szCs w:val="14"/>
        </w:rPr>
      </w:pPr>
      <w:r w:rsidRPr="00756C98">
        <w:rPr>
          <w:i/>
          <w:iCs/>
          <w:sz w:val="16"/>
          <w:szCs w:val="14"/>
        </w:rPr>
        <w:t xml:space="preserve">                 CONFIG "</w:t>
      </w:r>
      <w:proofErr w:type="spellStart"/>
      <w:r w:rsidRPr="00756C98">
        <w:rPr>
          <w:i/>
          <w:iCs/>
          <w:sz w:val="16"/>
          <w:szCs w:val="14"/>
        </w:rPr>
        <w:t>MaxTriggerValue</w:t>
      </w:r>
      <w:proofErr w:type="spellEnd"/>
      <w:r w:rsidRPr="00756C98">
        <w:rPr>
          <w:i/>
          <w:iCs/>
          <w:sz w:val="16"/>
          <w:szCs w:val="14"/>
        </w:rPr>
        <w:t>" "3"</w:t>
      </w:r>
    </w:p>
    <w:p w14:paraId="4C78EF25" w14:textId="2EC4CBE2" w:rsidR="00756C98" w:rsidRPr="00756C98" w:rsidRDefault="00756C98" w:rsidP="00756C98">
      <w:pPr>
        <w:pStyle w:val="ETASparagraph"/>
        <w:ind w:left="720"/>
        <w:rPr>
          <w:b/>
          <w:bCs/>
          <w:i/>
          <w:iCs/>
          <w:sz w:val="16"/>
          <w:szCs w:val="14"/>
        </w:rPr>
      </w:pPr>
      <w:r w:rsidRPr="00756C98">
        <w:rPr>
          <w:i/>
          <w:iCs/>
          <w:sz w:val="16"/>
          <w:szCs w:val="14"/>
        </w:rPr>
        <w:t xml:space="preserve">                 </w:t>
      </w:r>
      <w:r w:rsidRPr="00756C98">
        <w:rPr>
          <w:b/>
          <w:bCs/>
          <w:i/>
          <w:iCs/>
          <w:sz w:val="16"/>
          <w:szCs w:val="14"/>
          <w:highlight w:val="yellow"/>
        </w:rPr>
        <w:t>ECU_ID 1024</w:t>
      </w:r>
    </w:p>
    <w:p w14:paraId="7587A548" w14:textId="60FD641C" w:rsidR="00756C98" w:rsidRPr="00756C98" w:rsidRDefault="00756C98" w:rsidP="00756C98">
      <w:pPr>
        <w:pStyle w:val="ETASparagraph"/>
        <w:ind w:left="720"/>
        <w:rPr>
          <w:i/>
          <w:iCs/>
          <w:sz w:val="16"/>
          <w:szCs w:val="14"/>
        </w:rPr>
      </w:pPr>
      <w:r w:rsidRPr="00756C98">
        <w:rPr>
          <w:i/>
          <w:iCs/>
          <w:sz w:val="16"/>
          <w:szCs w:val="14"/>
        </w:rPr>
        <w:t xml:space="preserve">          /</w:t>
      </w:r>
      <w:proofErr w:type="gramStart"/>
      <w:r w:rsidRPr="00756C98">
        <w:rPr>
          <w:i/>
          <w:iCs/>
          <w:sz w:val="16"/>
          <w:szCs w:val="14"/>
        </w:rPr>
        <w:t>end</w:t>
      </w:r>
      <w:proofErr w:type="gramEnd"/>
      <w:r w:rsidRPr="00756C98">
        <w:rPr>
          <w:i/>
          <w:iCs/>
          <w:sz w:val="16"/>
          <w:szCs w:val="14"/>
        </w:rPr>
        <w:t xml:space="preserve"> TRACE_TRIGGER_CFG</w:t>
      </w:r>
    </w:p>
    <w:p w14:paraId="2026E32D" w14:textId="77777777" w:rsidR="001164CD" w:rsidRDefault="001164CD" w:rsidP="0092078A">
      <w:pPr>
        <w:pStyle w:val="ETASparagraph"/>
      </w:pPr>
    </w:p>
    <w:p w14:paraId="5ED3109E" w14:textId="77777777" w:rsidR="001164CD" w:rsidRDefault="001164CD" w:rsidP="001164CD">
      <w:pPr>
        <w:pStyle w:val="berschrift3"/>
      </w:pPr>
      <w:bookmarkStart w:id="35" w:name="_Toc233808835"/>
      <w:r>
        <w:t>Verify in XCT Tool and use in INCA</w:t>
      </w:r>
      <w:bookmarkEnd w:id="35"/>
    </w:p>
    <w:p w14:paraId="623175BB" w14:textId="622FD6B3" w:rsidR="001164CD" w:rsidRDefault="001164CD" w:rsidP="001164CD">
      <w:pPr>
        <w:pStyle w:val="ETASparagraph"/>
      </w:pPr>
      <w:r>
        <w:t xml:space="preserve">After </w:t>
      </w:r>
      <w:proofErr w:type="gramStart"/>
      <w:r>
        <w:t>import</w:t>
      </w:r>
      <w:proofErr w:type="gramEnd"/>
      <w:r>
        <w:t xml:space="preserve"> A2L in INCA, initialize and reconfigure your ETK then you can add variables to the defined raster. To check that all is working as expected you can open in parallel XCT tool and look over monitoring variable </w:t>
      </w:r>
      <w:proofErr w:type="spellStart"/>
      <w:r>
        <w:t>ETAS_XETK_TraceCurrent</w:t>
      </w:r>
      <w:proofErr w:type="spellEnd"/>
      <w:r>
        <w:t xml:space="preserve"> the actual trace data rate and see in hex editor on trace trigger address for supplementary Distab when trace trigger is written from ECU software. In this example trace trigger is located at </w:t>
      </w:r>
      <w:r w:rsidR="003C3319" w:rsidRPr="009E6C5C">
        <w:t>0x7000B8A</w:t>
      </w:r>
      <w:r w:rsidR="003C3319">
        <w:t>C</w:t>
      </w:r>
      <w:r>
        <w:t>.</w:t>
      </w:r>
    </w:p>
    <w:p w14:paraId="5995515A" w14:textId="5098A17A" w:rsidR="003C3319" w:rsidRDefault="00477AD8" w:rsidP="001164CD">
      <w:pPr>
        <w:pStyle w:val="ETASparagraph"/>
      </w:pPr>
      <w:proofErr w:type="gramStart"/>
      <w:r>
        <w:t>Then also</w:t>
      </w:r>
      <w:proofErr w:type="gramEnd"/>
      <w:r>
        <w:t xml:space="preserve"> you can have a look when variables are not located in a trace window if its measure via Distab. For this open hex editor and look on address where Distab config area and output area is.</w:t>
      </w:r>
    </w:p>
    <w:p w14:paraId="756F6E44" w14:textId="5F4F2721" w:rsidR="001164CD" w:rsidRDefault="003C3319" w:rsidP="001164CD">
      <w:pPr>
        <w:pStyle w:val="ETASparagraph"/>
      </w:pPr>
      <w:r w:rsidRPr="003C3319">
        <w:rPr>
          <w:noProof/>
        </w:rPr>
        <w:drawing>
          <wp:inline distT="0" distB="0" distL="0" distR="0" wp14:anchorId="097E5806" wp14:editId="5E4E7444">
            <wp:extent cx="4970297" cy="2680394"/>
            <wp:effectExtent l="0" t="0" r="0" b="0"/>
            <wp:docPr id="1474240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4049" name=""/>
                    <pic:cNvPicPr/>
                  </pic:nvPicPr>
                  <pic:blipFill rotWithShape="1">
                    <a:blip r:embed="rId63"/>
                    <a:srcRect r="1321"/>
                    <a:stretch>
                      <a:fillRect/>
                    </a:stretch>
                  </pic:blipFill>
                  <pic:spPr bwMode="auto">
                    <a:xfrm>
                      <a:off x="0" y="0"/>
                      <a:ext cx="5039238" cy="2717573"/>
                    </a:xfrm>
                    <a:prstGeom prst="rect">
                      <a:avLst/>
                    </a:prstGeom>
                    <a:ln>
                      <a:noFill/>
                    </a:ln>
                    <a:extLst>
                      <a:ext uri="{53640926-AAD7-44D8-BBD7-CCE9431645EC}">
                        <a14:shadowObscured xmlns:a14="http://schemas.microsoft.com/office/drawing/2010/main"/>
                      </a:ext>
                    </a:extLst>
                  </pic:spPr>
                </pic:pic>
              </a:graphicData>
            </a:graphic>
          </wp:inline>
        </w:drawing>
      </w:r>
    </w:p>
    <w:p w14:paraId="11051CAF" w14:textId="77796E7F" w:rsidR="00C80E76" w:rsidRPr="00154874" w:rsidRDefault="00C80E76" w:rsidP="00C80E76">
      <w:pPr>
        <w:pStyle w:val="berschrift1"/>
      </w:pPr>
      <w:bookmarkStart w:id="36" w:name="_Toc233808836"/>
      <w:r>
        <w:lastRenderedPageBreak/>
        <w:t>Calibration</w:t>
      </w:r>
      <w:bookmarkEnd w:id="36"/>
    </w:p>
    <w:p w14:paraId="335FAA7C" w14:textId="06994C7C" w:rsidR="007C1A04" w:rsidRDefault="00C80E76" w:rsidP="007C1A04">
      <w:pPr>
        <w:pStyle w:val="ETASparagraph"/>
      </w:pPr>
      <w:r>
        <w:t xml:space="preserve">The calibration with ETK works after the </w:t>
      </w:r>
      <w:proofErr w:type="gramStart"/>
      <w:r>
        <w:t>two page</w:t>
      </w:r>
      <w:proofErr w:type="gramEnd"/>
      <w:r>
        <w:t xml:space="preserve"> concept. The reference page is related to the </w:t>
      </w:r>
      <w:proofErr w:type="gramStart"/>
      <w:r>
        <w:t>FLASH</w:t>
      </w:r>
      <w:proofErr w:type="gramEnd"/>
      <w:r>
        <w:t xml:space="preserve"> and the working page </w:t>
      </w:r>
      <w:proofErr w:type="gramStart"/>
      <w:r>
        <w:t>is located in</w:t>
      </w:r>
      <w:proofErr w:type="gramEnd"/>
      <w:r>
        <w:t xml:space="preserve"> any SRAM/EMEM/LMU and is a copy of </w:t>
      </w:r>
      <w:r w:rsidR="00A44A54">
        <w:t>reference</w:t>
      </w:r>
      <w:r>
        <w:t xml:space="preserve"> page where parameter/curves/maps can be changed/calibrated.</w:t>
      </w:r>
      <w:r w:rsidR="007C1A04">
        <w:t xml:space="preserve"> When TC48x is selected then automatically will be calibration deactivated.</w:t>
      </w:r>
    </w:p>
    <w:p w14:paraId="463257D8" w14:textId="77777777" w:rsidR="00C80E76" w:rsidRDefault="00C80E76" w:rsidP="00C80E76">
      <w:pPr>
        <w:pStyle w:val="ETASparagraph"/>
      </w:pPr>
    </w:p>
    <w:p w14:paraId="05F32F15" w14:textId="77777777" w:rsidR="00A44A54" w:rsidRPr="00717AD6" w:rsidRDefault="00A44A54" w:rsidP="00A44A54">
      <w:pPr>
        <w:pStyle w:val="berschrift2"/>
      </w:pPr>
      <w:bookmarkStart w:id="37" w:name="_Toc233808837"/>
      <w:r>
        <w:t>Needed Files</w:t>
      </w:r>
      <w:bookmarkEnd w:id="37"/>
    </w:p>
    <w:p w14:paraId="5949D755" w14:textId="58A2482C" w:rsidR="00A44A54" w:rsidRDefault="00A44A54" w:rsidP="00A44A54">
      <w:pPr>
        <w:pStyle w:val="ETASparagraph"/>
        <w:ind w:left="2874" w:hanging="1740"/>
      </w:pPr>
      <w:proofErr w:type="gramStart"/>
      <w:r>
        <w:t>At first</w:t>
      </w:r>
      <w:proofErr w:type="gramEnd"/>
      <w:r>
        <w:t xml:space="preserve"> copy the folder CALIB into the folder structure in the folder ETK with following files:</w:t>
      </w:r>
    </w:p>
    <w:p w14:paraId="1288C404" w14:textId="7A616454" w:rsidR="00A44A54" w:rsidRDefault="00A842BF" w:rsidP="00A44A54">
      <w:pPr>
        <w:pStyle w:val="ETASparagraph"/>
        <w:ind w:left="2874" w:hanging="1740"/>
      </w:pPr>
      <w:r w:rsidRPr="00A842BF">
        <w:rPr>
          <w:noProof/>
        </w:rPr>
        <w:drawing>
          <wp:inline distT="0" distB="0" distL="0" distR="0" wp14:anchorId="0552F031" wp14:editId="4F5FC156">
            <wp:extent cx="3382752" cy="381827"/>
            <wp:effectExtent l="0" t="0" r="0" b="0"/>
            <wp:docPr id="10624699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69937" name=""/>
                    <pic:cNvPicPr/>
                  </pic:nvPicPr>
                  <pic:blipFill>
                    <a:blip r:embed="rId64"/>
                    <a:stretch>
                      <a:fillRect/>
                    </a:stretch>
                  </pic:blipFill>
                  <pic:spPr>
                    <a:xfrm>
                      <a:off x="0" y="0"/>
                      <a:ext cx="3425777" cy="386683"/>
                    </a:xfrm>
                    <a:prstGeom prst="rect">
                      <a:avLst/>
                    </a:prstGeom>
                  </pic:spPr>
                </pic:pic>
              </a:graphicData>
            </a:graphic>
          </wp:inline>
        </w:drawing>
      </w:r>
    </w:p>
    <w:p w14:paraId="23D486ED" w14:textId="77777777" w:rsidR="00A44A54" w:rsidRDefault="00A44A54" w:rsidP="00A44A54">
      <w:pPr>
        <w:pStyle w:val="ETASparagraph"/>
      </w:pPr>
      <w:r>
        <w:t xml:space="preserve">Here </w:t>
      </w:r>
      <w:proofErr w:type="gramStart"/>
      <w:r>
        <w:t>a short</w:t>
      </w:r>
      <w:proofErr w:type="gramEnd"/>
      <w:r>
        <w:t xml:space="preserve"> description of the files :</w:t>
      </w:r>
    </w:p>
    <w:p w14:paraId="0210C079" w14:textId="0200892F" w:rsidR="00A44A54" w:rsidRDefault="00A44A54" w:rsidP="00A44A54">
      <w:pPr>
        <w:pStyle w:val="ETASparagraph"/>
      </w:pPr>
      <w:proofErr w:type="spellStart"/>
      <w:r w:rsidRPr="00A44A54">
        <w:t>ETK_SER_Page_Ctrl_Fct</w:t>
      </w:r>
      <w:r>
        <w:t>.c</w:t>
      </w:r>
      <w:proofErr w:type="spellEnd"/>
      <w:r>
        <w:t>/</w:t>
      </w:r>
      <w:r w:rsidRPr="0023786C">
        <w:t>.h</w:t>
      </w:r>
      <w:r>
        <w:t xml:space="preserve"> contains the structure and check of OMD, page switch mechanism, the activation of calibration and dis- and </w:t>
      </w:r>
      <w:proofErr w:type="spellStart"/>
      <w:r>
        <w:t>enbling</w:t>
      </w:r>
      <w:proofErr w:type="spellEnd"/>
      <w:r>
        <w:t xml:space="preserve"> of interrupts.</w:t>
      </w:r>
    </w:p>
    <w:p w14:paraId="3D5F8D1D" w14:textId="06D1BEF4" w:rsidR="00A44A54" w:rsidRDefault="00A44A54" w:rsidP="00A44A54">
      <w:pPr>
        <w:pStyle w:val="ETASparagraph"/>
      </w:pPr>
      <w:proofErr w:type="spellStart"/>
      <w:r w:rsidRPr="00A44A54">
        <w:t>ETK_SER_Page_Ctrl_IFX.c</w:t>
      </w:r>
      <w:proofErr w:type="spellEnd"/>
      <w:r>
        <w:t xml:space="preserve"> is configuration of registers for calibration and EMEM tiles, if needed for ED-devices. This also contains the data cache invalidate function.</w:t>
      </w:r>
    </w:p>
    <w:p w14:paraId="15B576FE" w14:textId="77777777" w:rsidR="00A44A54" w:rsidRPr="00ED426B" w:rsidRDefault="00A44A54" w:rsidP="00A44A54">
      <w:pPr>
        <w:pStyle w:val="ETASparagraph"/>
      </w:pPr>
    </w:p>
    <w:p w14:paraId="6DA29F80" w14:textId="77777777" w:rsidR="00A44A54" w:rsidRDefault="00A44A54" w:rsidP="00A44A54">
      <w:pPr>
        <w:pStyle w:val="berschrift2"/>
      </w:pPr>
      <w:bookmarkStart w:id="38" w:name="_Toc233808838"/>
      <w:r>
        <w:t>Changes in Files for integration</w:t>
      </w:r>
      <w:bookmarkEnd w:id="38"/>
    </w:p>
    <w:p w14:paraId="12CDD84E" w14:textId="01C986BF" w:rsidR="00A44A54" w:rsidRDefault="00A44A54" w:rsidP="00A44A54">
      <w:pPr>
        <w:pStyle w:val="ETASparagraph"/>
      </w:pPr>
      <w:r>
        <w:t xml:space="preserve">Here is definition what must be adapted to ECU software for integration and what must be linked in linker file. In this case is </w:t>
      </w:r>
      <w:proofErr w:type="gramStart"/>
      <w:r>
        <w:t>in the added files nothing to change</w:t>
      </w:r>
      <w:proofErr w:type="gramEnd"/>
      <w:r>
        <w:t xml:space="preserve">. Only in the </w:t>
      </w:r>
    </w:p>
    <w:p w14:paraId="7DEFE3E7" w14:textId="566FEA41" w:rsidR="00A44A54" w:rsidRDefault="00A842BF" w:rsidP="00A44A54">
      <w:pPr>
        <w:pStyle w:val="berschrift3"/>
      </w:pPr>
      <w:bookmarkStart w:id="39" w:name="_Toc233808839"/>
      <w:proofErr w:type="spellStart"/>
      <w:r w:rsidRPr="00A842BF">
        <w:t>ETK_SER_Page_Ctrl_Fct.c</w:t>
      </w:r>
      <w:proofErr w:type="spellEnd"/>
      <w:r w:rsidRPr="00A842BF">
        <w:t>/.h</w:t>
      </w:r>
      <w:bookmarkEnd w:id="39"/>
    </w:p>
    <w:p w14:paraId="62555F87" w14:textId="4B3F3986" w:rsidR="00A44A54" w:rsidRDefault="00A44A54" w:rsidP="00A44A54">
      <w:pPr>
        <w:pStyle w:val="ETASparagraph"/>
      </w:pPr>
      <w:r>
        <w:t xml:space="preserve">Nothing mut be changed in the </w:t>
      </w:r>
      <w:proofErr w:type="gramStart"/>
      <w:r>
        <w:t>file..</w:t>
      </w:r>
      <w:proofErr w:type="gramEnd"/>
      <w:r>
        <w:t xml:space="preserve"> </w:t>
      </w:r>
    </w:p>
    <w:p w14:paraId="003E9C62" w14:textId="6FBDA644" w:rsidR="00A44A54" w:rsidRDefault="00A44A54" w:rsidP="00A44A54">
      <w:pPr>
        <w:pStyle w:val="ETASparagraph"/>
      </w:pPr>
      <w:r w:rsidRPr="00A44A54">
        <w:rPr>
          <w:noProof/>
        </w:rPr>
        <w:drawing>
          <wp:inline distT="0" distB="0" distL="0" distR="0" wp14:anchorId="4160FF6A" wp14:editId="40670D56">
            <wp:extent cx="2574000" cy="1088616"/>
            <wp:effectExtent l="0" t="0" r="0" b="0"/>
            <wp:docPr id="5893705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370515" name=""/>
                    <pic:cNvPicPr/>
                  </pic:nvPicPr>
                  <pic:blipFill>
                    <a:blip r:embed="rId65"/>
                    <a:stretch>
                      <a:fillRect/>
                    </a:stretch>
                  </pic:blipFill>
                  <pic:spPr>
                    <a:xfrm>
                      <a:off x="0" y="0"/>
                      <a:ext cx="2574000" cy="1088616"/>
                    </a:xfrm>
                    <a:prstGeom prst="rect">
                      <a:avLst/>
                    </a:prstGeom>
                  </pic:spPr>
                </pic:pic>
              </a:graphicData>
            </a:graphic>
          </wp:inline>
        </w:drawing>
      </w:r>
      <w:r w:rsidRPr="00A44A54">
        <w:rPr>
          <w:noProof/>
        </w:rPr>
        <w:drawing>
          <wp:inline distT="0" distB="0" distL="0" distR="0" wp14:anchorId="59A06A39" wp14:editId="477AC27B">
            <wp:extent cx="2064837" cy="1087200"/>
            <wp:effectExtent l="0" t="0" r="0" b="0"/>
            <wp:docPr id="18443644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64406" name=""/>
                    <pic:cNvPicPr/>
                  </pic:nvPicPr>
                  <pic:blipFill>
                    <a:blip r:embed="rId66"/>
                    <a:stretch>
                      <a:fillRect/>
                    </a:stretch>
                  </pic:blipFill>
                  <pic:spPr>
                    <a:xfrm>
                      <a:off x="0" y="0"/>
                      <a:ext cx="2064837" cy="1087200"/>
                    </a:xfrm>
                    <a:prstGeom prst="rect">
                      <a:avLst/>
                    </a:prstGeom>
                  </pic:spPr>
                </pic:pic>
              </a:graphicData>
            </a:graphic>
          </wp:inline>
        </w:drawing>
      </w:r>
    </w:p>
    <w:p w14:paraId="25A478E2" w14:textId="727D7DE2" w:rsidR="00A44A54" w:rsidRDefault="00A44A54" w:rsidP="00A44A54">
      <w:pPr>
        <w:pStyle w:val="ETASparagraph"/>
      </w:pPr>
      <w:r>
        <w:t>Here you need two parts for calibration. The page switch mailbox and the OMD table.</w:t>
      </w:r>
    </w:p>
    <w:p w14:paraId="177B2E43" w14:textId="3CA16D27" w:rsidR="00A44A54" w:rsidRPr="00086755" w:rsidRDefault="00A44A54" w:rsidP="00A44A54">
      <w:pPr>
        <w:pStyle w:val="ETASparagraph"/>
        <w:rPr>
          <w:color w:val="984806" w:themeColor="accent6" w:themeShade="80"/>
        </w:rPr>
      </w:pPr>
      <w:r w:rsidRPr="00086755">
        <w:rPr>
          <w:color w:val="984806" w:themeColor="accent6" w:themeShade="80"/>
        </w:rPr>
        <w:t>"</w:t>
      </w:r>
      <w:proofErr w:type="spellStart"/>
      <w:r w:rsidRPr="00086755">
        <w:rPr>
          <w:color w:val="984806" w:themeColor="accent6" w:themeShade="80"/>
        </w:rPr>
        <w:t>ETK_PageSwitch_MemClass</w:t>
      </w:r>
      <w:proofErr w:type="spellEnd"/>
      <w:r w:rsidRPr="00086755">
        <w:rPr>
          <w:color w:val="984806" w:themeColor="accent6" w:themeShade="80"/>
        </w:rPr>
        <w:t>"</w:t>
      </w:r>
    </w:p>
    <w:p w14:paraId="3175E685" w14:textId="44440A17" w:rsidR="00A44A54" w:rsidRPr="00086755" w:rsidRDefault="00A44A54" w:rsidP="00A44A54">
      <w:pPr>
        <w:pStyle w:val="ETASparagraph"/>
        <w:rPr>
          <w:color w:val="984806" w:themeColor="accent6" w:themeShade="80"/>
        </w:rPr>
      </w:pPr>
      <w:r w:rsidRPr="00086755">
        <w:rPr>
          <w:color w:val="984806" w:themeColor="accent6" w:themeShade="80"/>
        </w:rPr>
        <w:t>"</w:t>
      </w:r>
      <w:proofErr w:type="spellStart"/>
      <w:r w:rsidRPr="00086755">
        <w:rPr>
          <w:color w:val="984806" w:themeColor="accent6" w:themeShade="80"/>
        </w:rPr>
        <w:t>ETK_OMDTable_MemClass</w:t>
      </w:r>
      <w:proofErr w:type="spellEnd"/>
      <w:r w:rsidRPr="00086755">
        <w:rPr>
          <w:color w:val="984806" w:themeColor="accent6" w:themeShade="80"/>
        </w:rPr>
        <w:t>"</w:t>
      </w:r>
    </w:p>
    <w:p w14:paraId="26EED4FE" w14:textId="77777777" w:rsidR="00A44A54" w:rsidRDefault="00A44A54" w:rsidP="00A44A54">
      <w:pPr>
        <w:pStyle w:val="ETASparagraph"/>
      </w:pPr>
      <w:r>
        <w:t xml:space="preserve">You can link it where you want, and it should be 4 </w:t>
      </w:r>
      <w:proofErr w:type="gramStart"/>
      <w:r>
        <w:t>byte</w:t>
      </w:r>
      <w:proofErr w:type="gramEnd"/>
      <w:r>
        <w:t xml:space="preserve"> aligned. As recommendation for uC with EMEM, where you want to store working page over ECU sleep or reset, it should be linked to the EMEM and the other (PD-devices) can be linked to any location of SRAM or LMU/DLMU. I advise also </w:t>
      </w:r>
      <w:proofErr w:type="gramStart"/>
      <w:r>
        <w:t>to set</w:t>
      </w:r>
      <w:proofErr w:type="gramEnd"/>
      <w:r>
        <w:t xml:space="preserve"> a </w:t>
      </w:r>
      <w:proofErr w:type="gramStart"/>
      <w:r>
        <w:t>fix</w:t>
      </w:r>
      <w:proofErr w:type="gramEnd"/>
      <w:r>
        <w:t xml:space="preserve"> value for this linker section </w:t>
      </w:r>
      <w:proofErr w:type="gramStart"/>
      <w:r>
        <w:t>that</w:t>
      </w:r>
      <w:proofErr w:type="gramEnd"/>
      <w:r>
        <w:t xml:space="preserve"> when some future changes </w:t>
      </w:r>
      <w:proofErr w:type="gramStart"/>
      <w:r>
        <w:t>will be</w:t>
      </w:r>
      <w:proofErr w:type="gramEnd"/>
      <w:r>
        <w:t xml:space="preserve"> </w:t>
      </w:r>
      <w:proofErr w:type="gramStart"/>
      <w:r>
        <w:t>done</w:t>
      </w:r>
      <w:proofErr w:type="gramEnd"/>
      <w:r>
        <w:t xml:space="preserve"> the addresses are not changing. So, you can avoid changing the parameters in A2L file every new software build.</w:t>
      </w:r>
    </w:p>
    <w:p w14:paraId="5BA60BCF" w14:textId="0FE0FF6D" w:rsidR="00A44A54" w:rsidRPr="00A44A54" w:rsidRDefault="00A44A54" w:rsidP="00A44A54">
      <w:pPr>
        <w:pStyle w:val="ETASparagraph"/>
        <w:rPr>
          <w:i/>
          <w:iCs/>
          <w:sz w:val="16"/>
          <w:szCs w:val="14"/>
        </w:rPr>
      </w:pPr>
      <w:r w:rsidRPr="006B75DB">
        <w:rPr>
          <w:i/>
          <w:iCs/>
          <w:sz w:val="16"/>
          <w:szCs w:val="14"/>
        </w:rPr>
        <w:t xml:space="preserve">group </w:t>
      </w:r>
      <w:proofErr w:type="spellStart"/>
      <w:r w:rsidRPr="00A44A54">
        <w:rPr>
          <w:i/>
          <w:iCs/>
          <w:sz w:val="16"/>
          <w:szCs w:val="14"/>
        </w:rPr>
        <w:t>EmuRAM_CodeCheck_Pattern</w:t>
      </w:r>
      <w:proofErr w:type="spellEnd"/>
      <w:r w:rsidRPr="00A44A54">
        <w:rPr>
          <w:i/>
          <w:iCs/>
          <w:sz w:val="16"/>
          <w:szCs w:val="14"/>
        </w:rPr>
        <w:t>(ordered, run_addr=0xB93E0000)</w:t>
      </w:r>
    </w:p>
    <w:p w14:paraId="0C1FED67" w14:textId="77777777" w:rsidR="00A44A54" w:rsidRPr="00A44A54" w:rsidRDefault="00A44A54" w:rsidP="00A44A54">
      <w:pPr>
        <w:pStyle w:val="ETASparagraph"/>
        <w:rPr>
          <w:i/>
          <w:iCs/>
          <w:sz w:val="16"/>
          <w:szCs w:val="14"/>
        </w:rPr>
      </w:pPr>
      <w:r w:rsidRPr="00A44A54">
        <w:rPr>
          <w:i/>
          <w:iCs/>
          <w:sz w:val="16"/>
          <w:szCs w:val="14"/>
        </w:rPr>
        <w:t xml:space="preserve">  {</w:t>
      </w:r>
    </w:p>
    <w:p w14:paraId="3FE33CCB" w14:textId="77777777" w:rsidR="00A44A54" w:rsidRPr="00A44A54" w:rsidRDefault="00A44A54" w:rsidP="00A44A54">
      <w:pPr>
        <w:pStyle w:val="ETASparagraph"/>
        <w:rPr>
          <w:i/>
          <w:iCs/>
          <w:sz w:val="16"/>
          <w:szCs w:val="14"/>
        </w:rPr>
      </w:pPr>
      <w:r w:rsidRPr="00A44A54">
        <w:rPr>
          <w:i/>
          <w:iCs/>
          <w:sz w:val="16"/>
          <w:szCs w:val="14"/>
        </w:rPr>
        <w:t xml:space="preserve">    select "*.</w:t>
      </w:r>
      <w:proofErr w:type="spellStart"/>
      <w:r w:rsidRPr="00A44A54">
        <w:rPr>
          <w:i/>
          <w:iCs/>
          <w:sz w:val="16"/>
          <w:szCs w:val="14"/>
        </w:rPr>
        <w:t>code_checkMemClassEMURam</w:t>
      </w:r>
      <w:proofErr w:type="spellEnd"/>
      <w:r w:rsidRPr="00A44A54">
        <w:rPr>
          <w:i/>
          <w:iCs/>
          <w:sz w:val="16"/>
          <w:szCs w:val="14"/>
        </w:rPr>
        <w:t>";</w:t>
      </w:r>
    </w:p>
    <w:p w14:paraId="0BA01051" w14:textId="77777777" w:rsidR="00A44A54" w:rsidRPr="00A44A54" w:rsidRDefault="00A44A54" w:rsidP="00A44A54">
      <w:pPr>
        <w:pStyle w:val="ETASparagraph"/>
        <w:rPr>
          <w:i/>
          <w:iCs/>
          <w:sz w:val="16"/>
          <w:szCs w:val="14"/>
        </w:rPr>
      </w:pPr>
      <w:r w:rsidRPr="00A44A54">
        <w:rPr>
          <w:i/>
          <w:iCs/>
          <w:sz w:val="16"/>
          <w:szCs w:val="14"/>
        </w:rPr>
        <w:t xml:space="preserve">    select "*</w:t>
      </w:r>
      <w:r w:rsidRPr="00086755">
        <w:rPr>
          <w:i/>
          <w:iCs/>
          <w:color w:val="984806" w:themeColor="accent6" w:themeShade="80"/>
          <w:sz w:val="16"/>
          <w:szCs w:val="14"/>
        </w:rPr>
        <w:t>.</w:t>
      </w:r>
      <w:proofErr w:type="spellStart"/>
      <w:r w:rsidRPr="00086755">
        <w:rPr>
          <w:i/>
          <w:iCs/>
          <w:color w:val="984806" w:themeColor="accent6" w:themeShade="80"/>
          <w:sz w:val="16"/>
          <w:szCs w:val="14"/>
        </w:rPr>
        <w:t>ETK_PageSwitch_MemClass</w:t>
      </w:r>
      <w:proofErr w:type="spellEnd"/>
      <w:r w:rsidRPr="00A44A54">
        <w:rPr>
          <w:i/>
          <w:iCs/>
          <w:sz w:val="16"/>
          <w:szCs w:val="14"/>
        </w:rPr>
        <w:t>";</w:t>
      </w:r>
    </w:p>
    <w:p w14:paraId="5DBB1181" w14:textId="0CDA3A86" w:rsidR="00A44A54" w:rsidRPr="00A44A54" w:rsidRDefault="00A44A54" w:rsidP="00A44A54">
      <w:pPr>
        <w:pStyle w:val="ETASparagraph"/>
        <w:rPr>
          <w:i/>
          <w:iCs/>
          <w:sz w:val="16"/>
          <w:szCs w:val="14"/>
        </w:rPr>
      </w:pPr>
      <w:r w:rsidRPr="00A44A54">
        <w:rPr>
          <w:i/>
          <w:iCs/>
          <w:sz w:val="16"/>
          <w:szCs w:val="14"/>
        </w:rPr>
        <w:lastRenderedPageBreak/>
        <w:t xml:space="preserve">    select "*</w:t>
      </w:r>
      <w:r w:rsidRPr="00086755">
        <w:rPr>
          <w:i/>
          <w:iCs/>
          <w:color w:val="984806" w:themeColor="accent6" w:themeShade="80"/>
          <w:sz w:val="16"/>
          <w:szCs w:val="14"/>
        </w:rPr>
        <w:t>.</w:t>
      </w:r>
      <w:proofErr w:type="spellStart"/>
      <w:r w:rsidRPr="00086755">
        <w:rPr>
          <w:i/>
          <w:iCs/>
          <w:color w:val="984806" w:themeColor="accent6" w:themeShade="80"/>
          <w:sz w:val="16"/>
          <w:szCs w:val="14"/>
        </w:rPr>
        <w:t>ETK_OMDTable_MemClass</w:t>
      </w:r>
      <w:proofErr w:type="spellEnd"/>
      <w:r w:rsidRPr="00A44A54">
        <w:rPr>
          <w:i/>
          <w:iCs/>
          <w:sz w:val="16"/>
          <w:szCs w:val="14"/>
        </w:rPr>
        <w:t>";</w:t>
      </w:r>
    </w:p>
    <w:p w14:paraId="7292A810" w14:textId="6C9B7015" w:rsidR="00A44A54" w:rsidRDefault="00A44A54" w:rsidP="00A44A54">
      <w:pPr>
        <w:pStyle w:val="ETASparagraph"/>
      </w:pPr>
      <w:r w:rsidRPr="00A44A54">
        <w:rPr>
          <w:i/>
          <w:iCs/>
          <w:sz w:val="16"/>
          <w:szCs w:val="14"/>
        </w:rPr>
        <w:t xml:space="preserve">  }</w:t>
      </w:r>
    </w:p>
    <w:p w14:paraId="6B3B785C" w14:textId="5271CB57" w:rsidR="00A44A54" w:rsidRDefault="00A44A54" w:rsidP="00A44A54">
      <w:pPr>
        <w:pStyle w:val="berschrift3"/>
      </w:pPr>
      <w:bookmarkStart w:id="40" w:name="_Toc233808840"/>
      <w:r w:rsidRPr="008555BA">
        <w:t>ETK_Integration_Cfg</w:t>
      </w:r>
      <w:r w:rsidRPr="006B75DB">
        <w:t>.</w:t>
      </w:r>
      <w:r>
        <w:t>h</w:t>
      </w:r>
      <w:bookmarkEnd w:id="40"/>
    </w:p>
    <w:p w14:paraId="26F68937" w14:textId="366A571A" w:rsidR="00A44A54" w:rsidRDefault="00A44A54" w:rsidP="00A44A54">
      <w:pPr>
        <w:pStyle w:val="ETASparagraph"/>
      </w:pPr>
      <w:r w:rsidRPr="00A44A54">
        <w:t xml:space="preserve">Activate the </w:t>
      </w:r>
      <w:r>
        <w:t>calibration</w:t>
      </w:r>
      <w:r w:rsidRPr="00A44A54">
        <w:t xml:space="preserve"> method by activating define </w:t>
      </w:r>
      <w:r>
        <w:t>CALIBRATION</w:t>
      </w:r>
      <w:r w:rsidRPr="00A44A54">
        <w:t>_SUPPORTED.</w:t>
      </w:r>
      <w:r>
        <w:t xml:space="preserve"> This can be activated </w:t>
      </w:r>
      <w:proofErr w:type="gramStart"/>
      <w:r>
        <w:t>independent</w:t>
      </w:r>
      <w:proofErr w:type="gramEnd"/>
      <w:r>
        <w:t xml:space="preserve"> from measurement.</w:t>
      </w:r>
    </w:p>
    <w:p w14:paraId="0D69BB2F" w14:textId="159CDD82" w:rsidR="00A44A54" w:rsidRPr="008555BA" w:rsidRDefault="006204E2" w:rsidP="00A44A54">
      <w:pPr>
        <w:pStyle w:val="ETASparagraph"/>
      </w:pPr>
      <w:r w:rsidRPr="006204E2">
        <w:rPr>
          <w:noProof/>
        </w:rPr>
        <w:drawing>
          <wp:inline distT="0" distB="0" distL="0" distR="0" wp14:anchorId="3DEA8664" wp14:editId="0DF6FC90">
            <wp:extent cx="3365889" cy="552473"/>
            <wp:effectExtent l="0" t="0" r="0" b="0"/>
            <wp:docPr id="17349499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49938" name=""/>
                    <pic:cNvPicPr/>
                  </pic:nvPicPr>
                  <pic:blipFill>
                    <a:blip r:embed="rId67"/>
                    <a:stretch>
                      <a:fillRect/>
                    </a:stretch>
                  </pic:blipFill>
                  <pic:spPr>
                    <a:xfrm>
                      <a:off x="0" y="0"/>
                      <a:ext cx="3400257" cy="558114"/>
                    </a:xfrm>
                    <a:prstGeom prst="rect">
                      <a:avLst/>
                    </a:prstGeom>
                  </pic:spPr>
                </pic:pic>
              </a:graphicData>
            </a:graphic>
          </wp:inline>
        </w:drawing>
      </w:r>
    </w:p>
    <w:p w14:paraId="6E8263B3" w14:textId="5A5210B7" w:rsidR="00A44A54" w:rsidRDefault="00A44A54" w:rsidP="00A44A54">
      <w:pPr>
        <w:pStyle w:val="ETASparagraph"/>
      </w:pPr>
    </w:p>
    <w:p w14:paraId="235583F7" w14:textId="77777777" w:rsidR="00A44A54" w:rsidRDefault="00A44A54" w:rsidP="00A44A54">
      <w:pPr>
        <w:pStyle w:val="berschrift3"/>
      </w:pPr>
      <w:bookmarkStart w:id="41" w:name="_Toc233808841"/>
      <w:r>
        <w:t>Call of function</w:t>
      </w:r>
      <w:bookmarkEnd w:id="41"/>
    </w:p>
    <w:p w14:paraId="22B46E21" w14:textId="4E8B065B" w:rsidR="00A44A54" w:rsidRDefault="00A44A54" w:rsidP="00A44A54">
      <w:pPr>
        <w:pStyle w:val="ETASparagraph"/>
      </w:pPr>
      <w:r>
        <w:t>The calibration process will be called in one runnable</w:t>
      </w:r>
      <w:r w:rsidR="009E5875">
        <w:t>.</w:t>
      </w:r>
    </w:p>
    <w:p w14:paraId="7EF1A1D4" w14:textId="75D3AC76" w:rsidR="00A44A54" w:rsidRDefault="00A44A54" w:rsidP="00A44A54">
      <w:pPr>
        <w:pStyle w:val="ETASparagraph"/>
      </w:pPr>
      <w:r>
        <w:t xml:space="preserve">The page switch must be called only in one runnable / raster with a defined time cycle.  and is called with </w:t>
      </w:r>
      <w:r w:rsidRPr="00A44A54">
        <w:rPr>
          <w:color w:val="984806" w:themeColor="accent6" w:themeShade="80"/>
        </w:rPr>
        <w:t>SER_ETK_PAGE_SWITCH_BY_ECU(</w:t>
      </w:r>
      <w:proofErr w:type="gramStart"/>
      <w:r w:rsidRPr="00A44A54">
        <w:rPr>
          <w:color w:val="984806" w:themeColor="accent6" w:themeShade="80"/>
        </w:rPr>
        <w:t>);</w:t>
      </w:r>
      <w:r>
        <w:t>.</w:t>
      </w:r>
      <w:proofErr w:type="gramEnd"/>
      <w:r>
        <w:t xml:space="preserve"> Best is to use a 10ms runnable / raster for that. </w:t>
      </w:r>
    </w:p>
    <w:p w14:paraId="16DA4AEA" w14:textId="56D885BE" w:rsidR="00A44A54" w:rsidRDefault="00A44A54" w:rsidP="00A44A54">
      <w:pPr>
        <w:pStyle w:val="ETASparagraph"/>
      </w:pPr>
      <w:r w:rsidRPr="00A44A54">
        <w:rPr>
          <w:noProof/>
        </w:rPr>
        <w:drawing>
          <wp:inline distT="0" distB="0" distL="0" distR="0" wp14:anchorId="4B8FA283" wp14:editId="4D1E94DD">
            <wp:extent cx="2293929" cy="638147"/>
            <wp:effectExtent l="0" t="0" r="0" b="0"/>
            <wp:docPr id="16754459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45902" name=""/>
                    <pic:cNvPicPr/>
                  </pic:nvPicPr>
                  <pic:blipFill>
                    <a:blip r:embed="rId68"/>
                    <a:stretch>
                      <a:fillRect/>
                    </a:stretch>
                  </pic:blipFill>
                  <pic:spPr>
                    <a:xfrm>
                      <a:off x="0" y="0"/>
                      <a:ext cx="2305810" cy="641452"/>
                    </a:xfrm>
                    <a:prstGeom prst="rect">
                      <a:avLst/>
                    </a:prstGeom>
                  </pic:spPr>
                </pic:pic>
              </a:graphicData>
            </a:graphic>
          </wp:inline>
        </w:drawing>
      </w:r>
    </w:p>
    <w:p w14:paraId="62F1EE50" w14:textId="7F78DE80" w:rsidR="00DF4443" w:rsidRDefault="00DF4443" w:rsidP="00DF4443">
      <w:pPr>
        <w:pStyle w:val="ETASparagraph"/>
      </w:pPr>
      <w:r>
        <w:t>When the cached flash is used and you calibrate values on working page then this value will not be up</w:t>
      </w:r>
      <w:r w:rsidR="009B0653">
        <w:t>dated</w:t>
      </w:r>
      <w:r>
        <w:t xml:space="preserve"> inside of the </w:t>
      </w:r>
      <w:proofErr w:type="gramStart"/>
      <w:r>
        <w:t>cache</w:t>
      </w:r>
      <w:proofErr w:type="gramEnd"/>
      <w:r>
        <w:t xml:space="preserve"> and this will have no influence on functions who are working with that. In this case the data cache must be invalidated, when no such function is available in the software. When this </w:t>
      </w:r>
      <w:proofErr w:type="gramStart"/>
      <w:r>
        <w:t>happens</w:t>
      </w:r>
      <w:proofErr w:type="gramEnd"/>
      <w:r>
        <w:t xml:space="preserve"> please call at the end of the task  (</w:t>
      </w:r>
      <w:proofErr w:type="gramStart"/>
      <w:r>
        <w:t>depends</w:t>
      </w:r>
      <w:proofErr w:type="gramEnd"/>
      <w:r>
        <w:t xml:space="preserve"> on how often this must be </w:t>
      </w:r>
      <w:proofErr w:type="gramStart"/>
      <w:r>
        <w:t>called,,</w:t>
      </w:r>
      <w:proofErr w:type="gramEnd"/>
      <w:r>
        <w:t xml:space="preserve"> I recommend 10ms) the data cache invalidate function via calling </w:t>
      </w:r>
      <w:proofErr w:type="spellStart"/>
      <w:r w:rsidRPr="00DF4443">
        <w:rPr>
          <w:color w:val="984806" w:themeColor="accent6" w:themeShade="80"/>
        </w:rPr>
        <w:t>dataCacheInvalidate</w:t>
      </w:r>
      <w:proofErr w:type="spellEnd"/>
      <w:r w:rsidRPr="00DF4443">
        <w:rPr>
          <w:color w:val="984806" w:themeColor="accent6" w:themeShade="80"/>
        </w:rPr>
        <w:t>(</w:t>
      </w:r>
      <w:proofErr w:type="gramStart"/>
      <w:r w:rsidRPr="00DF4443">
        <w:rPr>
          <w:color w:val="984806" w:themeColor="accent6" w:themeShade="80"/>
        </w:rPr>
        <w:t>);</w:t>
      </w:r>
      <w:r w:rsidRPr="00DF4443">
        <w:t>.</w:t>
      </w:r>
      <w:proofErr w:type="gramEnd"/>
    </w:p>
    <w:p w14:paraId="50281118" w14:textId="52425EFA" w:rsidR="00DF4443" w:rsidRDefault="00DF4443" w:rsidP="00DF4443">
      <w:pPr>
        <w:pStyle w:val="ETASparagraph"/>
      </w:pPr>
      <w:r w:rsidRPr="00DF4443">
        <w:rPr>
          <w:noProof/>
        </w:rPr>
        <w:drawing>
          <wp:inline distT="0" distB="0" distL="0" distR="0" wp14:anchorId="57428305" wp14:editId="10CB8B89">
            <wp:extent cx="5094000" cy="731907"/>
            <wp:effectExtent l="0" t="0" r="0" b="0"/>
            <wp:docPr id="935639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3974" name=""/>
                    <pic:cNvPicPr/>
                  </pic:nvPicPr>
                  <pic:blipFill>
                    <a:blip r:embed="rId69"/>
                    <a:stretch>
                      <a:fillRect/>
                    </a:stretch>
                  </pic:blipFill>
                  <pic:spPr>
                    <a:xfrm>
                      <a:off x="0" y="0"/>
                      <a:ext cx="5094000" cy="731907"/>
                    </a:xfrm>
                    <a:prstGeom prst="rect">
                      <a:avLst/>
                    </a:prstGeom>
                  </pic:spPr>
                </pic:pic>
              </a:graphicData>
            </a:graphic>
          </wp:inline>
        </w:drawing>
      </w:r>
    </w:p>
    <w:p w14:paraId="4F78A117" w14:textId="2CA05724" w:rsidR="00A44A54" w:rsidRDefault="00A44A54" w:rsidP="00A44A54">
      <w:pPr>
        <w:pStyle w:val="ETASparagraph"/>
      </w:pPr>
      <w:r>
        <w:t xml:space="preserve">For example, you have three </w:t>
      </w:r>
      <w:proofErr w:type="spellStart"/>
      <w:r>
        <w:t>runnable’s</w:t>
      </w:r>
      <w:proofErr w:type="spellEnd"/>
      <w:r>
        <w:t xml:space="preserve"> with 1ms, 10ms and 100ms you set the call in 10ms following:</w:t>
      </w:r>
    </w:p>
    <w:p w14:paraId="61C8BE07" w14:textId="77777777" w:rsidR="00A44A54" w:rsidRPr="005909F4" w:rsidRDefault="00A44A54" w:rsidP="00A44A54">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Xetk_CyclicEvent1ms</w:t>
      </w:r>
      <w:r>
        <w:rPr>
          <w:i/>
          <w:iCs/>
          <w:sz w:val="16"/>
          <w:szCs w:val="14"/>
        </w:rPr>
        <w:t>()</w:t>
      </w:r>
    </w:p>
    <w:p w14:paraId="6D2F081A" w14:textId="77777777" w:rsidR="00A44A54" w:rsidRPr="005909F4" w:rsidRDefault="00A44A54" w:rsidP="00A44A54">
      <w:pPr>
        <w:pStyle w:val="ETASparagraph"/>
        <w:rPr>
          <w:i/>
          <w:iCs/>
          <w:sz w:val="16"/>
          <w:szCs w:val="14"/>
        </w:rPr>
      </w:pPr>
      <w:r w:rsidRPr="005909F4">
        <w:rPr>
          <w:i/>
          <w:iCs/>
          <w:sz w:val="16"/>
          <w:szCs w:val="14"/>
        </w:rPr>
        <w:t>{</w:t>
      </w:r>
    </w:p>
    <w:p w14:paraId="4056CD6C" w14:textId="77777777" w:rsidR="00A44A54" w:rsidRPr="00A44A54" w:rsidRDefault="00A44A54" w:rsidP="00A44A54">
      <w:pPr>
        <w:pStyle w:val="ETASparagraph"/>
        <w:rPr>
          <w:i/>
          <w:iCs/>
          <w:sz w:val="16"/>
          <w:szCs w:val="14"/>
        </w:rPr>
      </w:pPr>
      <w:r w:rsidRPr="00A44A54">
        <w:rPr>
          <w:i/>
          <w:iCs/>
          <w:sz w:val="16"/>
          <w:szCs w:val="14"/>
        </w:rPr>
        <w:t xml:space="preserve">Distab17_Process(1); </w:t>
      </w:r>
    </w:p>
    <w:p w14:paraId="5D138B5D" w14:textId="77777777" w:rsidR="00A44A54" w:rsidRPr="005909F4" w:rsidRDefault="00A44A54" w:rsidP="00A44A54">
      <w:pPr>
        <w:pStyle w:val="ETASparagraph"/>
        <w:rPr>
          <w:i/>
          <w:iCs/>
          <w:sz w:val="16"/>
          <w:szCs w:val="14"/>
        </w:rPr>
      </w:pPr>
      <w:r w:rsidRPr="005909F4">
        <w:rPr>
          <w:i/>
          <w:iCs/>
          <w:sz w:val="16"/>
          <w:szCs w:val="14"/>
        </w:rPr>
        <w:t>}…</w:t>
      </w:r>
    </w:p>
    <w:p w14:paraId="51D65489" w14:textId="77777777" w:rsidR="00A44A54" w:rsidRPr="005909F4" w:rsidRDefault="00A44A54" w:rsidP="00A44A54">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Xetk_CyclicEvent10ms</w:t>
      </w:r>
      <w:r>
        <w:rPr>
          <w:i/>
          <w:iCs/>
          <w:sz w:val="16"/>
          <w:szCs w:val="14"/>
        </w:rPr>
        <w:t>()</w:t>
      </w:r>
    </w:p>
    <w:p w14:paraId="2675FF3C" w14:textId="77777777" w:rsidR="00A44A54" w:rsidRPr="005909F4" w:rsidRDefault="00A44A54" w:rsidP="00A44A54">
      <w:pPr>
        <w:pStyle w:val="ETASparagraph"/>
        <w:rPr>
          <w:i/>
          <w:iCs/>
          <w:sz w:val="16"/>
          <w:szCs w:val="14"/>
        </w:rPr>
      </w:pPr>
      <w:r w:rsidRPr="005909F4">
        <w:rPr>
          <w:i/>
          <w:iCs/>
          <w:sz w:val="16"/>
          <w:szCs w:val="14"/>
        </w:rPr>
        <w:t>{</w:t>
      </w:r>
    </w:p>
    <w:p w14:paraId="17CD771E" w14:textId="77777777" w:rsidR="00A44A54" w:rsidRDefault="00A44A54" w:rsidP="00A44A54">
      <w:pPr>
        <w:pStyle w:val="ETASparagraph"/>
        <w:rPr>
          <w:i/>
          <w:iCs/>
          <w:sz w:val="16"/>
          <w:szCs w:val="14"/>
        </w:rPr>
      </w:pPr>
      <w:r w:rsidRPr="00A44A54">
        <w:rPr>
          <w:i/>
          <w:iCs/>
          <w:sz w:val="16"/>
          <w:szCs w:val="14"/>
        </w:rPr>
        <w:t xml:space="preserve">Distab17_Process(2); </w:t>
      </w:r>
    </w:p>
    <w:p w14:paraId="2975C588" w14:textId="77777777" w:rsidR="00A44A54" w:rsidRPr="00086755" w:rsidRDefault="00A44A54" w:rsidP="00A44A54">
      <w:pPr>
        <w:pStyle w:val="ETASparagraph"/>
        <w:rPr>
          <w:i/>
          <w:iCs/>
          <w:color w:val="984806" w:themeColor="accent6" w:themeShade="80"/>
          <w:sz w:val="16"/>
          <w:szCs w:val="14"/>
        </w:rPr>
      </w:pPr>
      <w:r w:rsidRPr="00086755">
        <w:rPr>
          <w:i/>
          <w:iCs/>
          <w:color w:val="984806" w:themeColor="accent6" w:themeShade="80"/>
          <w:sz w:val="16"/>
          <w:szCs w:val="14"/>
        </w:rPr>
        <w:t>if (</w:t>
      </w:r>
      <w:proofErr w:type="spellStart"/>
      <w:r w:rsidRPr="00086755">
        <w:rPr>
          <w:i/>
          <w:iCs/>
          <w:color w:val="984806" w:themeColor="accent6" w:themeShade="80"/>
          <w:sz w:val="16"/>
          <w:szCs w:val="14"/>
        </w:rPr>
        <w:t>SER_ETK_Check_PAGE_SWITCH_BY_ECU</w:t>
      </w:r>
      <w:proofErr w:type="spellEnd"/>
      <w:r w:rsidRPr="00086755">
        <w:rPr>
          <w:i/>
          <w:iCs/>
          <w:color w:val="984806" w:themeColor="accent6" w:themeShade="80"/>
          <w:sz w:val="16"/>
          <w:szCs w:val="14"/>
        </w:rPr>
        <w:t>() == 1) // Page switch requested</w:t>
      </w:r>
    </w:p>
    <w:p w14:paraId="2627C893" w14:textId="77777777" w:rsidR="00A44A54" w:rsidRPr="00086755" w:rsidRDefault="00A44A54" w:rsidP="00A44A54">
      <w:pPr>
        <w:pStyle w:val="ETASparagraph"/>
        <w:rPr>
          <w:i/>
          <w:iCs/>
          <w:color w:val="984806" w:themeColor="accent6" w:themeShade="80"/>
          <w:sz w:val="16"/>
          <w:szCs w:val="14"/>
        </w:rPr>
      </w:pPr>
      <w:r w:rsidRPr="00086755">
        <w:rPr>
          <w:i/>
          <w:iCs/>
          <w:color w:val="984806" w:themeColor="accent6" w:themeShade="80"/>
          <w:sz w:val="16"/>
          <w:szCs w:val="14"/>
        </w:rPr>
        <w:t xml:space="preserve">          {</w:t>
      </w:r>
    </w:p>
    <w:p w14:paraId="5F4684E5" w14:textId="77777777" w:rsidR="00A44A54" w:rsidRPr="00086755" w:rsidRDefault="00A44A54" w:rsidP="00A44A54">
      <w:pPr>
        <w:pStyle w:val="ETASparagraph"/>
        <w:rPr>
          <w:i/>
          <w:iCs/>
          <w:color w:val="984806" w:themeColor="accent6" w:themeShade="80"/>
          <w:sz w:val="16"/>
          <w:szCs w:val="14"/>
        </w:rPr>
      </w:pPr>
      <w:r w:rsidRPr="00086755">
        <w:rPr>
          <w:i/>
          <w:iCs/>
          <w:color w:val="984806" w:themeColor="accent6" w:themeShade="80"/>
          <w:sz w:val="16"/>
          <w:szCs w:val="14"/>
        </w:rPr>
        <w:t xml:space="preserve">            SER_ETK_PAGE_SWITCH_BY_ECU();</w:t>
      </w:r>
    </w:p>
    <w:p w14:paraId="2A007C34" w14:textId="2F6528B3" w:rsidR="00A44A54" w:rsidRDefault="00A44A54" w:rsidP="00A44A54">
      <w:pPr>
        <w:pStyle w:val="ETASparagraph"/>
        <w:rPr>
          <w:i/>
          <w:iCs/>
          <w:color w:val="984806" w:themeColor="accent6" w:themeShade="80"/>
          <w:sz w:val="16"/>
          <w:szCs w:val="14"/>
        </w:rPr>
      </w:pPr>
      <w:r w:rsidRPr="00086755">
        <w:rPr>
          <w:i/>
          <w:iCs/>
          <w:color w:val="984806" w:themeColor="accent6" w:themeShade="80"/>
          <w:sz w:val="16"/>
          <w:szCs w:val="14"/>
        </w:rPr>
        <w:t xml:space="preserve">          }</w:t>
      </w:r>
    </w:p>
    <w:p w14:paraId="2886DB47" w14:textId="77777777" w:rsidR="00A644AB" w:rsidRPr="009B0653" w:rsidRDefault="00A644AB" w:rsidP="00A644AB">
      <w:pPr>
        <w:pStyle w:val="ETASparagraph"/>
        <w:rPr>
          <w:i/>
          <w:iCs/>
          <w:color w:val="984806" w:themeColor="accent6" w:themeShade="80"/>
          <w:sz w:val="16"/>
          <w:szCs w:val="14"/>
        </w:rPr>
      </w:pPr>
      <w:proofErr w:type="spellStart"/>
      <w:r w:rsidRPr="009B0653">
        <w:rPr>
          <w:i/>
          <w:iCs/>
          <w:color w:val="984806" w:themeColor="accent6" w:themeShade="80"/>
          <w:sz w:val="16"/>
          <w:szCs w:val="14"/>
        </w:rPr>
        <w:lastRenderedPageBreak/>
        <w:t>dataCacheInvalidate</w:t>
      </w:r>
      <w:proofErr w:type="spellEnd"/>
      <w:r w:rsidRPr="009B0653">
        <w:rPr>
          <w:i/>
          <w:iCs/>
          <w:color w:val="984806" w:themeColor="accent6" w:themeShade="80"/>
          <w:sz w:val="16"/>
          <w:szCs w:val="14"/>
        </w:rPr>
        <w:t>();</w:t>
      </w:r>
    </w:p>
    <w:p w14:paraId="405F76F7" w14:textId="77777777" w:rsidR="00A44A54" w:rsidRPr="005909F4" w:rsidRDefault="00A44A54" w:rsidP="00A44A54">
      <w:pPr>
        <w:pStyle w:val="ETASparagraph"/>
        <w:rPr>
          <w:i/>
          <w:iCs/>
          <w:sz w:val="16"/>
          <w:szCs w:val="14"/>
        </w:rPr>
      </w:pPr>
      <w:r w:rsidRPr="005909F4">
        <w:rPr>
          <w:i/>
          <w:iCs/>
          <w:sz w:val="16"/>
          <w:szCs w:val="14"/>
        </w:rPr>
        <w:t>}…</w:t>
      </w:r>
    </w:p>
    <w:p w14:paraId="2963BCFF" w14:textId="77777777" w:rsidR="00A44A54" w:rsidRPr="005909F4" w:rsidRDefault="00A44A54" w:rsidP="00A44A54">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Xetk_CyclicEvent100ms</w:t>
      </w:r>
      <w:r>
        <w:rPr>
          <w:i/>
          <w:iCs/>
          <w:sz w:val="16"/>
          <w:szCs w:val="14"/>
        </w:rPr>
        <w:t>()</w:t>
      </w:r>
    </w:p>
    <w:p w14:paraId="72563F40" w14:textId="77777777" w:rsidR="00A44A54" w:rsidRPr="005909F4" w:rsidRDefault="00A44A54" w:rsidP="00A44A54">
      <w:pPr>
        <w:pStyle w:val="ETASparagraph"/>
        <w:rPr>
          <w:i/>
          <w:iCs/>
          <w:sz w:val="16"/>
          <w:szCs w:val="14"/>
        </w:rPr>
      </w:pPr>
      <w:r w:rsidRPr="005909F4">
        <w:rPr>
          <w:i/>
          <w:iCs/>
          <w:sz w:val="16"/>
          <w:szCs w:val="14"/>
        </w:rPr>
        <w:t>{</w:t>
      </w:r>
    </w:p>
    <w:p w14:paraId="71C5786D" w14:textId="77777777" w:rsidR="00A44A54" w:rsidRPr="00A44A54" w:rsidRDefault="00A44A54" w:rsidP="00A44A54">
      <w:pPr>
        <w:pStyle w:val="ETASparagraph"/>
        <w:rPr>
          <w:i/>
          <w:iCs/>
          <w:sz w:val="16"/>
          <w:szCs w:val="14"/>
        </w:rPr>
      </w:pPr>
      <w:r w:rsidRPr="00A44A54">
        <w:rPr>
          <w:i/>
          <w:iCs/>
          <w:sz w:val="16"/>
          <w:szCs w:val="14"/>
        </w:rPr>
        <w:t xml:space="preserve">Distab17_Process(3); </w:t>
      </w:r>
    </w:p>
    <w:p w14:paraId="3FA9E94E" w14:textId="77777777" w:rsidR="00A44A54" w:rsidRPr="005909F4" w:rsidRDefault="00A44A54" w:rsidP="00A44A54">
      <w:pPr>
        <w:pStyle w:val="ETASparagraph"/>
        <w:rPr>
          <w:i/>
          <w:iCs/>
          <w:sz w:val="16"/>
          <w:szCs w:val="14"/>
        </w:rPr>
      </w:pPr>
      <w:r w:rsidRPr="005909F4">
        <w:rPr>
          <w:i/>
          <w:iCs/>
          <w:sz w:val="16"/>
          <w:szCs w:val="14"/>
        </w:rPr>
        <w:t>}</w:t>
      </w:r>
    </w:p>
    <w:p w14:paraId="74682AFA" w14:textId="77777777" w:rsidR="00A44A54" w:rsidRDefault="00A44A54" w:rsidP="00A44A54">
      <w:pPr>
        <w:pStyle w:val="ETASparagraph"/>
      </w:pPr>
      <w:r>
        <w:t xml:space="preserve">You must add following </w:t>
      </w:r>
      <w:r w:rsidRPr="00690027">
        <w:t>header file</w:t>
      </w:r>
      <w:r>
        <w:t xml:space="preserve"> which</w:t>
      </w:r>
      <w:r w:rsidRPr="00690027">
        <w:t xml:space="preserve"> </w:t>
      </w:r>
      <w:r>
        <w:t>is</w:t>
      </w:r>
      <w:r w:rsidRPr="00690027">
        <w:t xml:space="preserve"> needed</w:t>
      </w:r>
      <w:r>
        <w:t xml:space="preserve"> in your runnable file</w:t>
      </w:r>
      <w:r w:rsidRPr="00690027">
        <w:t>. Please add:</w:t>
      </w:r>
    </w:p>
    <w:p w14:paraId="5B45AA43" w14:textId="19D22A7F" w:rsidR="00A44A54" w:rsidRDefault="00A44A54" w:rsidP="00A44A54">
      <w:pPr>
        <w:pStyle w:val="ETASparagraph"/>
        <w:rPr>
          <w:color w:val="984806" w:themeColor="accent6" w:themeShade="80"/>
        </w:rPr>
      </w:pPr>
      <w:proofErr w:type="gramStart"/>
      <w:r w:rsidRPr="005909F4">
        <w:rPr>
          <w:color w:val="7030A0"/>
        </w:rPr>
        <w:t>#include</w:t>
      </w:r>
      <w:proofErr w:type="gramEnd"/>
      <w:r w:rsidRPr="005909F4">
        <w:rPr>
          <w:color w:val="7030A0"/>
        </w:rPr>
        <w:t xml:space="preserve"> </w:t>
      </w:r>
      <w:r w:rsidRPr="005909F4">
        <w:rPr>
          <w:color w:val="984806" w:themeColor="accent6" w:themeShade="80"/>
        </w:rPr>
        <w:t>"</w:t>
      </w:r>
      <w:r w:rsidRPr="00A44A54">
        <w:t xml:space="preserve"> </w:t>
      </w:r>
      <w:r w:rsidRPr="00A44A54">
        <w:rPr>
          <w:color w:val="984806" w:themeColor="accent6" w:themeShade="80"/>
        </w:rPr>
        <w:t>ETK/CALIB/</w:t>
      </w:r>
      <w:proofErr w:type="spellStart"/>
      <w:r w:rsidRPr="00A44A54">
        <w:rPr>
          <w:color w:val="984806" w:themeColor="accent6" w:themeShade="80"/>
        </w:rPr>
        <w:t>ETK_SER_Page_Ctrl_Fct.h</w:t>
      </w:r>
      <w:proofErr w:type="spellEnd"/>
      <w:r w:rsidRPr="005909F4">
        <w:rPr>
          <w:color w:val="984806" w:themeColor="accent6" w:themeShade="80"/>
        </w:rPr>
        <w:t>"</w:t>
      </w:r>
    </w:p>
    <w:p w14:paraId="1AA1A67B" w14:textId="5CA921AF" w:rsidR="00A44A54" w:rsidRDefault="00A44A54" w:rsidP="00A44A54">
      <w:pPr>
        <w:pStyle w:val="ETASparagraph"/>
      </w:pPr>
      <w:r w:rsidRPr="00A44A54">
        <w:rPr>
          <w:noProof/>
        </w:rPr>
        <w:drawing>
          <wp:inline distT="0" distB="0" distL="0" distR="0" wp14:anchorId="5F7E1AC0" wp14:editId="192F72D8">
            <wp:extent cx="2810518" cy="282208"/>
            <wp:effectExtent l="0" t="0" r="0" b="3810"/>
            <wp:docPr id="4662847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84746" name=""/>
                    <pic:cNvPicPr/>
                  </pic:nvPicPr>
                  <pic:blipFill>
                    <a:blip r:embed="rId70"/>
                    <a:stretch>
                      <a:fillRect/>
                    </a:stretch>
                  </pic:blipFill>
                  <pic:spPr>
                    <a:xfrm>
                      <a:off x="0" y="0"/>
                      <a:ext cx="2833426" cy="284508"/>
                    </a:xfrm>
                    <a:prstGeom prst="rect">
                      <a:avLst/>
                    </a:prstGeom>
                  </pic:spPr>
                </pic:pic>
              </a:graphicData>
            </a:graphic>
          </wp:inline>
        </w:drawing>
      </w:r>
    </w:p>
    <w:p w14:paraId="467C83DE" w14:textId="77777777" w:rsidR="00A44A54" w:rsidRDefault="00A44A54" w:rsidP="00A44A54">
      <w:pPr>
        <w:pStyle w:val="ETASparagraph"/>
      </w:pPr>
    </w:p>
    <w:p w14:paraId="31DBA48E" w14:textId="77777777" w:rsidR="00A44A54" w:rsidRDefault="00A44A54" w:rsidP="00A44A54">
      <w:pPr>
        <w:pStyle w:val="berschrift3"/>
      </w:pPr>
      <w:bookmarkStart w:id="42" w:name="_Toc233808842"/>
      <w:r>
        <w:t>A2L configuration in XCT Tool</w:t>
      </w:r>
      <w:bookmarkEnd w:id="42"/>
    </w:p>
    <w:p w14:paraId="5244AB4F" w14:textId="36D170AE" w:rsidR="00A44A54" w:rsidRDefault="00A44A54" w:rsidP="00A44A54">
      <w:pPr>
        <w:pStyle w:val="ETASparagraph"/>
      </w:pPr>
      <w:r w:rsidRPr="00690027">
        <w:t>When now the code is compiled and flashed</w:t>
      </w:r>
      <w:r>
        <w:t>,</w:t>
      </w:r>
      <w:r w:rsidRPr="00690027">
        <w:t xml:space="preserve"> the ETK must be configured that </w:t>
      </w:r>
      <w:r>
        <w:t xml:space="preserve">page switch mailbox and OMD table are known for </w:t>
      </w:r>
      <w:r w:rsidRPr="00690027">
        <w:t>ETK.</w:t>
      </w:r>
      <w:r>
        <w:t xml:space="preserve"> Also, the memory segment must be defined which contains the page switch mailbox and OMD table.</w:t>
      </w:r>
    </w:p>
    <w:p w14:paraId="2F6CD9BB" w14:textId="2B408A0D" w:rsidR="00A44A54" w:rsidRDefault="00A44A54" w:rsidP="00A44A54">
      <w:pPr>
        <w:pStyle w:val="ETASparagraph"/>
      </w:pPr>
      <w:r>
        <w:t>Now load the before created A2L file in XCT tool, open in parallel the .map file and search for the addresses for the page switch mailbox and OMD table.</w:t>
      </w:r>
    </w:p>
    <w:p w14:paraId="7DE9A136" w14:textId="4B207721" w:rsidR="00A44A54" w:rsidRDefault="006204E2" w:rsidP="00A44A54">
      <w:pPr>
        <w:pStyle w:val="ETASparagraph"/>
      </w:pPr>
      <w:r w:rsidRPr="006204E2">
        <w:rPr>
          <w:noProof/>
        </w:rPr>
        <w:drawing>
          <wp:inline distT="0" distB="0" distL="0" distR="0" wp14:anchorId="378701BC" wp14:editId="6AC9C42B">
            <wp:extent cx="2535637" cy="191104"/>
            <wp:effectExtent l="0" t="0" r="0" b="0"/>
            <wp:docPr id="8441999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99960" name=""/>
                    <pic:cNvPicPr/>
                  </pic:nvPicPr>
                  <pic:blipFill>
                    <a:blip r:embed="rId71"/>
                    <a:stretch>
                      <a:fillRect/>
                    </a:stretch>
                  </pic:blipFill>
                  <pic:spPr>
                    <a:xfrm>
                      <a:off x="0" y="0"/>
                      <a:ext cx="2640616" cy="199016"/>
                    </a:xfrm>
                    <a:prstGeom prst="rect">
                      <a:avLst/>
                    </a:prstGeom>
                  </pic:spPr>
                </pic:pic>
              </a:graphicData>
            </a:graphic>
          </wp:inline>
        </w:drawing>
      </w:r>
    </w:p>
    <w:p w14:paraId="6DC2B440" w14:textId="58267C4C" w:rsidR="00E2217D" w:rsidRPr="00E2217D" w:rsidRDefault="00E2217D" w:rsidP="00A44A54">
      <w:pPr>
        <w:pStyle w:val="ETASparagraph"/>
      </w:pPr>
      <w:r>
        <w:t xml:space="preserve">First important part is now to enter on layer </w:t>
      </w:r>
      <w:r w:rsidRPr="00E2217D">
        <w:rPr>
          <w:b/>
          <w:bCs/>
        </w:rPr>
        <w:t>Hardware Settings</w:t>
      </w:r>
      <w:r>
        <w:rPr>
          <w:b/>
          <w:bCs/>
        </w:rPr>
        <w:t xml:space="preserve"> </w:t>
      </w:r>
      <w:r>
        <w:t xml:space="preserve">the mailbox address and OMD address with </w:t>
      </w:r>
      <w:proofErr w:type="spellStart"/>
      <w:proofErr w:type="gramStart"/>
      <w:r>
        <w:t>there</w:t>
      </w:r>
      <w:proofErr w:type="spellEnd"/>
      <w:proofErr w:type="gramEnd"/>
      <w:r>
        <w:t xml:space="preserve"> settings.</w:t>
      </w:r>
    </w:p>
    <w:p w14:paraId="37E0F500" w14:textId="75976C03" w:rsidR="00E2217D" w:rsidRDefault="006204E2" w:rsidP="00A44A54">
      <w:pPr>
        <w:pStyle w:val="ETASparagraph"/>
      </w:pPr>
      <w:r w:rsidRPr="006204E2">
        <w:rPr>
          <w:noProof/>
        </w:rPr>
        <w:drawing>
          <wp:inline distT="0" distB="0" distL="0" distR="0" wp14:anchorId="4D17B36A" wp14:editId="5965A97F">
            <wp:extent cx="2534029" cy="1873678"/>
            <wp:effectExtent l="0" t="0" r="0" b="0"/>
            <wp:docPr id="42450158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01583" name=""/>
                    <pic:cNvPicPr/>
                  </pic:nvPicPr>
                  <pic:blipFill>
                    <a:blip r:embed="rId72"/>
                    <a:stretch>
                      <a:fillRect/>
                    </a:stretch>
                  </pic:blipFill>
                  <pic:spPr>
                    <a:xfrm>
                      <a:off x="0" y="0"/>
                      <a:ext cx="2542793" cy="1880158"/>
                    </a:xfrm>
                    <a:prstGeom prst="rect">
                      <a:avLst/>
                    </a:prstGeom>
                  </pic:spPr>
                </pic:pic>
              </a:graphicData>
            </a:graphic>
          </wp:inline>
        </w:drawing>
      </w:r>
    </w:p>
    <w:p w14:paraId="2A4F2D49" w14:textId="4E711FF4" w:rsidR="00E2217D" w:rsidRDefault="00E2217D" w:rsidP="00A44A54">
      <w:pPr>
        <w:pStyle w:val="ETASparagraph"/>
      </w:pPr>
      <w:proofErr w:type="gramStart"/>
      <w:r>
        <w:t xml:space="preserve">The </w:t>
      </w:r>
      <w:r w:rsidRPr="00E2217D">
        <w:rPr>
          <w:b/>
          <w:bCs/>
        </w:rPr>
        <w:t>Version</w:t>
      </w:r>
      <w:proofErr w:type="gramEnd"/>
      <w:r>
        <w:t xml:space="preserve"> is </w:t>
      </w:r>
      <w:r w:rsidRPr="00E2217D">
        <w:rPr>
          <w:b/>
          <w:bCs/>
        </w:rPr>
        <w:t>2</w:t>
      </w:r>
      <w:r>
        <w:t xml:space="preserve">, </w:t>
      </w:r>
      <w:proofErr w:type="spellStart"/>
      <w:r w:rsidRPr="00E2217D">
        <w:rPr>
          <w:b/>
          <w:bCs/>
        </w:rPr>
        <w:t>Autostart</w:t>
      </w:r>
      <w:proofErr w:type="spellEnd"/>
      <w:r w:rsidRPr="00E2217D">
        <w:rPr>
          <w:b/>
          <w:bCs/>
        </w:rPr>
        <w:t xml:space="preserve"> </w:t>
      </w:r>
      <w:proofErr w:type="spellStart"/>
      <w:r w:rsidRPr="00E2217D">
        <w:rPr>
          <w:b/>
          <w:bCs/>
        </w:rPr>
        <w:t>Behaviour</w:t>
      </w:r>
      <w:proofErr w:type="spellEnd"/>
      <w:r>
        <w:t xml:space="preserve"> is per default </w:t>
      </w:r>
      <w:r w:rsidRPr="00E2217D">
        <w:rPr>
          <w:b/>
          <w:bCs/>
        </w:rPr>
        <w:t>Last Active Page</w:t>
      </w:r>
      <w:r>
        <w:t xml:space="preserve"> and </w:t>
      </w:r>
      <w:r w:rsidRPr="00E2217D">
        <w:rPr>
          <w:b/>
          <w:bCs/>
        </w:rPr>
        <w:t>Protocol Based</w:t>
      </w:r>
      <w:r>
        <w:t xml:space="preserve"> </w:t>
      </w:r>
      <w:r w:rsidRPr="00E2217D">
        <w:rPr>
          <w:b/>
          <w:bCs/>
        </w:rPr>
        <w:t>page switch</w:t>
      </w:r>
      <w:r>
        <w:t xml:space="preserve"> is used. </w:t>
      </w:r>
      <w:proofErr w:type="spellStart"/>
      <w:r>
        <w:t>MailboxVersion</w:t>
      </w:r>
      <w:proofErr w:type="spellEnd"/>
      <w:r>
        <w:t xml:space="preserve"> can only be 3 and for </w:t>
      </w:r>
      <w:r w:rsidRPr="00E2217D">
        <w:rPr>
          <w:b/>
          <w:bCs/>
        </w:rPr>
        <w:t>Mailbox Setup Time</w:t>
      </w:r>
      <w:r>
        <w:t xml:space="preserve"> </w:t>
      </w:r>
      <w:proofErr w:type="gramStart"/>
      <w:r>
        <w:t>enter</w:t>
      </w:r>
      <w:proofErr w:type="gramEnd"/>
      <w:r>
        <w:t xml:space="preserve"> a value between </w:t>
      </w:r>
      <w:r w:rsidRPr="00E2217D">
        <w:rPr>
          <w:b/>
          <w:bCs/>
        </w:rPr>
        <w:t>100</w:t>
      </w:r>
      <w:r>
        <w:rPr>
          <w:b/>
          <w:bCs/>
        </w:rPr>
        <w:t>ms</w:t>
      </w:r>
      <w:r>
        <w:t xml:space="preserve"> and </w:t>
      </w:r>
      <w:r w:rsidRPr="00E2217D">
        <w:rPr>
          <w:b/>
          <w:bCs/>
        </w:rPr>
        <w:t>500ms</w:t>
      </w:r>
      <w:r>
        <w:t xml:space="preserve">. When value 0 is used page switch will never work. This must be avoided. For </w:t>
      </w:r>
      <w:proofErr w:type="spellStart"/>
      <w:r w:rsidRPr="00E2217D">
        <w:rPr>
          <w:b/>
          <w:bCs/>
        </w:rPr>
        <w:t>MailboxAddress</w:t>
      </w:r>
      <w:proofErr w:type="spellEnd"/>
      <w:r>
        <w:t xml:space="preserve"> take the address from map file. Here </w:t>
      </w:r>
      <w:proofErr w:type="spellStart"/>
      <w:r>
        <w:t>ist</w:t>
      </w:r>
      <w:proofErr w:type="spellEnd"/>
      <w:r>
        <w:t xml:space="preserve"> </w:t>
      </w:r>
      <w:r w:rsidR="006204E2" w:rsidRPr="006204E2">
        <w:rPr>
          <w:b/>
          <w:bCs/>
        </w:rPr>
        <w:t>0x7000B878</w:t>
      </w:r>
      <w:r>
        <w:t xml:space="preserve">. In this example code only </w:t>
      </w:r>
      <w:r w:rsidRPr="00E2217D">
        <w:rPr>
          <w:b/>
          <w:bCs/>
        </w:rPr>
        <w:t>OMD CID 2</w:t>
      </w:r>
      <w:r>
        <w:t xml:space="preserve"> is supported. As </w:t>
      </w:r>
      <w:r w:rsidRPr="00E2217D">
        <w:rPr>
          <w:b/>
          <w:bCs/>
        </w:rPr>
        <w:t>OMD version</w:t>
      </w:r>
      <w:r>
        <w:t xml:space="preserve"> only </w:t>
      </w:r>
      <w:r w:rsidRPr="00E2217D">
        <w:rPr>
          <w:b/>
          <w:bCs/>
        </w:rPr>
        <w:t>0</w:t>
      </w:r>
      <w:r>
        <w:t xml:space="preserve"> can be used.</w:t>
      </w:r>
    </w:p>
    <w:p w14:paraId="07AC8904" w14:textId="285F2B9A" w:rsidR="00E2217D" w:rsidRDefault="00E2217D" w:rsidP="00A44A54">
      <w:pPr>
        <w:pStyle w:val="ETASparagraph"/>
      </w:pPr>
      <w:r>
        <w:t xml:space="preserve">For </w:t>
      </w:r>
      <w:proofErr w:type="spellStart"/>
      <w:r>
        <w:rPr>
          <w:b/>
          <w:bCs/>
        </w:rPr>
        <w:t>OMD</w:t>
      </w:r>
      <w:r w:rsidRPr="00E2217D">
        <w:rPr>
          <w:b/>
          <w:bCs/>
        </w:rPr>
        <w:t>Address</w:t>
      </w:r>
      <w:proofErr w:type="spellEnd"/>
      <w:r>
        <w:t xml:space="preserve"> take the address from map file. Here </w:t>
      </w:r>
      <w:proofErr w:type="spellStart"/>
      <w:r>
        <w:t>ist</w:t>
      </w:r>
      <w:proofErr w:type="spellEnd"/>
      <w:r>
        <w:t xml:space="preserve"> </w:t>
      </w:r>
      <w:r w:rsidR="006204E2" w:rsidRPr="006204E2">
        <w:rPr>
          <w:b/>
          <w:bCs/>
        </w:rPr>
        <w:t>0x7000B6D4</w:t>
      </w:r>
      <w:r>
        <w:t xml:space="preserve">. </w:t>
      </w:r>
      <w:r w:rsidRPr="00B22ECF">
        <w:rPr>
          <w:b/>
        </w:rPr>
        <w:t>The maximum length</w:t>
      </w:r>
      <w:r>
        <w:t xml:space="preserve"> </w:t>
      </w:r>
      <w:r w:rsidR="00B22ECF">
        <w:t xml:space="preserve">comes from the size of OMDTable_MemClass with 0x1A4 = </w:t>
      </w:r>
      <w:r w:rsidR="00B22ECF" w:rsidRPr="00B22ECF">
        <w:rPr>
          <w:b/>
          <w:bCs/>
        </w:rPr>
        <w:t>420</w:t>
      </w:r>
      <w:r w:rsidR="00B22ECF">
        <w:t xml:space="preserve">. In </w:t>
      </w:r>
      <w:proofErr w:type="gramStart"/>
      <w:r w:rsidR="00B22ECF">
        <w:t>general</w:t>
      </w:r>
      <w:proofErr w:type="gramEnd"/>
      <w:r w:rsidR="00B22ECF">
        <w:t xml:space="preserve"> 32 handles are used for calibration. But now I use the last part of EMEM for other things like OMD table, page witch mailbox etc. (Distab can be located there, ACC). </w:t>
      </w:r>
      <w:proofErr w:type="gramStart"/>
      <w:r w:rsidR="00B22ECF">
        <w:t>So</w:t>
      </w:r>
      <w:proofErr w:type="gramEnd"/>
      <w:r w:rsidR="00B22ECF">
        <w:t xml:space="preserve"> </w:t>
      </w:r>
      <w:r w:rsidR="00B22ECF" w:rsidRPr="00B22ECF">
        <w:rPr>
          <w:b/>
          <w:bCs/>
        </w:rPr>
        <w:t>number of emulation handles</w:t>
      </w:r>
      <w:r w:rsidR="00B22ECF">
        <w:t xml:space="preserve"> is </w:t>
      </w:r>
      <w:r w:rsidR="00B22ECF" w:rsidRPr="00B22ECF">
        <w:rPr>
          <w:b/>
          <w:bCs/>
        </w:rPr>
        <w:t>31</w:t>
      </w:r>
      <w:r w:rsidR="00B22ECF">
        <w:t>.</w:t>
      </w:r>
    </w:p>
    <w:p w14:paraId="06DAA35C" w14:textId="4E2E8897" w:rsidR="00A44A54" w:rsidRDefault="00E2217D" w:rsidP="00A44A54">
      <w:pPr>
        <w:pStyle w:val="ETASparagraph"/>
      </w:pPr>
      <w:r>
        <w:t>Second</w:t>
      </w:r>
      <w:r w:rsidR="00A44A54">
        <w:t xml:space="preserve"> important part is</w:t>
      </w:r>
      <w:r>
        <w:t xml:space="preserve"> on layer </w:t>
      </w:r>
      <w:r w:rsidRPr="00E2217D">
        <w:rPr>
          <w:b/>
          <w:bCs/>
        </w:rPr>
        <w:t>Memory Layout Editor</w:t>
      </w:r>
      <w:r w:rsidR="00A44A54">
        <w:t xml:space="preserve"> that they must </w:t>
      </w:r>
      <w:proofErr w:type="gramStart"/>
      <w:r w:rsidR="00A44A54">
        <w:t>be located in</w:t>
      </w:r>
      <w:proofErr w:type="gramEnd"/>
      <w:r w:rsidR="00A44A54">
        <w:t xml:space="preserve"> a memory segment from type VARIABLES RAM, because ETK must know where he can write </w:t>
      </w:r>
      <w:r w:rsidR="00A44A54">
        <w:lastRenderedPageBreak/>
        <w:t>and read.</w:t>
      </w:r>
      <w:r w:rsidR="0042304D">
        <w:t xml:space="preserve"> In this case wit</w:t>
      </w:r>
      <w:r w:rsidR="006204E2">
        <w:t xml:space="preserve">h </w:t>
      </w:r>
      <w:r w:rsidR="0042304D">
        <w:t xml:space="preserve">it will be used </w:t>
      </w:r>
      <w:r w:rsidR="006204E2">
        <w:t>in DSPR0 with</w:t>
      </w:r>
      <w:r w:rsidR="0042304D">
        <w:t xml:space="preserve"> address 0x</w:t>
      </w:r>
      <w:r w:rsidR="006204E2">
        <w:t>7000</w:t>
      </w:r>
      <w:r w:rsidR="0042304D">
        <w:t>0000. Th</w:t>
      </w:r>
      <w:r w:rsidR="006204E2">
        <w:t xml:space="preserve">e TC4xx has no memory which is hard reset </w:t>
      </w:r>
      <w:proofErr w:type="spellStart"/>
      <w:r w:rsidR="006204E2">
        <w:t>resitent</w:t>
      </w:r>
      <w:proofErr w:type="spellEnd"/>
      <w:r w:rsidR="006204E2">
        <w:t xml:space="preserve"> so it can </w:t>
      </w:r>
      <w:proofErr w:type="gramStart"/>
      <w:r w:rsidR="006204E2">
        <w:t>placed</w:t>
      </w:r>
      <w:proofErr w:type="gramEnd"/>
      <w:r w:rsidR="006204E2">
        <w:t xml:space="preserve"> anywhere in the ECU.</w:t>
      </w:r>
      <w:r w:rsidR="0042304D">
        <w:t xml:space="preserve"> </w:t>
      </w:r>
    </w:p>
    <w:p w14:paraId="0CB9B4F3" w14:textId="73DAD1C1" w:rsidR="00A44A54" w:rsidRDefault="006204E2" w:rsidP="00A44A54">
      <w:pPr>
        <w:pStyle w:val="ETASparagraph"/>
      </w:pPr>
      <w:r w:rsidRPr="006204E2">
        <w:rPr>
          <w:noProof/>
        </w:rPr>
        <w:drawing>
          <wp:inline distT="0" distB="0" distL="0" distR="0" wp14:anchorId="2CADC529" wp14:editId="094F9BEA">
            <wp:extent cx="4633708" cy="1946648"/>
            <wp:effectExtent l="0" t="0" r="0" b="0"/>
            <wp:docPr id="14563559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55987" name=""/>
                    <pic:cNvPicPr/>
                  </pic:nvPicPr>
                  <pic:blipFill>
                    <a:blip r:embed="rId73"/>
                    <a:stretch>
                      <a:fillRect/>
                    </a:stretch>
                  </pic:blipFill>
                  <pic:spPr>
                    <a:xfrm>
                      <a:off x="0" y="0"/>
                      <a:ext cx="4641422" cy="1949889"/>
                    </a:xfrm>
                    <a:prstGeom prst="rect">
                      <a:avLst/>
                    </a:prstGeom>
                  </pic:spPr>
                </pic:pic>
              </a:graphicData>
            </a:graphic>
          </wp:inline>
        </w:drawing>
      </w:r>
    </w:p>
    <w:p w14:paraId="4B528EB0" w14:textId="6BD885E9" w:rsidR="0042304D" w:rsidRDefault="0042304D" w:rsidP="00A44A54">
      <w:pPr>
        <w:pStyle w:val="ETASparagraph"/>
      </w:pPr>
      <w:r>
        <w:t xml:space="preserve">Now also a DATA FLASH </w:t>
      </w:r>
      <w:proofErr w:type="spellStart"/>
      <w:r>
        <w:t>segement</w:t>
      </w:r>
      <w:proofErr w:type="spellEnd"/>
      <w:r>
        <w:t xml:space="preserve"> is needed which defines the reference page. CODE FLASH segments are not mandatory </w:t>
      </w:r>
      <w:proofErr w:type="gramStart"/>
      <w:r>
        <w:t>bur</w:t>
      </w:r>
      <w:proofErr w:type="gramEnd"/>
      <w:r>
        <w:t xml:space="preserve"> can be used for checksum calculation to compare if data in ECU from CODE section is same </w:t>
      </w:r>
      <w:proofErr w:type="gramStart"/>
      <w:r>
        <w:t>like</w:t>
      </w:r>
      <w:proofErr w:type="gramEnd"/>
      <w:r>
        <w:t xml:space="preserve"> in INCA.</w:t>
      </w:r>
    </w:p>
    <w:p w14:paraId="370410F0" w14:textId="76CB1DD8" w:rsidR="0042304D" w:rsidRDefault="006204E2" w:rsidP="00A44A54">
      <w:pPr>
        <w:pStyle w:val="ETASparagraph"/>
      </w:pPr>
      <w:r w:rsidRPr="006204E2">
        <w:rPr>
          <w:noProof/>
        </w:rPr>
        <w:drawing>
          <wp:inline distT="0" distB="0" distL="0" distR="0" wp14:anchorId="6944E1E6" wp14:editId="487B4AE2">
            <wp:extent cx="4964687" cy="2033741"/>
            <wp:effectExtent l="0" t="0" r="0" b="0"/>
            <wp:docPr id="5428112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11258" name=""/>
                    <pic:cNvPicPr/>
                  </pic:nvPicPr>
                  <pic:blipFill>
                    <a:blip r:embed="rId74"/>
                    <a:stretch>
                      <a:fillRect/>
                    </a:stretch>
                  </pic:blipFill>
                  <pic:spPr>
                    <a:xfrm>
                      <a:off x="0" y="0"/>
                      <a:ext cx="4976883" cy="2038737"/>
                    </a:xfrm>
                    <a:prstGeom prst="rect">
                      <a:avLst/>
                    </a:prstGeom>
                  </pic:spPr>
                </pic:pic>
              </a:graphicData>
            </a:graphic>
          </wp:inline>
        </w:drawing>
      </w:r>
    </w:p>
    <w:p w14:paraId="4D7873E9" w14:textId="6E297EF7" w:rsidR="00B22ECF" w:rsidRDefault="00B22ECF" w:rsidP="00A44A54">
      <w:pPr>
        <w:pStyle w:val="ETASparagraph"/>
      </w:pPr>
      <w:r>
        <w:t>Depending on calibration method for Infineon</w:t>
      </w:r>
      <w:proofErr w:type="gramStart"/>
      <w:r>
        <w:t xml:space="preserve"> are </w:t>
      </w:r>
      <w:r w:rsidR="006204E2">
        <w:t>three</w:t>
      </w:r>
      <w:r>
        <w:t xml:space="preserve"> different methods</w:t>
      </w:r>
      <w:proofErr w:type="gramEnd"/>
      <w:r>
        <w:t xml:space="preserve"> available. More will be told in the integration workshop.</w:t>
      </w:r>
    </w:p>
    <w:p w14:paraId="2AC7AD8E" w14:textId="07EA9169" w:rsidR="00B22ECF" w:rsidRDefault="00B22ECF" w:rsidP="00B22ECF">
      <w:pPr>
        <w:pStyle w:val="berschrift4"/>
        <w:rPr>
          <w:b/>
          <w:bCs/>
        </w:rPr>
      </w:pPr>
      <w:r>
        <w:t xml:space="preserve">Calibration Method </w:t>
      </w:r>
      <w:r w:rsidRPr="00B22ECF">
        <w:rPr>
          <w:b/>
          <w:bCs/>
        </w:rPr>
        <w:t>Fixed Size</w:t>
      </w:r>
    </w:p>
    <w:p w14:paraId="01446862" w14:textId="1767EF29" w:rsidR="00B22ECF" w:rsidRDefault="00B22ECF" w:rsidP="00B22ECF">
      <w:pPr>
        <w:pStyle w:val="ETASparagraph"/>
      </w:pPr>
      <w:r>
        <w:t xml:space="preserve">This method </w:t>
      </w:r>
      <w:proofErr w:type="gramStart"/>
      <w:r>
        <w:t>is also</w:t>
      </w:r>
      <w:proofErr w:type="gramEnd"/>
      <w:r>
        <w:t xml:space="preserve"> </w:t>
      </w:r>
      <w:proofErr w:type="gramStart"/>
      <w:r>
        <w:t>needed</w:t>
      </w:r>
      <w:proofErr w:type="gramEnd"/>
      <w:r>
        <w:t xml:space="preserve"> when later the (F/X)ETK will be used in 3</w:t>
      </w:r>
      <w:r w:rsidRPr="00B22ECF">
        <w:rPr>
          <w:vertAlign w:val="superscript"/>
        </w:rPr>
        <w:t>rd</w:t>
      </w:r>
      <w:r>
        <w:t xml:space="preserve"> party </w:t>
      </w:r>
      <w:proofErr w:type="spellStart"/>
      <w:r>
        <w:t>usecase</w:t>
      </w:r>
      <w:proofErr w:type="spellEnd"/>
      <w:r>
        <w:t xml:space="preserve"> as XCP device. Here the handles can be defined </w:t>
      </w:r>
      <w:proofErr w:type="gramStart"/>
      <w:r>
        <w:t>on</w:t>
      </w:r>
      <w:proofErr w:type="gramEnd"/>
      <w:r>
        <w:t xml:space="preserve"> different locations, but they must all </w:t>
      </w:r>
      <w:proofErr w:type="gramStart"/>
      <w:r>
        <w:t>have</w:t>
      </w:r>
      <w:proofErr w:type="gramEnd"/>
      <w:r>
        <w:t xml:space="preserve"> the same size. Important thing is they are aligned to their size and </w:t>
      </w:r>
      <w:r w:rsidRPr="00B22ECF">
        <w:t>may only include data areas that are also initialized</w:t>
      </w:r>
      <w:r>
        <w:t xml:space="preserve">. In this example </w:t>
      </w:r>
      <w:proofErr w:type="gramStart"/>
      <w:r>
        <w:t xml:space="preserve">is used </w:t>
      </w:r>
      <w:r w:rsidR="006204E2">
        <w:t>a part of NVM flash</w:t>
      </w:r>
      <w:proofErr w:type="gramEnd"/>
      <w:r w:rsidR="006204E2">
        <w:t>.</w:t>
      </w:r>
    </w:p>
    <w:p w14:paraId="2CFFF3B9" w14:textId="27B6EF84" w:rsidR="00B22ECF" w:rsidRDefault="00B22ECF" w:rsidP="00B22ECF">
      <w:pPr>
        <w:pStyle w:val="ETASparagraph"/>
      </w:pPr>
      <w:proofErr w:type="gramStart"/>
      <w:r>
        <w:t xml:space="preserve">At </w:t>
      </w:r>
      <w:r w:rsidR="000E6401">
        <w:t>first</w:t>
      </w:r>
      <w:proofErr w:type="gramEnd"/>
      <w:r w:rsidR="000E6401">
        <w:t xml:space="preserve"> click on Fixed Size and Cre</w:t>
      </w:r>
      <w:r w:rsidR="006204E2">
        <w:t>ate</w:t>
      </w:r>
      <w:r w:rsidR="000E6401">
        <w:t xml:space="preserve"> a default handle set. Then change the original address where you want to locate your working page. The size must be the same for all calibration handles. The emulated address will be dynamically filled in INCA depending on which characteristics are added in </w:t>
      </w:r>
      <w:proofErr w:type="spellStart"/>
      <w:proofErr w:type="gramStart"/>
      <w:r w:rsidR="000E6401">
        <w:t>a</w:t>
      </w:r>
      <w:proofErr w:type="spellEnd"/>
      <w:proofErr w:type="gramEnd"/>
      <w:r w:rsidR="000E6401">
        <w:t xml:space="preserve"> experiment.</w:t>
      </w:r>
    </w:p>
    <w:p w14:paraId="0C42B099" w14:textId="18AFE1F5" w:rsidR="00B22ECF" w:rsidRDefault="00702D6C" w:rsidP="00B22ECF">
      <w:pPr>
        <w:pStyle w:val="ETASparagraph"/>
      </w:pPr>
      <w:r w:rsidRPr="00702D6C">
        <w:lastRenderedPageBreak/>
        <w:drawing>
          <wp:inline distT="0" distB="0" distL="0" distR="0" wp14:anchorId="2E7C26F5" wp14:editId="6FA1D5A9">
            <wp:extent cx="3355434" cy="2182906"/>
            <wp:effectExtent l="0" t="0" r="0" b="0"/>
            <wp:docPr id="7080893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89358" name=""/>
                    <pic:cNvPicPr/>
                  </pic:nvPicPr>
                  <pic:blipFill>
                    <a:blip r:embed="rId75"/>
                    <a:stretch>
                      <a:fillRect/>
                    </a:stretch>
                  </pic:blipFill>
                  <pic:spPr>
                    <a:xfrm>
                      <a:off x="0" y="0"/>
                      <a:ext cx="3364393" cy="2188734"/>
                    </a:xfrm>
                    <a:prstGeom prst="rect">
                      <a:avLst/>
                    </a:prstGeom>
                  </pic:spPr>
                </pic:pic>
              </a:graphicData>
            </a:graphic>
          </wp:inline>
        </w:drawing>
      </w:r>
    </w:p>
    <w:p w14:paraId="34EBBEE0" w14:textId="77777777" w:rsidR="00B22ECF" w:rsidRDefault="00B22ECF" w:rsidP="00B22ECF">
      <w:pPr>
        <w:pStyle w:val="ETASparagraph"/>
      </w:pPr>
    </w:p>
    <w:p w14:paraId="7870CA7B" w14:textId="4D7A53A0" w:rsidR="00B22ECF" w:rsidRDefault="00B22ECF" w:rsidP="00B22ECF">
      <w:pPr>
        <w:pStyle w:val="berschrift4"/>
        <w:rPr>
          <w:b/>
          <w:bCs/>
        </w:rPr>
      </w:pPr>
      <w:r>
        <w:t xml:space="preserve">Calibration Method </w:t>
      </w:r>
      <w:r>
        <w:rPr>
          <w:b/>
          <w:bCs/>
        </w:rPr>
        <w:t>Reconfigurable Size</w:t>
      </w:r>
    </w:p>
    <w:p w14:paraId="730B4310" w14:textId="4EC00E96" w:rsidR="000E6401" w:rsidRDefault="000E6401" w:rsidP="000E6401">
      <w:pPr>
        <w:pStyle w:val="ETASparagraph"/>
      </w:pPr>
      <w:r>
        <w:t xml:space="preserve">This method can only be used with INCA. Here the user </w:t>
      </w:r>
      <w:proofErr w:type="gramStart"/>
      <w:r>
        <w:t>define</w:t>
      </w:r>
      <w:proofErr w:type="gramEnd"/>
      <w:r>
        <w:t xml:space="preserve"> one big block for working page with start address and size, where then later depending on size of data flash segments the handles can be defined with variable sizes. In this case the minimum alignment of a data flash segment must be 0x20. With that calibration method you can handle many different data flash segments with different sizes with only one definition and INCA calculates and configures dynamically the calibration handles.</w:t>
      </w:r>
    </w:p>
    <w:p w14:paraId="2BE764EE" w14:textId="343747A1" w:rsidR="00A44A54" w:rsidRDefault="00702D6C" w:rsidP="00A44A54">
      <w:pPr>
        <w:pStyle w:val="ETASparagraph"/>
      </w:pPr>
      <w:r w:rsidRPr="00702D6C">
        <w:drawing>
          <wp:inline distT="0" distB="0" distL="0" distR="0" wp14:anchorId="47C3AE19" wp14:editId="04435CDB">
            <wp:extent cx="2666745" cy="1219200"/>
            <wp:effectExtent l="0" t="0" r="0" b="0"/>
            <wp:docPr id="15054547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54789" name=""/>
                    <pic:cNvPicPr/>
                  </pic:nvPicPr>
                  <pic:blipFill>
                    <a:blip r:embed="rId76"/>
                    <a:stretch>
                      <a:fillRect/>
                    </a:stretch>
                  </pic:blipFill>
                  <pic:spPr>
                    <a:xfrm>
                      <a:off x="0" y="0"/>
                      <a:ext cx="2677807" cy="1224257"/>
                    </a:xfrm>
                    <a:prstGeom prst="rect">
                      <a:avLst/>
                    </a:prstGeom>
                  </pic:spPr>
                </pic:pic>
              </a:graphicData>
            </a:graphic>
          </wp:inline>
        </w:drawing>
      </w:r>
    </w:p>
    <w:p w14:paraId="17DD7EA4" w14:textId="19701195" w:rsidR="00A44A54" w:rsidRPr="005909F4" w:rsidRDefault="00A44A54" w:rsidP="00A44A54">
      <w:pPr>
        <w:pStyle w:val="ETASparagraph"/>
      </w:pPr>
    </w:p>
    <w:p w14:paraId="275011A0" w14:textId="295F3B3C" w:rsidR="00A44A54" w:rsidRDefault="00A44A54" w:rsidP="00A44A54">
      <w:pPr>
        <w:pStyle w:val="ETASparagraph"/>
      </w:pPr>
      <w:r>
        <w:t>Then generate A2L file, merge A2L snippet with measurements</w:t>
      </w:r>
      <w:r w:rsidR="000E6401">
        <w:t xml:space="preserve"> and characteristics</w:t>
      </w:r>
      <w:r>
        <w:t xml:space="preserve">. Now </w:t>
      </w:r>
      <w:r w:rsidR="000E6401">
        <w:t>calibration</w:t>
      </w:r>
      <w:r>
        <w:t xml:space="preserve"> in INCA should work. </w:t>
      </w:r>
    </w:p>
    <w:p w14:paraId="2CD002EA" w14:textId="77777777" w:rsidR="00723444" w:rsidRDefault="00723444" w:rsidP="00A44A54">
      <w:pPr>
        <w:pStyle w:val="ETASparagraph"/>
      </w:pPr>
    </w:p>
    <w:p w14:paraId="1B2FE24D" w14:textId="59E42D87" w:rsidR="00723444" w:rsidRDefault="00723444" w:rsidP="00723444">
      <w:pPr>
        <w:pStyle w:val="berschrift4"/>
        <w:rPr>
          <w:b/>
          <w:bCs/>
        </w:rPr>
      </w:pPr>
      <w:r>
        <w:t xml:space="preserve">Calibration Method </w:t>
      </w:r>
      <w:r>
        <w:rPr>
          <w:b/>
          <w:bCs/>
        </w:rPr>
        <w:t>Single Page</w:t>
      </w:r>
    </w:p>
    <w:p w14:paraId="56B28F4A" w14:textId="55E2919A" w:rsidR="00723444" w:rsidRDefault="00723444" w:rsidP="00A44A54">
      <w:pPr>
        <w:pStyle w:val="ETASparagraph"/>
      </w:pPr>
      <w:r>
        <w:t xml:space="preserve">This method can only </w:t>
      </w:r>
      <w:proofErr w:type="spellStart"/>
      <w:proofErr w:type="gramStart"/>
      <w:r>
        <w:t>used</w:t>
      </w:r>
      <w:proofErr w:type="spellEnd"/>
      <w:proofErr w:type="gramEnd"/>
      <w:r>
        <w:t xml:space="preserve"> with INCA and </w:t>
      </w:r>
      <w:r w:rsidR="00702D6C">
        <w:t xml:space="preserve">every ETK. Some </w:t>
      </w:r>
      <w:proofErr w:type="spellStart"/>
      <w:r w:rsidR="00702D6C">
        <w:t>uC’s</w:t>
      </w:r>
      <w:proofErr w:type="spellEnd"/>
      <w:r w:rsidR="00702D6C">
        <w:t xml:space="preserve"> are only supporting </w:t>
      </w:r>
      <w:proofErr w:type="spellStart"/>
      <w:r w:rsidR="00702D6C">
        <w:t>SinglePage</w:t>
      </w:r>
      <w:proofErr w:type="spellEnd"/>
      <w:r w:rsidR="00702D6C">
        <w:t xml:space="preserve"> and then this is needed</w:t>
      </w:r>
      <w:r>
        <w:t xml:space="preserve">. Here the user </w:t>
      </w:r>
      <w:proofErr w:type="gramStart"/>
      <w:r>
        <w:t>define</w:t>
      </w:r>
      <w:proofErr w:type="gramEnd"/>
      <w:r>
        <w:t xml:space="preserve"> one big block for working page with start address directly in the memory segment where data flash is located.</w:t>
      </w:r>
      <w:r w:rsidR="00702D6C">
        <w:t xml:space="preserve"> Other data flash segments for ETK access are not allowed.</w:t>
      </w:r>
    </w:p>
    <w:p w14:paraId="089FDC05" w14:textId="77777777" w:rsidR="00723444" w:rsidRDefault="00723444" w:rsidP="00A44A54">
      <w:pPr>
        <w:pStyle w:val="ETASparagraph"/>
      </w:pPr>
    </w:p>
    <w:p w14:paraId="5C729820" w14:textId="43F12711" w:rsidR="00723444" w:rsidRDefault="00723444" w:rsidP="00A44A54">
      <w:pPr>
        <w:pStyle w:val="ETASparagraph"/>
      </w:pPr>
      <w:r w:rsidRPr="00723444">
        <w:rPr>
          <w:noProof/>
        </w:rPr>
        <w:drawing>
          <wp:inline distT="0" distB="0" distL="0" distR="0" wp14:anchorId="157480D5" wp14:editId="31268553">
            <wp:extent cx="2911494" cy="758597"/>
            <wp:effectExtent l="0" t="0" r="0" b="0"/>
            <wp:docPr id="211205195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051956" name=""/>
                    <pic:cNvPicPr/>
                  </pic:nvPicPr>
                  <pic:blipFill>
                    <a:blip r:embed="rId77"/>
                    <a:stretch>
                      <a:fillRect/>
                    </a:stretch>
                  </pic:blipFill>
                  <pic:spPr>
                    <a:xfrm>
                      <a:off x="0" y="0"/>
                      <a:ext cx="2932211" cy="763995"/>
                    </a:xfrm>
                    <a:prstGeom prst="rect">
                      <a:avLst/>
                    </a:prstGeom>
                  </pic:spPr>
                </pic:pic>
              </a:graphicData>
            </a:graphic>
          </wp:inline>
        </w:drawing>
      </w:r>
    </w:p>
    <w:p w14:paraId="74F2E79A" w14:textId="0D2EBAEB" w:rsidR="00723444" w:rsidRDefault="00723444" w:rsidP="00A44A54">
      <w:pPr>
        <w:pStyle w:val="ETASparagraph"/>
      </w:pPr>
      <w:proofErr w:type="gramStart"/>
      <w:r>
        <w:t>Also</w:t>
      </w:r>
      <w:proofErr w:type="gramEnd"/>
      <w:r>
        <w:t xml:space="preserve"> in the configuration part from ETK type </w:t>
      </w:r>
      <w:proofErr w:type="gramStart"/>
      <w:r>
        <w:t xml:space="preserve">must be added two </w:t>
      </w:r>
      <w:r w:rsidR="00702D6C">
        <w:t>lines</w:t>
      </w:r>
      <w:proofErr w:type="gramEnd"/>
      <w:r>
        <w:t xml:space="preserve"> for single page.</w:t>
      </w:r>
    </w:p>
    <w:p w14:paraId="18B578C0" w14:textId="77777777" w:rsidR="00723444" w:rsidRDefault="00723444" w:rsidP="00A44A54">
      <w:pPr>
        <w:pStyle w:val="ETASparagraph"/>
      </w:pPr>
    </w:p>
    <w:p w14:paraId="23FFC860" w14:textId="77777777" w:rsidR="00723444" w:rsidRDefault="00723444" w:rsidP="00723444">
      <w:pPr>
        <w:pStyle w:val="ETASparagraph"/>
      </w:pPr>
      <w:r>
        <w:lastRenderedPageBreak/>
        <w:t xml:space="preserve">        CONFIG "</w:t>
      </w:r>
      <w:proofErr w:type="spellStart"/>
      <w:r>
        <w:t>SinglePageOnly</w:t>
      </w:r>
      <w:proofErr w:type="spellEnd"/>
      <w:r>
        <w:t>"             "1"</w:t>
      </w:r>
    </w:p>
    <w:p w14:paraId="0DA1FC88" w14:textId="26B6C4F2" w:rsidR="00723444" w:rsidRDefault="00723444" w:rsidP="00723444">
      <w:pPr>
        <w:pStyle w:val="ETASparagraph"/>
      </w:pPr>
      <w:r>
        <w:t xml:space="preserve">        CONFIG "Page0Writable"              "1"</w:t>
      </w:r>
    </w:p>
    <w:p w14:paraId="6CA8FFE3" w14:textId="77777777" w:rsidR="00723444" w:rsidRDefault="00723444" w:rsidP="00723444">
      <w:pPr>
        <w:pStyle w:val="ETASparagraph"/>
      </w:pPr>
    </w:p>
    <w:p w14:paraId="45C0FBDE" w14:textId="6BE3A0DC" w:rsidR="00A44A54" w:rsidRDefault="00723444" w:rsidP="00A44A54">
      <w:pPr>
        <w:pStyle w:val="ETASparagraph"/>
      </w:pPr>
      <w:r w:rsidRPr="00723444">
        <w:rPr>
          <w:noProof/>
        </w:rPr>
        <w:drawing>
          <wp:inline distT="0" distB="0" distL="0" distR="0" wp14:anchorId="169F1308" wp14:editId="69763AFE">
            <wp:extent cx="3797845" cy="414392"/>
            <wp:effectExtent l="0" t="0" r="0" b="0"/>
            <wp:docPr id="8459115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11578" name=""/>
                    <pic:cNvPicPr/>
                  </pic:nvPicPr>
                  <pic:blipFill>
                    <a:blip r:embed="rId78"/>
                    <a:stretch>
                      <a:fillRect/>
                    </a:stretch>
                  </pic:blipFill>
                  <pic:spPr>
                    <a:xfrm>
                      <a:off x="0" y="0"/>
                      <a:ext cx="3829914" cy="417891"/>
                    </a:xfrm>
                    <a:prstGeom prst="rect">
                      <a:avLst/>
                    </a:prstGeom>
                  </pic:spPr>
                </pic:pic>
              </a:graphicData>
            </a:graphic>
          </wp:inline>
        </w:drawing>
      </w:r>
    </w:p>
    <w:p w14:paraId="4B0E2525" w14:textId="77777777" w:rsidR="00723444" w:rsidRDefault="00723444" w:rsidP="00A44A54">
      <w:pPr>
        <w:pStyle w:val="ETASparagraph"/>
      </w:pPr>
    </w:p>
    <w:p w14:paraId="7816A7A7" w14:textId="1A37C52C" w:rsidR="00702D6C" w:rsidRDefault="00723444" w:rsidP="00A44A54">
      <w:pPr>
        <w:pStyle w:val="ETASparagraph"/>
      </w:pPr>
      <w:r>
        <w:t>With that configuration no implementation for ETK driver is needed for calibration.</w:t>
      </w:r>
      <w:r w:rsidR="00702D6C">
        <w:t xml:space="preserve"> With </w:t>
      </w:r>
      <w:proofErr w:type="spellStart"/>
      <w:r w:rsidR="00702D6C">
        <w:t>SinglePage</w:t>
      </w:r>
      <w:proofErr w:type="spellEnd"/>
      <w:r w:rsidR="00702D6C">
        <w:t xml:space="preserve"> you cannot switch the </w:t>
      </w:r>
      <w:proofErr w:type="gramStart"/>
      <w:r w:rsidR="00702D6C">
        <w:t>page</w:t>
      </w:r>
      <w:proofErr w:type="gramEnd"/>
      <w:r w:rsidR="00702D6C">
        <w:t xml:space="preserve"> and you </w:t>
      </w:r>
      <w:proofErr w:type="gramStart"/>
      <w:r w:rsidR="00702D6C">
        <w:t>are the</w:t>
      </w:r>
      <w:proofErr w:type="gramEnd"/>
      <w:r w:rsidR="00702D6C">
        <w:t xml:space="preserve"> </w:t>
      </w:r>
      <w:proofErr w:type="gramStart"/>
      <w:r w:rsidR="00702D6C">
        <w:t>whole</w:t>
      </w:r>
      <w:proofErr w:type="gramEnd"/>
      <w:r w:rsidR="00702D6C">
        <w:t xml:space="preserve"> time on working page.</w:t>
      </w:r>
    </w:p>
    <w:p w14:paraId="267276DB" w14:textId="311119C7" w:rsidR="00723444" w:rsidRDefault="00702D6C" w:rsidP="00A44A54">
      <w:pPr>
        <w:pStyle w:val="ETASparagraph"/>
      </w:pPr>
      <w:r>
        <w:br/>
      </w:r>
      <w:r w:rsidRPr="00702D6C">
        <w:drawing>
          <wp:inline distT="0" distB="0" distL="0" distR="0" wp14:anchorId="5789A57D" wp14:editId="6753FEC9">
            <wp:extent cx="3863788" cy="1033069"/>
            <wp:effectExtent l="0" t="0" r="0" b="0"/>
            <wp:docPr id="16851935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193577" name=""/>
                    <pic:cNvPicPr/>
                  </pic:nvPicPr>
                  <pic:blipFill>
                    <a:blip r:embed="rId79"/>
                    <a:stretch>
                      <a:fillRect/>
                    </a:stretch>
                  </pic:blipFill>
                  <pic:spPr>
                    <a:xfrm>
                      <a:off x="0" y="0"/>
                      <a:ext cx="3891334" cy="1040434"/>
                    </a:xfrm>
                    <a:prstGeom prst="rect">
                      <a:avLst/>
                    </a:prstGeom>
                  </pic:spPr>
                </pic:pic>
              </a:graphicData>
            </a:graphic>
          </wp:inline>
        </w:drawing>
      </w:r>
    </w:p>
    <w:p w14:paraId="178B5E33" w14:textId="77777777" w:rsidR="00A44A54" w:rsidRDefault="00A44A54" w:rsidP="00A44A54">
      <w:pPr>
        <w:pStyle w:val="berschrift3"/>
      </w:pPr>
      <w:bookmarkStart w:id="43" w:name="_Toc233808843"/>
      <w:r>
        <w:t>Verify in XCT Tool and use in INCA</w:t>
      </w:r>
      <w:bookmarkEnd w:id="43"/>
    </w:p>
    <w:p w14:paraId="58A9893E" w14:textId="169A3B2E" w:rsidR="00A44A54" w:rsidRDefault="00A44A54" w:rsidP="00A44A54">
      <w:pPr>
        <w:pStyle w:val="ETASparagraph"/>
      </w:pPr>
      <w:r>
        <w:t xml:space="preserve">After </w:t>
      </w:r>
      <w:proofErr w:type="gramStart"/>
      <w:r>
        <w:t>import</w:t>
      </w:r>
      <w:proofErr w:type="gramEnd"/>
      <w:r>
        <w:t xml:space="preserve"> A2L in INCA, </w:t>
      </w:r>
      <w:r w:rsidR="009B07B0">
        <w:t xml:space="preserve">reconfigure and </w:t>
      </w:r>
      <w:r>
        <w:t xml:space="preserve">initialize </w:t>
      </w:r>
      <w:r w:rsidR="009B07B0">
        <w:t xml:space="preserve">in the hardware configuration you should be able now to </w:t>
      </w:r>
      <w:proofErr w:type="gramStart"/>
      <w:r w:rsidR="009B07B0">
        <w:t>see,</w:t>
      </w:r>
      <w:proofErr w:type="gramEnd"/>
      <w:r w:rsidR="009B07B0">
        <w:t xml:space="preserve"> that checksum </w:t>
      </w:r>
      <w:r w:rsidR="00723444">
        <w:t>calculation</w:t>
      </w:r>
      <w:r w:rsidR="009B07B0">
        <w:t xml:space="preserve"> will be done depending on your memory segment definition for code, working and reference page. This you can verify in the MPM (memory page manager).</w:t>
      </w:r>
    </w:p>
    <w:p w14:paraId="7B02EAA2" w14:textId="4938FD63" w:rsidR="00A44A54" w:rsidRDefault="004201D4" w:rsidP="00A44A54">
      <w:pPr>
        <w:pStyle w:val="ETASparagraph"/>
      </w:pPr>
      <w:r w:rsidRPr="004201D4">
        <w:drawing>
          <wp:inline distT="0" distB="0" distL="0" distR="0" wp14:anchorId="2A5D8DB7" wp14:editId="630D8D45">
            <wp:extent cx="3685149" cy="3106271"/>
            <wp:effectExtent l="0" t="0" r="0" b="0"/>
            <wp:docPr id="21465620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62036" name=""/>
                    <pic:cNvPicPr/>
                  </pic:nvPicPr>
                  <pic:blipFill>
                    <a:blip r:embed="rId80"/>
                    <a:stretch>
                      <a:fillRect/>
                    </a:stretch>
                  </pic:blipFill>
                  <pic:spPr>
                    <a:xfrm>
                      <a:off x="0" y="0"/>
                      <a:ext cx="3687529" cy="3108277"/>
                    </a:xfrm>
                    <a:prstGeom prst="rect">
                      <a:avLst/>
                    </a:prstGeom>
                  </pic:spPr>
                </pic:pic>
              </a:graphicData>
            </a:graphic>
          </wp:inline>
        </w:drawing>
      </w:r>
    </w:p>
    <w:p w14:paraId="1C9787CB" w14:textId="77777777" w:rsidR="009B07B0" w:rsidRDefault="009B07B0" w:rsidP="00A44A54">
      <w:pPr>
        <w:pStyle w:val="ETASparagraph"/>
      </w:pPr>
    </w:p>
    <w:p w14:paraId="58C87270" w14:textId="18CD1FDE" w:rsidR="009B07B0" w:rsidRPr="006D5D0F" w:rsidRDefault="009B07B0" w:rsidP="00A44A54">
      <w:pPr>
        <w:pStyle w:val="ETASparagraph"/>
      </w:pPr>
      <w:r>
        <w:t>After that the experiment can be opened and characteristics can be added.</w:t>
      </w:r>
    </w:p>
    <w:p w14:paraId="39F04442" w14:textId="2B48D021" w:rsidR="00A44A54" w:rsidRDefault="009B07B0" w:rsidP="00A44A54">
      <w:pPr>
        <w:pStyle w:val="ETASparagraph"/>
      </w:pPr>
      <w:r w:rsidRPr="009B07B0">
        <w:rPr>
          <w:noProof/>
        </w:rPr>
        <w:lastRenderedPageBreak/>
        <w:drawing>
          <wp:inline distT="0" distB="0" distL="0" distR="0" wp14:anchorId="23654188" wp14:editId="4F66DB72">
            <wp:extent cx="5094000" cy="2284963"/>
            <wp:effectExtent l="0" t="0" r="0" b="0"/>
            <wp:docPr id="15472513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51325" name=""/>
                    <pic:cNvPicPr/>
                  </pic:nvPicPr>
                  <pic:blipFill>
                    <a:blip r:embed="rId81"/>
                    <a:stretch>
                      <a:fillRect/>
                    </a:stretch>
                  </pic:blipFill>
                  <pic:spPr>
                    <a:xfrm>
                      <a:off x="0" y="0"/>
                      <a:ext cx="5094000" cy="2284963"/>
                    </a:xfrm>
                    <a:prstGeom prst="rect">
                      <a:avLst/>
                    </a:prstGeom>
                  </pic:spPr>
                </pic:pic>
              </a:graphicData>
            </a:graphic>
          </wp:inline>
        </w:drawing>
      </w:r>
    </w:p>
    <w:p w14:paraId="2C04EB79" w14:textId="53D6BBFF" w:rsidR="009B07B0" w:rsidRDefault="009B07B0" w:rsidP="00A44A54">
      <w:pPr>
        <w:pStyle w:val="ETASparagraph"/>
      </w:pPr>
      <w:r>
        <w:t xml:space="preserve">After switching the page in </w:t>
      </w:r>
      <w:r w:rsidR="00723444">
        <w:t>experiment,</w:t>
      </w:r>
      <w:r>
        <w:t xml:space="preserve"> you </w:t>
      </w:r>
      <w:proofErr w:type="gramStart"/>
      <w:r>
        <w:t>are able to</w:t>
      </w:r>
      <w:proofErr w:type="gramEnd"/>
      <w:r>
        <w:t xml:space="preserve"> change values in the calibration windows. Increase changes are displayed with red arrow and decreased values </w:t>
      </w:r>
      <w:r w:rsidR="00723444">
        <w:t>with</w:t>
      </w:r>
      <w:r>
        <w:t xml:space="preserve"> blue arrow to the </w:t>
      </w:r>
      <w:r w:rsidR="00723444">
        <w:t>original</w:t>
      </w:r>
      <w:r>
        <w:t xml:space="preserve"> value. The Diff : 3 shows that </w:t>
      </w:r>
      <w:r w:rsidR="00723444">
        <w:t>overall,</w:t>
      </w:r>
      <w:r>
        <w:t xml:space="preserve"> 3 Bytes where changed. This can differ from number of changed variables depending </w:t>
      </w:r>
      <w:r w:rsidR="00723444">
        <w:t>on</w:t>
      </w:r>
      <w:r>
        <w:t xml:space="preserve"> byte size of each characteristic.</w:t>
      </w:r>
    </w:p>
    <w:p w14:paraId="18882984" w14:textId="524D6039" w:rsidR="009B07B0" w:rsidRDefault="004201D4" w:rsidP="00A44A54">
      <w:pPr>
        <w:pStyle w:val="ETASparagraph"/>
      </w:pPr>
      <w:r w:rsidRPr="004201D4">
        <w:drawing>
          <wp:inline distT="0" distB="0" distL="0" distR="0" wp14:anchorId="7D714E0F" wp14:editId="472694CA">
            <wp:extent cx="4208929" cy="2512491"/>
            <wp:effectExtent l="0" t="0" r="0" b="0"/>
            <wp:docPr id="2827186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18687" name=""/>
                    <pic:cNvPicPr/>
                  </pic:nvPicPr>
                  <pic:blipFill>
                    <a:blip r:embed="rId82"/>
                    <a:stretch>
                      <a:fillRect/>
                    </a:stretch>
                  </pic:blipFill>
                  <pic:spPr>
                    <a:xfrm>
                      <a:off x="0" y="0"/>
                      <a:ext cx="4212918" cy="2514872"/>
                    </a:xfrm>
                    <a:prstGeom prst="rect">
                      <a:avLst/>
                    </a:prstGeom>
                  </pic:spPr>
                </pic:pic>
              </a:graphicData>
            </a:graphic>
          </wp:inline>
        </w:drawing>
      </w:r>
    </w:p>
    <w:p w14:paraId="49E96FDD" w14:textId="3DBA09F0" w:rsidR="009B07B0" w:rsidRDefault="00A44A54" w:rsidP="00A44A54">
      <w:pPr>
        <w:pStyle w:val="ETASparagraph"/>
      </w:pPr>
      <w:r>
        <w:t xml:space="preserve">To verify </w:t>
      </w:r>
      <w:r w:rsidR="009B07B0">
        <w:t xml:space="preserve">the used and active calibration handles you can open the configuration over Variables </w:t>
      </w:r>
      <w:r w:rsidR="009B07B0">
        <w:sym w:font="Wingdings" w:char="F0E0"/>
      </w:r>
      <w:r w:rsidR="009B07B0">
        <w:t xml:space="preserve"> Limited Emulation RAM </w:t>
      </w:r>
      <w:r w:rsidR="009B07B0">
        <w:sym w:font="Wingdings" w:char="F0E0"/>
      </w:r>
      <w:r w:rsidR="009B07B0">
        <w:t xml:space="preserve"> Show Configuration</w:t>
      </w:r>
    </w:p>
    <w:p w14:paraId="254A092F" w14:textId="7D639FC2" w:rsidR="009B07B0" w:rsidRDefault="004201D4" w:rsidP="00A44A54">
      <w:pPr>
        <w:pStyle w:val="ETASparagraph"/>
      </w:pPr>
      <w:r w:rsidRPr="004201D4">
        <w:lastRenderedPageBreak/>
        <w:drawing>
          <wp:inline distT="0" distB="0" distL="0" distR="0" wp14:anchorId="71F4C378" wp14:editId="5D6F3725">
            <wp:extent cx="4801220" cy="2959200"/>
            <wp:effectExtent l="0" t="0" r="0" b="0"/>
            <wp:docPr id="7104484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48491" name=""/>
                    <pic:cNvPicPr/>
                  </pic:nvPicPr>
                  <pic:blipFill>
                    <a:blip r:embed="rId83"/>
                    <a:stretch>
                      <a:fillRect/>
                    </a:stretch>
                  </pic:blipFill>
                  <pic:spPr>
                    <a:xfrm>
                      <a:off x="0" y="0"/>
                      <a:ext cx="4801220" cy="2959200"/>
                    </a:xfrm>
                    <a:prstGeom prst="rect">
                      <a:avLst/>
                    </a:prstGeom>
                  </pic:spPr>
                </pic:pic>
              </a:graphicData>
            </a:graphic>
          </wp:inline>
        </w:drawing>
      </w:r>
    </w:p>
    <w:p w14:paraId="6C882143" w14:textId="063BAD60" w:rsidR="009B07B0" w:rsidRDefault="009B07B0" w:rsidP="00A44A54">
      <w:pPr>
        <w:pStyle w:val="ETASparagraph"/>
      </w:pPr>
      <w:r>
        <w:t>Then you see the type, number of handles and which data segment with size is mapped to which RAM location.</w:t>
      </w:r>
    </w:p>
    <w:p w14:paraId="54AB190E" w14:textId="77777777" w:rsidR="009B07B0" w:rsidRDefault="009B07B0" w:rsidP="00A44A54">
      <w:pPr>
        <w:pStyle w:val="ETASparagraph"/>
      </w:pPr>
    </w:p>
    <w:p w14:paraId="683AB442" w14:textId="3D5031FB" w:rsidR="009B07B0" w:rsidRDefault="004201D4" w:rsidP="00A44A54">
      <w:pPr>
        <w:pStyle w:val="ETASparagraph"/>
      </w:pPr>
      <w:r w:rsidRPr="004201D4">
        <w:drawing>
          <wp:inline distT="0" distB="0" distL="0" distR="0" wp14:anchorId="489A44FF" wp14:editId="2BECD245">
            <wp:extent cx="3585061" cy="3916800"/>
            <wp:effectExtent l="0" t="0" r="0" b="0"/>
            <wp:docPr id="5268925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92594" name=""/>
                    <pic:cNvPicPr/>
                  </pic:nvPicPr>
                  <pic:blipFill>
                    <a:blip r:embed="rId84"/>
                    <a:stretch>
                      <a:fillRect/>
                    </a:stretch>
                  </pic:blipFill>
                  <pic:spPr>
                    <a:xfrm>
                      <a:off x="0" y="0"/>
                      <a:ext cx="3585061" cy="3916800"/>
                    </a:xfrm>
                    <a:prstGeom prst="rect">
                      <a:avLst/>
                    </a:prstGeom>
                  </pic:spPr>
                </pic:pic>
              </a:graphicData>
            </a:graphic>
          </wp:inline>
        </w:drawing>
      </w:r>
    </w:p>
    <w:p w14:paraId="0A48C839" w14:textId="2C2A023F" w:rsidR="009B07B0" w:rsidRDefault="009B07B0" w:rsidP="00A44A54">
      <w:pPr>
        <w:pStyle w:val="ETASparagraph"/>
      </w:pPr>
      <w:r>
        <w:t>In parallel you can check the same in XCT with uploading the configuration and opening the hex editor. Now navigate to the page switch mailbox address with type variables.</w:t>
      </w:r>
    </w:p>
    <w:p w14:paraId="3E0CF7F1" w14:textId="56E9CDAA" w:rsidR="009B07B0" w:rsidRDefault="004201D4" w:rsidP="00A44A54">
      <w:pPr>
        <w:pStyle w:val="ETASparagraph"/>
      </w:pPr>
      <w:r w:rsidRPr="004201D4">
        <w:lastRenderedPageBreak/>
        <w:drawing>
          <wp:inline distT="0" distB="0" distL="0" distR="0" wp14:anchorId="6283DC54" wp14:editId="12BD43D4">
            <wp:extent cx="5400675" cy="2228215"/>
            <wp:effectExtent l="0" t="0" r="0" b="0"/>
            <wp:docPr id="15686378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37805" name=""/>
                    <pic:cNvPicPr/>
                  </pic:nvPicPr>
                  <pic:blipFill>
                    <a:blip r:embed="rId85"/>
                    <a:stretch>
                      <a:fillRect/>
                    </a:stretch>
                  </pic:blipFill>
                  <pic:spPr>
                    <a:xfrm>
                      <a:off x="0" y="0"/>
                      <a:ext cx="5400675" cy="2228215"/>
                    </a:xfrm>
                    <a:prstGeom prst="rect">
                      <a:avLst/>
                    </a:prstGeom>
                  </pic:spPr>
                </pic:pic>
              </a:graphicData>
            </a:graphic>
          </wp:inline>
        </w:drawing>
      </w:r>
    </w:p>
    <w:p w14:paraId="013B5723" w14:textId="77777777" w:rsidR="009B07B0" w:rsidRDefault="009B07B0" w:rsidP="00A44A54">
      <w:pPr>
        <w:pStyle w:val="ETASparagraph"/>
      </w:pPr>
    </w:p>
    <w:p w14:paraId="5CC06290" w14:textId="43144BC5" w:rsidR="009B0653" w:rsidRDefault="009B07B0" w:rsidP="00A44A54">
      <w:pPr>
        <w:pStyle w:val="ETASparagraph"/>
      </w:pPr>
      <w:r>
        <w:t>If something is wrong or not working then access to register is not given, trusted functions</w:t>
      </w:r>
      <w:r w:rsidR="004770C0">
        <w:t xml:space="preserve"> / HSM</w:t>
      </w:r>
      <w:r>
        <w:t xml:space="preserve"> </w:t>
      </w:r>
      <w:r w:rsidR="004201D4">
        <w:t>is</w:t>
      </w:r>
      <w:r>
        <w:t xml:space="preserve"> </w:t>
      </w:r>
      <w:proofErr w:type="gramStart"/>
      <w:r>
        <w:t>active</w:t>
      </w:r>
      <w:proofErr w:type="gramEnd"/>
      <w:r>
        <w:t xml:space="preserve"> or some flash is not </w:t>
      </w:r>
      <w:r w:rsidR="004201D4">
        <w:t>initialized</w:t>
      </w:r>
      <w:r>
        <w:t xml:space="preserve"> etc.</w:t>
      </w:r>
      <w:r w:rsidR="004770C0">
        <w:t xml:space="preserve"> Best is to begin </w:t>
      </w:r>
      <w:proofErr w:type="gramStart"/>
      <w:r w:rsidR="004770C0">
        <w:t>here</w:t>
      </w:r>
      <w:proofErr w:type="gramEnd"/>
      <w:r w:rsidR="004770C0">
        <w:t xml:space="preserve"> maybe with only one small handle to verify and check this function.</w:t>
      </w:r>
      <w:r w:rsidR="009B0653">
        <w:br w:type="page"/>
      </w:r>
    </w:p>
    <w:p w14:paraId="1F8C3118" w14:textId="6908A5DC" w:rsidR="009B0653" w:rsidRPr="00154874" w:rsidRDefault="009B0653" w:rsidP="009B0653">
      <w:pPr>
        <w:pStyle w:val="berschrift1"/>
      </w:pPr>
      <w:bookmarkStart w:id="44" w:name="_Toc233808844"/>
      <w:r>
        <w:lastRenderedPageBreak/>
        <w:t>Advanced Code Check (ACC)</w:t>
      </w:r>
      <w:bookmarkEnd w:id="44"/>
    </w:p>
    <w:p w14:paraId="3483AB6B" w14:textId="5979C988" w:rsidR="009B0653" w:rsidRDefault="009B0653" w:rsidP="009B0653">
      <w:pPr>
        <w:pStyle w:val="ETASparagraph"/>
      </w:pPr>
      <w:r>
        <w:t xml:space="preserve">The advanced code check feature makes sure that the used code and data in INCA is the same </w:t>
      </w:r>
      <w:proofErr w:type="gramStart"/>
      <w:r>
        <w:t>like</w:t>
      </w:r>
      <w:proofErr w:type="gramEnd"/>
      <w:r>
        <w:t xml:space="preserve"> in the flashed ECU. When this is different it doesn’t </w:t>
      </w:r>
      <w:proofErr w:type="gramStart"/>
      <w:r>
        <w:t>allows</w:t>
      </w:r>
      <w:proofErr w:type="gramEnd"/>
      <w:r>
        <w:t xml:space="preserve"> the user to calibrate to avoid inconsistent data between data in INCA and in the ECU.</w:t>
      </w:r>
    </w:p>
    <w:p w14:paraId="3A53E696" w14:textId="77777777" w:rsidR="009B0653" w:rsidRPr="00717AD6" w:rsidRDefault="009B0653" w:rsidP="009B0653">
      <w:pPr>
        <w:pStyle w:val="berschrift2"/>
      </w:pPr>
      <w:bookmarkStart w:id="45" w:name="_Toc233808845"/>
      <w:r>
        <w:t>Needed Files</w:t>
      </w:r>
      <w:bookmarkEnd w:id="45"/>
    </w:p>
    <w:p w14:paraId="3FC1E39B" w14:textId="2186891A" w:rsidR="009B0653" w:rsidRDefault="009B0653" w:rsidP="009B0653">
      <w:pPr>
        <w:pStyle w:val="ETASparagraph"/>
        <w:ind w:left="2874" w:hanging="1740"/>
      </w:pPr>
      <w:proofErr w:type="gramStart"/>
      <w:r>
        <w:t>At first</w:t>
      </w:r>
      <w:proofErr w:type="gramEnd"/>
      <w:r>
        <w:t xml:space="preserve"> copy the folder ACC into the folder structure in the folder ETK with following files:</w:t>
      </w:r>
    </w:p>
    <w:p w14:paraId="0C45865B" w14:textId="7CCC4F8D" w:rsidR="009B0653" w:rsidRDefault="00453584" w:rsidP="009B0653">
      <w:pPr>
        <w:pStyle w:val="ETASparagraph"/>
        <w:ind w:left="2874" w:hanging="1740"/>
      </w:pPr>
      <w:r w:rsidRPr="00453584">
        <w:rPr>
          <w:noProof/>
        </w:rPr>
        <w:drawing>
          <wp:inline distT="0" distB="0" distL="0" distR="0" wp14:anchorId="4514C4EA" wp14:editId="7F8844D3">
            <wp:extent cx="3130550" cy="274958"/>
            <wp:effectExtent l="0" t="0" r="0" b="0"/>
            <wp:docPr id="19745713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71327" name=""/>
                    <pic:cNvPicPr/>
                  </pic:nvPicPr>
                  <pic:blipFill>
                    <a:blip r:embed="rId86"/>
                    <a:stretch>
                      <a:fillRect/>
                    </a:stretch>
                  </pic:blipFill>
                  <pic:spPr>
                    <a:xfrm>
                      <a:off x="0" y="0"/>
                      <a:ext cx="3261807" cy="286486"/>
                    </a:xfrm>
                    <a:prstGeom prst="rect">
                      <a:avLst/>
                    </a:prstGeom>
                  </pic:spPr>
                </pic:pic>
              </a:graphicData>
            </a:graphic>
          </wp:inline>
        </w:drawing>
      </w:r>
    </w:p>
    <w:p w14:paraId="62400AC0" w14:textId="77777777" w:rsidR="009B0653" w:rsidRDefault="009B0653" w:rsidP="009B0653">
      <w:pPr>
        <w:pStyle w:val="ETASparagraph"/>
      </w:pPr>
      <w:r>
        <w:t xml:space="preserve">Here </w:t>
      </w:r>
      <w:proofErr w:type="gramStart"/>
      <w:r>
        <w:t>a short</w:t>
      </w:r>
      <w:proofErr w:type="gramEnd"/>
      <w:r>
        <w:t xml:space="preserve"> description of the files :</w:t>
      </w:r>
    </w:p>
    <w:p w14:paraId="4DE962B5" w14:textId="572EEF45" w:rsidR="009B0653" w:rsidRDefault="00453584" w:rsidP="009B0653">
      <w:pPr>
        <w:pStyle w:val="ETASparagraph"/>
      </w:pPr>
      <w:proofErr w:type="spellStart"/>
      <w:r w:rsidRPr="00453584">
        <w:t>ETK_CodeCheck</w:t>
      </w:r>
      <w:r w:rsidR="009B0653">
        <w:t>.</w:t>
      </w:r>
      <w:proofErr w:type="gramStart"/>
      <w:r w:rsidR="009B0653">
        <w:t>c</w:t>
      </w:r>
      <w:proofErr w:type="spellEnd"/>
      <w:r w:rsidR="009B0653">
        <w:t>/</w:t>
      </w:r>
      <w:r w:rsidR="009B0653" w:rsidRPr="0023786C">
        <w:t>.</w:t>
      </w:r>
      <w:proofErr w:type="gramEnd"/>
      <w:r w:rsidR="009B0653" w:rsidRPr="0023786C">
        <w:t>h</w:t>
      </w:r>
      <w:r w:rsidR="009B0653">
        <w:t xml:space="preserve"> contains the structure </w:t>
      </w:r>
      <w:r>
        <w:t>for ACC and cyclic copy process.</w:t>
      </w:r>
    </w:p>
    <w:p w14:paraId="7FA15B1A" w14:textId="77777777" w:rsidR="009B0653" w:rsidRPr="00ED426B" w:rsidRDefault="009B0653" w:rsidP="009B0653">
      <w:pPr>
        <w:pStyle w:val="ETASparagraph"/>
      </w:pPr>
    </w:p>
    <w:p w14:paraId="6C30F52B" w14:textId="77777777" w:rsidR="009B0653" w:rsidRDefault="009B0653" w:rsidP="009B0653">
      <w:pPr>
        <w:pStyle w:val="berschrift2"/>
      </w:pPr>
      <w:bookmarkStart w:id="46" w:name="_Toc233808846"/>
      <w:r>
        <w:t>Changes in Files for integration</w:t>
      </w:r>
      <w:bookmarkEnd w:id="46"/>
    </w:p>
    <w:p w14:paraId="2D3A7539" w14:textId="77777777" w:rsidR="009B0653" w:rsidRDefault="009B0653" w:rsidP="009B0653">
      <w:pPr>
        <w:pStyle w:val="ETASparagraph"/>
      </w:pPr>
      <w:r>
        <w:t xml:space="preserve">Here is definition what must be adapted to ECU software for integration and what must be linked in linker file. In this case is </w:t>
      </w:r>
      <w:proofErr w:type="gramStart"/>
      <w:r>
        <w:t>in the added files nothing to change</w:t>
      </w:r>
      <w:proofErr w:type="gramEnd"/>
      <w:r>
        <w:t xml:space="preserve">. Only in the </w:t>
      </w:r>
    </w:p>
    <w:p w14:paraId="36AFD643" w14:textId="3DFE1AB0" w:rsidR="009B0653" w:rsidRDefault="00453584" w:rsidP="009B0653">
      <w:pPr>
        <w:pStyle w:val="berschrift3"/>
      </w:pPr>
      <w:bookmarkStart w:id="47" w:name="_Toc233808847"/>
      <w:proofErr w:type="spellStart"/>
      <w:r w:rsidRPr="00453584">
        <w:t>ETK_CodeCheck</w:t>
      </w:r>
      <w:proofErr w:type="gramStart"/>
      <w:r>
        <w:t>.c</w:t>
      </w:r>
      <w:bookmarkEnd w:id="47"/>
      <w:proofErr w:type="spellEnd"/>
      <w:proofErr w:type="gramEnd"/>
    </w:p>
    <w:p w14:paraId="12BB97EB" w14:textId="77777777" w:rsidR="009B0653" w:rsidRDefault="009B0653" w:rsidP="009B0653">
      <w:pPr>
        <w:pStyle w:val="ETASparagraph"/>
      </w:pPr>
      <w:r>
        <w:t xml:space="preserve">Nothing mut be changed in the </w:t>
      </w:r>
      <w:proofErr w:type="gramStart"/>
      <w:r>
        <w:t>file..</w:t>
      </w:r>
      <w:proofErr w:type="gramEnd"/>
      <w:r>
        <w:t xml:space="preserve"> </w:t>
      </w:r>
    </w:p>
    <w:p w14:paraId="41BFC21A" w14:textId="733FA4D3" w:rsidR="009B0653" w:rsidRDefault="00453584" w:rsidP="009B0653">
      <w:pPr>
        <w:pStyle w:val="ETASparagraph"/>
      </w:pPr>
      <w:r w:rsidRPr="00453584">
        <w:rPr>
          <w:noProof/>
        </w:rPr>
        <w:drawing>
          <wp:inline distT="0" distB="0" distL="0" distR="0" wp14:anchorId="6BA32B49" wp14:editId="4F89E9EC">
            <wp:extent cx="2692400" cy="2995671"/>
            <wp:effectExtent l="0" t="0" r="0" b="0"/>
            <wp:docPr id="190139407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94075" name=""/>
                    <pic:cNvPicPr/>
                  </pic:nvPicPr>
                  <pic:blipFill>
                    <a:blip r:embed="rId87"/>
                    <a:stretch>
                      <a:fillRect/>
                    </a:stretch>
                  </pic:blipFill>
                  <pic:spPr>
                    <a:xfrm>
                      <a:off x="0" y="0"/>
                      <a:ext cx="2695254" cy="2998846"/>
                    </a:xfrm>
                    <a:prstGeom prst="rect">
                      <a:avLst/>
                    </a:prstGeom>
                  </pic:spPr>
                </pic:pic>
              </a:graphicData>
            </a:graphic>
          </wp:inline>
        </w:drawing>
      </w:r>
    </w:p>
    <w:p w14:paraId="74862DF8" w14:textId="76AA663E" w:rsidR="009B0653" w:rsidRDefault="009B0653" w:rsidP="009B0653">
      <w:pPr>
        <w:pStyle w:val="ETASparagraph"/>
      </w:pPr>
      <w:r>
        <w:t xml:space="preserve">Here you need </w:t>
      </w:r>
      <w:r w:rsidR="00453584">
        <w:t>three</w:t>
      </w:r>
      <w:r>
        <w:t xml:space="preserve"> parts for </w:t>
      </w:r>
      <w:r w:rsidR="00453584">
        <w:t>ACC</w:t>
      </w:r>
      <w:r>
        <w:t xml:space="preserve">. The </w:t>
      </w:r>
      <w:proofErr w:type="spellStart"/>
      <w:r w:rsidR="00453584">
        <w:t>CodeClass</w:t>
      </w:r>
      <w:proofErr w:type="spellEnd"/>
      <w:r w:rsidR="00453584">
        <w:t xml:space="preserve"> in Flash (defined before in handshake), </w:t>
      </w:r>
      <w:proofErr w:type="spellStart"/>
      <w:r w:rsidR="00453584">
        <w:t>MemClass</w:t>
      </w:r>
      <w:proofErr w:type="spellEnd"/>
      <w:r w:rsidR="00453584">
        <w:t xml:space="preserve"> in RAM and EMURAM. So now you need to </w:t>
      </w:r>
      <w:proofErr w:type="gramStart"/>
      <w:r w:rsidR="00453584">
        <w:t>assign</w:t>
      </w:r>
      <w:proofErr w:type="gramEnd"/>
      <w:r w:rsidR="00453584">
        <w:t xml:space="preserve"> to sections.</w:t>
      </w:r>
    </w:p>
    <w:p w14:paraId="0A70F6C7" w14:textId="6BCD8623" w:rsidR="009B0653" w:rsidRDefault="009B0653" w:rsidP="009B0653">
      <w:pPr>
        <w:pStyle w:val="ETASparagraph"/>
        <w:rPr>
          <w:color w:val="984806" w:themeColor="accent6" w:themeShade="80"/>
        </w:rPr>
      </w:pPr>
      <w:r w:rsidRPr="00086755">
        <w:rPr>
          <w:color w:val="984806" w:themeColor="accent6" w:themeShade="80"/>
        </w:rPr>
        <w:t>"</w:t>
      </w:r>
      <w:proofErr w:type="spellStart"/>
      <w:proofErr w:type="gramStart"/>
      <w:r w:rsidR="00453584" w:rsidRPr="00453584">
        <w:rPr>
          <w:color w:val="984806" w:themeColor="accent6" w:themeShade="80"/>
        </w:rPr>
        <w:t>code</w:t>
      </w:r>
      <w:proofErr w:type="gramEnd"/>
      <w:r w:rsidR="00453584" w:rsidRPr="00453584">
        <w:rPr>
          <w:color w:val="984806" w:themeColor="accent6" w:themeShade="80"/>
        </w:rPr>
        <w:t>_checkMemClassRam</w:t>
      </w:r>
      <w:proofErr w:type="spellEnd"/>
      <w:r w:rsidRPr="00086755">
        <w:rPr>
          <w:color w:val="984806" w:themeColor="accent6" w:themeShade="80"/>
        </w:rPr>
        <w:t>"</w:t>
      </w:r>
    </w:p>
    <w:p w14:paraId="578873E9" w14:textId="556676CF" w:rsidR="00453584" w:rsidRPr="00086755" w:rsidRDefault="00453584" w:rsidP="00453584">
      <w:pPr>
        <w:pStyle w:val="ETASparagraph"/>
        <w:rPr>
          <w:color w:val="984806" w:themeColor="accent6" w:themeShade="80"/>
        </w:rPr>
      </w:pPr>
      <w:r w:rsidRPr="00086755">
        <w:rPr>
          <w:color w:val="984806" w:themeColor="accent6" w:themeShade="80"/>
        </w:rPr>
        <w:t>"</w:t>
      </w:r>
      <w:proofErr w:type="spellStart"/>
      <w:proofErr w:type="gramStart"/>
      <w:r w:rsidRPr="00453584">
        <w:rPr>
          <w:color w:val="984806" w:themeColor="accent6" w:themeShade="80"/>
        </w:rPr>
        <w:t>code</w:t>
      </w:r>
      <w:proofErr w:type="gramEnd"/>
      <w:r w:rsidRPr="00453584">
        <w:rPr>
          <w:color w:val="984806" w:themeColor="accent6" w:themeShade="80"/>
        </w:rPr>
        <w:t>_checkMemClassEMURam</w:t>
      </w:r>
      <w:proofErr w:type="spellEnd"/>
      <w:r w:rsidRPr="00086755">
        <w:rPr>
          <w:color w:val="984806" w:themeColor="accent6" w:themeShade="80"/>
        </w:rPr>
        <w:t>"</w:t>
      </w:r>
    </w:p>
    <w:p w14:paraId="3296A017" w14:textId="77777777" w:rsidR="00453584" w:rsidRPr="00086755" w:rsidRDefault="00453584" w:rsidP="009B0653">
      <w:pPr>
        <w:pStyle w:val="ETASparagraph"/>
        <w:rPr>
          <w:color w:val="984806" w:themeColor="accent6" w:themeShade="80"/>
        </w:rPr>
      </w:pPr>
    </w:p>
    <w:p w14:paraId="2AB7F348" w14:textId="7D88FA3B" w:rsidR="009B0653" w:rsidRDefault="009B0653" w:rsidP="009B0653">
      <w:pPr>
        <w:pStyle w:val="ETASparagraph"/>
      </w:pPr>
      <w:r>
        <w:t xml:space="preserve">You can link it where you want, and it should be 4 </w:t>
      </w:r>
      <w:proofErr w:type="gramStart"/>
      <w:r>
        <w:t>byte</w:t>
      </w:r>
      <w:proofErr w:type="gramEnd"/>
      <w:r>
        <w:t xml:space="preserve"> aligned. As recommendation for uC with EMEM, </w:t>
      </w:r>
      <w:r w:rsidR="00453584">
        <w:t xml:space="preserve">the class for </w:t>
      </w:r>
      <w:proofErr w:type="spellStart"/>
      <w:r w:rsidR="00453584">
        <w:t>EMURam</w:t>
      </w:r>
      <w:proofErr w:type="spellEnd"/>
      <w:r w:rsidR="00453584">
        <w:t xml:space="preserve"> must be where you have the page switch method on EMEM and the class for Ram on any SRAM.</w:t>
      </w:r>
      <w:r>
        <w:t xml:space="preserve"> LMU/DLMU. </w:t>
      </w:r>
    </w:p>
    <w:p w14:paraId="5B9038D2" w14:textId="77777777" w:rsidR="00453584" w:rsidRDefault="00453584" w:rsidP="009B0653">
      <w:pPr>
        <w:pStyle w:val="ETASparagraph"/>
      </w:pPr>
    </w:p>
    <w:p w14:paraId="6DFCD377" w14:textId="27081ACC" w:rsidR="009B0653" w:rsidRPr="00A44A54" w:rsidRDefault="009B0653" w:rsidP="009B0653">
      <w:pPr>
        <w:pStyle w:val="ETASparagraph"/>
        <w:rPr>
          <w:i/>
          <w:iCs/>
          <w:sz w:val="16"/>
          <w:szCs w:val="14"/>
        </w:rPr>
      </w:pPr>
      <w:r w:rsidRPr="006B75DB">
        <w:rPr>
          <w:i/>
          <w:iCs/>
          <w:sz w:val="16"/>
          <w:szCs w:val="14"/>
        </w:rPr>
        <w:lastRenderedPageBreak/>
        <w:t xml:space="preserve">group </w:t>
      </w:r>
      <w:proofErr w:type="spellStart"/>
      <w:r w:rsidR="00453584">
        <w:rPr>
          <w:i/>
          <w:iCs/>
          <w:sz w:val="16"/>
          <w:szCs w:val="14"/>
        </w:rPr>
        <w:t>S</w:t>
      </w:r>
      <w:r w:rsidR="00453584" w:rsidRPr="00453584">
        <w:rPr>
          <w:i/>
          <w:iCs/>
          <w:sz w:val="16"/>
          <w:szCs w:val="14"/>
        </w:rPr>
        <w:t>RAM</w:t>
      </w:r>
      <w:r w:rsidRPr="00A44A54">
        <w:rPr>
          <w:i/>
          <w:iCs/>
          <w:sz w:val="16"/>
          <w:szCs w:val="14"/>
        </w:rPr>
        <w:t>_CodeCheck_Pattern</w:t>
      </w:r>
      <w:proofErr w:type="spellEnd"/>
      <w:r w:rsidRPr="00A44A54">
        <w:rPr>
          <w:i/>
          <w:iCs/>
          <w:sz w:val="16"/>
          <w:szCs w:val="14"/>
        </w:rPr>
        <w:t>(ordered, run_addr=0x</w:t>
      </w:r>
      <w:r w:rsidR="00453584">
        <w:rPr>
          <w:i/>
          <w:iCs/>
          <w:sz w:val="16"/>
          <w:szCs w:val="14"/>
        </w:rPr>
        <w:t>7000</w:t>
      </w:r>
      <w:r w:rsidRPr="00A44A54">
        <w:rPr>
          <w:i/>
          <w:iCs/>
          <w:sz w:val="16"/>
          <w:szCs w:val="14"/>
        </w:rPr>
        <w:t>00</w:t>
      </w:r>
      <w:r w:rsidR="00453584">
        <w:rPr>
          <w:i/>
          <w:iCs/>
          <w:sz w:val="16"/>
          <w:szCs w:val="14"/>
        </w:rPr>
        <w:t>3</w:t>
      </w:r>
      <w:r w:rsidRPr="00A44A54">
        <w:rPr>
          <w:i/>
          <w:iCs/>
          <w:sz w:val="16"/>
          <w:szCs w:val="14"/>
        </w:rPr>
        <w:t>0)</w:t>
      </w:r>
    </w:p>
    <w:p w14:paraId="174972EB" w14:textId="77777777" w:rsidR="009B0653" w:rsidRPr="00A44A54" w:rsidRDefault="009B0653" w:rsidP="009B0653">
      <w:pPr>
        <w:pStyle w:val="ETASparagraph"/>
        <w:rPr>
          <w:i/>
          <w:iCs/>
          <w:sz w:val="16"/>
          <w:szCs w:val="14"/>
        </w:rPr>
      </w:pPr>
      <w:r w:rsidRPr="00A44A54">
        <w:rPr>
          <w:i/>
          <w:iCs/>
          <w:sz w:val="16"/>
          <w:szCs w:val="14"/>
        </w:rPr>
        <w:t xml:space="preserve">  {</w:t>
      </w:r>
    </w:p>
    <w:p w14:paraId="0CE527B1" w14:textId="77777777" w:rsidR="00453584" w:rsidRPr="00453584" w:rsidRDefault="009B0653" w:rsidP="00453584">
      <w:pPr>
        <w:pStyle w:val="ETASparagraph"/>
        <w:rPr>
          <w:i/>
          <w:iCs/>
          <w:sz w:val="16"/>
          <w:szCs w:val="14"/>
        </w:rPr>
      </w:pPr>
      <w:r w:rsidRPr="00A44A54">
        <w:rPr>
          <w:i/>
          <w:iCs/>
          <w:sz w:val="16"/>
          <w:szCs w:val="14"/>
        </w:rPr>
        <w:t xml:space="preserve">    </w:t>
      </w:r>
      <w:r w:rsidR="00453584" w:rsidRPr="00453584">
        <w:rPr>
          <w:i/>
          <w:iCs/>
          <w:sz w:val="16"/>
          <w:szCs w:val="14"/>
        </w:rPr>
        <w:t>select "*.IRAM";</w:t>
      </w:r>
    </w:p>
    <w:p w14:paraId="77CA706B" w14:textId="4E3056D7" w:rsidR="009B0653" w:rsidRPr="00A44A54" w:rsidRDefault="00453584" w:rsidP="00453584">
      <w:pPr>
        <w:pStyle w:val="ETASparagraph"/>
        <w:rPr>
          <w:i/>
          <w:iCs/>
          <w:sz w:val="16"/>
          <w:szCs w:val="14"/>
        </w:rPr>
      </w:pPr>
      <w:r w:rsidRPr="00453584">
        <w:rPr>
          <w:i/>
          <w:iCs/>
          <w:sz w:val="16"/>
          <w:szCs w:val="14"/>
        </w:rPr>
        <w:t xml:space="preserve">    select "*.ERAM";</w:t>
      </w:r>
    </w:p>
    <w:p w14:paraId="2C47AAEA" w14:textId="5E32172E" w:rsidR="009B0653" w:rsidRPr="00A44A54" w:rsidRDefault="009B0653" w:rsidP="009B0653">
      <w:pPr>
        <w:pStyle w:val="ETASparagraph"/>
        <w:rPr>
          <w:i/>
          <w:iCs/>
          <w:sz w:val="16"/>
          <w:szCs w:val="14"/>
        </w:rPr>
      </w:pPr>
      <w:r w:rsidRPr="00A44A54">
        <w:rPr>
          <w:i/>
          <w:iCs/>
          <w:sz w:val="16"/>
          <w:szCs w:val="14"/>
        </w:rPr>
        <w:t xml:space="preserve">    select "*</w:t>
      </w:r>
      <w:r w:rsidRPr="00086755">
        <w:rPr>
          <w:i/>
          <w:iCs/>
          <w:color w:val="984806" w:themeColor="accent6" w:themeShade="80"/>
          <w:sz w:val="16"/>
          <w:szCs w:val="14"/>
        </w:rPr>
        <w:t>.</w:t>
      </w:r>
      <w:proofErr w:type="spellStart"/>
      <w:r w:rsidR="00453584" w:rsidRPr="00453584">
        <w:rPr>
          <w:i/>
          <w:iCs/>
          <w:color w:val="984806" w:themeColor="accent6" w:themeShade="80"/>
          <w:sz w:val="16"/>
          <w:szCs w:val="14"/>
        </w:rPr>
        <w:t>code_checkMemClassRam</w:t>
      </w:r>
      <w:proofErr w:type="spellEnd"/>
      <w:r w:rsidRPr="00A44A54">
        <w:rPr>
          <w:i/>
          <w:iCs/>
          <w:sz w:val="16"/>
          <w:szCs w:val="14"/>
        </w:rPr>
        <w:t>";</w:t>
      </w:r>
    </w:p>
    <w:p w14:paraId="5474982A" w14:textId="2C38E207" w:rsidR="009B0653" w:rsidRPr="00A44A54" w:rsidRDefault="009B0653" w:rsidP="009B0653">
      <w:pPr>
        <w:pStyle w:val="ETASparagraph"/>
        <w:rPr>
          <w:i/>
          <w:iCs/>
          <w:sz w:val="16"/>
          <w:szCs w:val="14"/>
        </w:rPr>
      </w:pPr>
      <w:r w:rsidRPr="00A44A54">
        <w:rPr>
          <w:i/>
          <w:iCs/>
          <w:sz w:val="16"/>
          <w:szCs w:val="14"/>
        </w:rPr>
        <w:t xml:space="preserve">    </w:t>
      </w:r>
      <w:r w:rsidR="00453584">
        <w:rPr>
          <w:i/>
          <w:iCs/>
          <w:sz w:val="16"/>
          <w:szCs w:val="14"/>
        </w:rPr>
        <w:t>….</w:t>
      </w:r>
    </w:p>
    <w:p w14:paraId="17FE7633" w14:textId="77777777" w:rsidR="009B0653" w:rsidRDefault="009B0653" w:rsidP="009B0653">
      <w:pPr>
        <w:pStyle w:val="ETASparagraph"/>
        <w:rPr>
          <w:i/>
          <w:iCs/>
          <w:sz w:val="16"/>
          <w:szCs w:val="14"/>
        </w:rPr>
      </w:pPr>
      <w:r w:rsidRPr="00A44A54">
        <w:rPr>
          <w:i/>
          <w:iCs/>
          <w:sz w:val="16"/>
          <w:szCs w:val="14"/>
        </w:rPr>
        <w:t xml:space="preserve">  }</w:t>
      </w:r>
    </w:p>
    <w:p w14:paraId="2DCD5208" w14:textId="5F5E66A5" w:rsidR="00453584" w:rsidRPr="00A44A54" w:rsidRDefault="00453584" w:rsidP="00453584">
      <w:pPr>
        <w:pStyle w:val="ETASparagraph"/>
        <w:rPr>
          <w:i/>
          <w:iCs/>
          <w:sz w:val="16"/>
          <w:szCs w:val="14"/>
        </w:rPr>
      </w:pPr>
      <w:r w:rsidRPr="006B75DB">
        <w:rPr>
          <w:i/>
          <w:iCs/>
          <w:sz w:val="16"/>
          <w:szCs w:val="14"/>
        </w:rPr>
        <w:t xml:space="preserve">group </w:t>
      </w:r>
      <w:proofErr w:type="spellStart"/>
      <w:r>
        <w:rPr>
          <w:i/>
          <w:iCs/>
          <w:sz w:val="16"/>
          <w:szCs w:val="14"/>
        </w:rPr>
        <w:t>S</w:t>
      </w:r>
      <w:r w:rsidRPr="00453584">
        <w:rPr>
          <w:i/>
          <w:iCs/>
          <w:sz w:val="16"/>
          <w:szCs w:val="14"/>
        </w:rPr>
        <w:t>RAM</w:t>
      </w:r>
      <w:r w:rsidRPr="00A44A54">
        <w:rPr>
          <w:i/>
          <w:iCs/>
          <w:sz w:val="16"/>
          <w:szCs w:val="14"/>
        </w:rPr>
        <w:t>_CodeCheck_Pattern</w:t>
      </w:r>
      <w:proofErr w:type="spellEnd"/>
      <w:r w:rsidRPr="00A44A54">
        <w:rPr>
          <w:i/>
          <w:iCs/>
          <w:sz w:val="16"/>
          <w:szCs w:val="14"/>
        </w:rPr>
        <w:t>(ordered, run_addr=0x</w:t>
      </w:r>
      <w:r>
        <w:rPr>
          <w:i/>
          <w:iCs/>
          <w:sz w:val="16"/>
          <w:szCs w:val="14"/>
        </w:rPr>
        <w:t>B93E</w:t>
      </w:r>
      <w:r w:rsidRPr="00A44A54">
        <w:rPr>
          <w:i/>
          <w:iCs/>
          <w:sz w:val="16"/>
          <w:szCs w:val="14"/>
        </w:rPr>
        <w:t>00</w:t>
      </w:r>
      <w:r>
        <w:rPr>
          <w:i/>
          <w:iCs/>
          <w:sz w:val="16"/>
          <w:szCs w:val="14"/>
        </w:rPr>
        <w:t>0</w:t>
      </w:r>
      <w:r w:rsidRPr="00A44A54">
        <w:rPr>
          <w:i/>
          <w:iCs/>
          <w:sz w:val="16"/>
          <w:szCs w:val="14"/>
        </w:rPr>
        <w:t>0)</w:t>
      </w:r>
    </w:p>
    <w:p w14:paraId="38D0DBB1" w14:textId="77777777" w:rsidR="00453584" w:rsidRPr="00A44A54" w:rsidRDefault="00453584" w:rsidP="00453584">
      <w:pPr>
        <w:pStyle w:val="ETASparagraph"/>
        <w:rPr>
          <w:i/>
          <w:iCs/>
          <w:sz w:val="16"/>
          <w:szCs w:val="14"/>
        </w:rPr>
      </w:pPr>
      <w:r w:rsidRPr="00A44A54">
        <w:rPr>
          <w:i/>
          <w:iCs/>
          <w:sz w:val="16"/>
          <w:szCs w:val="14"/>
        </w:rPr>
        <w:t xml:space="preserve">  {</w:t>
      </w:r>
    </w:p>
    <w:p w14:paraId="11CD8DBA" w14:textId="77777777" w:rsidR="00453584" w:rsidRPr="00A44A54" w:rsidRDefault="00453584" w:rsidP="00453584">
      <w:pPr>
        <w:pStyle w:val="ETASparagraph"/>
        <w:rPr>
          <w:i/>
          <w:iCs/>
          <w:sz w:val="16"/>
          <w:szCs w:val="14"/>
        </w:rPr>
      </w:pPr>
      <w:r w:rsidRPr="00A44A54">
        <w:rPr>
          <w:i/>
          <w:iCs/>
          <w:sz w:val="16"/>
          <w:szCs w:val="14"/>
        </w:rPr>
        <w:t xml:space="preserve">    select "*.</w:t>
      </w:r>
      <w:proofErr w:type="spellStart"/>
      <w:r w:rsidRPr="00453584">
        <w:rPr>
          <w:i/>
          <w:iCs/>
          <w:color w:val="984806" w:themeColor="accent6" w:themeShade="80"/>
          <w:sz w:val="16"/>
          <w:szCs w:val="14"/>
        </w:rPr>
        <w:t>code_checkMemClassEMURam</w:t>
      </w:r>
      <w:proofErr w:type="spellEnd"/>
      <w:r w:rsidRPr="00A44A54">
        <w:rPr>
          <w:i/>
          <w:iCs/>
          <w:sz w:val="16"/>
          <w:szCs w:val="14"/>
        </w:rPr>
        <w:t>";</w:t>
      </w:r>
    </w:p>
    <w:p w14:paraId="15C2E440" w14:textId="77777777" w:rsidR="00453584" w:rsidRPr="00453584" w:rsidRDefault="00453584" w:rsidP="00453584">
      <w:pPr>
        <w:pStyle w:val="ETASparagraph"/>
        <w:rPr>
          <w:i/>
          <w:iCs/>
          <w:sz w:val="16"/>
          <w:szCs w:val="14"/>
        </w:rPr>
      </w:pPr>
      <w:r w:rsidRPr="00A44A54">
        <w:rPr>
          <w:i/>
          <w:iCs/>
          <w:sz w:val="16"/>
          <w:szCs w:val="14"/>
        </w:rPr>
        <w:t xml:space="preserve">    select </w:t>
      </w:r>
      <w:r w:rsidRPr="00453584">
        <w:rPr>
          <w:i/>
          <w:iCs/>
          <w:sz w:val="16"/>
          <w:szCs w:val="14"/>
        </w:rPr>
        <w:t>"*.</w:t>
      </w:r>
      <w:proofErr w:type="spellStart"/>
      <w:r w:rsidRPr="00453584">
        <w:rPr>
          <w:i/>
          <w:iCs/>
          <w:sz w:val="16"/>
          <w:szCs w:val="14"/>
        </w:rPr>
        <w:t>ETK_PageSwitch_MemClass</w:t>
      </w:r>
      <w:proofErr w:type="spellEnd"/>
      <w:r w:rsidRPr="00453584">
        <w:rPr>
          <w:i/>
          <w:iCs/>
          <w:sz w:val="16"/>
          <w:szCs w:val="14"/>
        </w:rPr>
        <w:t>";</w:t>
      </w:r>
    </w:p>
    <w:p w14:paraId="70BB3042" w14:textId="77777777" w:rsidR="00453584" w:rsidRPr="00453584" w:rsidRDefault="00453584" w:rsidP="00453584">
      <w:pPr>
        <w:pStyle w:val="ETASparagraph"/>
        <w:rPr>
          <w:i/>
          <w:iCs/>
          <w:sz w:val="16"/>
          <w:szCs w:val="14"/>
        </w:rPr>
      </w:pPr>
      <w:r w:rsidRPr="00453584">
        <w:rPr>
          <w:i/>
          <w:iCs/>
          <w:sz w:val="16"/>
          <w:szCs w:val="14"/>
        </w:rPr>
        <w:t xml:space="preserve">    select "*.</w:t>
      </w:r>
      <w:proofErr w:type="spellStart"/>
      <w:r w:rsidRPr="00453584">
        <w:rPr>
          <w:i/>
          <w:iCs/>
          <w:sz w:val="16"/>
          <w:szCs w:val="14"/>
        </w:rPr>
        <w:t>ETK_OMDTable_MemClass</w:t>
      </w:r>
      <w:proofErr w:type="spellEnd"/>
      <w:r w:rsidRPr="00453584">
        <w:rPr>
          <w:i/>
          <w:iCs/>
          <w:sz w:val="16"/>
          <w:szCs w:val="14"/>
        </w:rPr>
        <w:t>";</w:t>
      </w:r>
    </w:p>
    <w:p w14:paraId="73965EA7" w14:textId="77777777" w:rsidR="00453584" w:rsidRDefault="00453584" w:rsidP="00453584">
      <w:pPr>
        <w:pStyle w:val="ETASparagraph"/>
      </w:pPr>
      <w:r w:rsidRPr="00A44A54">
        <w:rPr>
          <w:i/>
          <w:iCs/>
          <w:sz w:val="16"/>
          <w:szCs w:val="14"/>
        </w:rPr>
        <w:t xml:space="preserve">  }</w:t>
      </w:r>
    </w:p>
    <w:p w14:paraId="29B20743" w14:textId="77777777" w:rsidR="00453584" w:rsidRDefault="00453584" w:rsidP="009B0653">
      <w:pPr>
        <w:pStyle w:val="ETASparagraph"/>
      </w:pPr>
    </w:p>
    <w:p w14:paraId="18094E6F" w14:textId="77777777" w:rsidR="009B0653" w:rsidRDefault="009B0653" w:rsidP="009B0653">
      <w:pPr>
        <w:pStyle w:val="berschrift3"/>
      </w:pPr>
      <w:bookmarkStart w:id="48" w:name="_Toc233808848"/>
      <w:r w:rsidRPr="008555BA">
        <w:t>ETK_Integration_Cfg</w:t>
      </w:r>
      <w:r w:rsidRPr="006B75DB">
        <w:t>.</w:t>
      </w:r>
      <w:r>
        <w:t>h</w:t>
      </w:r>
      <w:bookmarkEnd w:id="48"/>
    </w:p>
    <w:p w14:paraId="3812ABE0" w14:textId="2EB7025A" w:rsidR="009B0653" w:rsidRDefault="009B0653" w:rsidP="009B0653">
      <w:pPr>
        <w:pStyle w:val="ETASparagraph"/>
      </w:pPr>
      <w:r w:rsidRPr="00A44A54">
        <w:t xml:space="preserve">Activate the </w:t>
      </w:r>
      <w:r>
        <w:t>calibration</w:t>
      </w:r>
      <w:r w:rsidRPr="00A44A54">
        <w:t xml:space="preserve"> method by activating define </w:t>
      </w:r>
      <w:r w:rsidR="00453584">
        <w:t>ACC</w:t>
      </w:r>
      <w:r w:rsidRPr="00A44A54">
        <w:t>_SUPPORTED.</w:t>
      </w:r>
      <w:r>
        <w:t xml:space="preserve"> This can be activated </w:t>
      </w:r>
      <w:proofErr w:type="gramStart"/>
      <w:r>
        <w:t>independent</w:t>
      </w:r>
      <w:proofErr w:type="gramEnd"/>
      <w:r>
        <w:t xml:space="preserve"> from</w:t>
      </w:r>
      <w:r w:rsidR="00453584">
        <w:t xml:space="preserve"> all other functions but should be done with calibration</w:t>
      </w:r>
      <w:r>
        <w:t>.</w:t>
      </w:r>
    </w:p>
    <w:p w14:paraId="3F588904" w14:textId="4ADCCB3E" w:rsidR="009B0653" w:rsidRPr="008555BA" w:rsidRDefault="008D22AC" w:rsidP="009B0653">
      <w:pPr>
        <w:pStyle w:val="ETASparagraph"/>
      </w:pPr>
      <w:r w:rsidRPr="008D22AC">
        <w:drawing>
          <wp:inline distT="0" distB="0" distL="0" distR="0" wp14:anchorId="136DF726" wp14:editId="65E44852">
            <wp:extent cx="3635188" cy="623603"/>
            <wp:effectExtent l="0" t="0" r="0" b="0"/>
            <wp:docPr id="13410653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65397" name=""/>
                    <pic:cNvPicPr/>
                  </pic:nvPicPr>
                  <pic:blipFill>
                    <a:blip r:embed="rId88"/>
                    <a:stretch>
                      <a:fillRect/>
                    </a:stretch>
                  </pic:blipFill>
                  <pic:spPr>
                    <a:xfrm>
                      <a:off x="0" y="0"/>
                      <a:ext cx="3658578" cy="627615"/>
                    </a:xfrm>
                    <a:prstGeom prst="rect">
                      <a:avLst/>
                    </a:prstGeom>
                  </pic:spPr>
                </pic:pic>
              </a:graphicData>
            </a:graphic>
          </wp:inline>
        </w:drawing>
      </w:r>
    </w:p>
    <w:p w14:paraId="428D33B9" w14:textId="77777777" w:rsidR="009B0653" w:rsidRDefault="009B0653" w:rsidP="009B0653">
      <w:pPr>
        <w:pStyle w:val="ETASparagraph"/>
      </w:pPr>
    </w:p>
    <w:p w14:paraId="3E060ECF" w14:textId="77777777" w:rsidR="009B0653" w:rsidRDefault="009B0653" w:rsidP="009B0653">
      <w:pPr>
        <w:pStyle w:val="berschrift3"/>
      </w:pPr>
      <w:bookmarkStart w:id="49" w:name="_Toc233808849"/>
      <w:r>
        <w:t>Call of function</w:t>
      </w:r>
      <w:bookmarkEnd w:id="49"/>
    </w:p>
    <w:p w14:paraId="0972E36F" w14:textId="5DA8FC4F" w:rsidR="009B0653" w:rsidRDefault="009B0653" w:rsidP="009B0653">
      <w:pPr>
        <w:pStyle w:val="ETASparagraph"/>
      </w:pPr>
      <w:r>
        <w:t xml:space="preserve">The </w:t>
      </w:r>
      <w:r w:rsidR="00453584">
        <w:t>ACC</w:t>
      </w:r>
      <w:r>
        <w:t xml:space="preserve"> process will be called </w:t>
      </w:r>
      <w:r w:rsidR="00453584">
        <w:t xml:space="preserve">on two different </w:t>
      </w:r>
      <w:proofErr w:type="gramStart"/>
      <w:r w:rsidR="00453584">
        <w:t>section</w:t>
      </w:r>
      <w:proofErr w:type="gramEnd"/>
      <w:r>
        <w:t>.</w:t>
      </w:r>
    </w:p>
    <w:p w14:paraId="178BD0B3" w14:textId="2275B444" w:rsidR="009B0653" w:rsidRPr="00453584" w:rsidRDefault="009B0653" w:rsidP="00453584">
      <w:pPr>
        <w:pStyle w:val="ETASparagraph"/>
        <w:rPr>
          <w:color w:val="984806" w:themeColor="accent6" w:themeShade="80"/>
        </w:rPr>
      </w:pPr>
      <w:r>
        <w:t>The</w:t>
      </w:r>
      <w:r w:rsidR="00453584">
        <w:t xml:space="preserve"> initialization of</w:t>
      </w:r>
      <w:r>
        <w:t xml:space="preserve"> </w:t>
      </w:r>
      <w:r w:rsidR="00453584">
        <w:t>ACC</w:t>
      </w:r>
      <w:r>
        <w:t xml:space="preserve"> must be called </w:t>
      </w:r>
      <w:r w:rsidR="00453584">
        <w:t>directly before handshake and will be processed</w:t>
      </w:r>
      <w:r>
        <w:t xml:space="preserve"> with </w:t>
      </w:r>
      <w:proofErr w:type="spellStart"/>
      <w:r w:rsidR="00453584" w:rsidRPr="00453584">
        <w:rPr>
          <w:color w:val="984806" w:themeColor="accent6" w:themeShade="80"/>
        </w:rPr>
        <w:t>initRAMCheckPattern</w:t>
      </w:r>
      <w:proofErr w:type="spellEnd"/>
      <w:r w:rsidRPr="00A44A54">
        <w:rPr>
          <w:color w:val="984806" w:themeColor="accent6" w:themeShade="80"/>
        </w:rPr>
        <w:t>(</w:t>
      </w:r>
      <w:proofErr w:type="gramStart"/>
      <w:r w:rsidRPr="00A44A54">
        <w:rPr>
          <w:color w:val="984806" w:themeColor="accent6" w:themeShade="80"/>
        </w:rPr>
        <w:t>);</w:t>
      </w:r>
      <w:r>
        <w:t>.</w:t>
      </w:r>
      <w:proofErr w:type="gramEnd"/>
      <w:r>
        <w:t xml:space="preserve"> </w:t>
      </w:r>
    </w:p>
    <w:p w14:paraId="69D21F6B" w14:textId="50252077" w:rsidR="009B0653" w:rsidRDefault="00453584" w:rsidP="009B0653">
      <w:pPr>
        <w:pStyle w:val="ETASparagraph"/>
      </w:pPr>
      <w:r w:rsidRPr="00453584">
        <w:rPr>
          <w:noProof/>
        </w:rPr>
        <w:drawing>
          <wp:inline distT="0" distB="0" distL="0" distR="0" wp14:anchorId="3B5B4B66" wp14:editId="49057D84">
            <wp:extent cx="1866900" cy="757391"/>
            <wp:effectExtent l="0" t="0" r="0" b="0"/>
            <wp:docPr id="19109154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15498" name=""/>
                    <pic:cNvPicPr/>
                  </pic:nvPicPr>
                  <pic:blipFill>
                    <a:blip r:embed="rId89"/>
                    <a:stretch>
                      <a:fillRect/>
                    </a:stretch>
                  </pic:blipFill>
                  <pic:spPr>
                    <a:xfrm>
                      <a:off x="0" y="0"/>
                      <a:ext cx="1874802" cy="760597"/>
                    </a:xfrm>
                    <a:prstGeom prst="rect">
                      <a:avLst/>
                    </a:prstGeom>
                  </pic:spPr>
                </pic:pic>
              </a:graphicData>
            </a:graphic>
          </wp:inline>
        </w:drawing>
      </w:r>
    </w:p>
    <w:p w14:paraId="755325E1" w14:textId="71FFD8AC" w:rsidR="009B07B0" w:rsidRPr="00453584" w:rsidRDefault="00453584" w:rsidP="00453584">
      <w:pPr>
        <w:pStyle w:val="ETASparagraph"/>
        <w:rPr>
          <w:color w:val="984806" w:themeColor="accent6" w:themeShade="80"/>
        </w:rPr>
      </w:pPr>
      <w:r>
        <w:t xml:space="preserve">The cyclic called should be done in the same runnable / raster </w:t>
      </w:r>
      <w:proofErr w:type="gramStart"/>
      <w:r>
        <w:t>like</w:t>
      </w:r>
      <w:proofErr w:type="gramEnd"/>
      <w:r>
        <w:t xml:space="preserve"> the page switch method each 10ms and is called with </w:t>
      </w:r>
      <w:proofErr w:type="spellStart"/>
      <w:r w:rsidRPr="00453584">
        <w:rPr>
          <w:color w:val="984806" w:themeColor="accent6" w:themeShade="80"/>
        </w:rPr>
        <w:t>CopyCodeCheckPattern_cyclic</w:t>
      </w:r>
      <w:proofErr w:type="spellEnd"/>
      <w:r w:rsidRPr="00453584">
        <w:rPr>
          <w:color w:val="984806" w:themeColor="accent6" w:themeShade="80"/>
        </w:rPr>
        <w:t>(0</w:t>
      </w:r>
      <w:proofErr w:type="gramStart"/>
      <w:r w:rsidRPr="00453584">
        <w:rPr>
          <w:color w:val="984806" w:themeColor="accent6" w:themeShade="80"/>
        </w:rPr>
        <w:t>)</w:t>
      </w:r>
      <w:r>
        <w:rPr>
          <w:color w:val="984806" w:themeColor="accent6" w:themeShade="80"/>
        </w:rPr>
        <w:t>;</w:t>
      </w:r>
      <w:r w:rsidRPr="00453584">
        <w:t>.</w:t>
      </w:r>
      <w:proofErr w:type="gramEnd"/>
    </w:p>
    <w:p w14:paraId="2AAB9D70" w14:textId="676A687C" w:rsidR="00453584" w:rsidRDefault="00453584" w:rsidP="009B0653">
      <w:pPr>
        <w:pStyle w:val="ETASparagraph"/>
      </w:pPr>
      <w:r w:rsidRPr="00453584">
        <w:rPr>
          <w:noProof/>
        </w:rPr>
        <w:drawing>
          <wp:inline distT="0" distB="0" distL="0" distR="0" wp14:anchorId="783746FE" wp14:editId="658A4414">
            <wp:extent cx="5400675" cy="1318260"/>
            <wp:effectExtent l="0" t="0" r="0" b="0"/>
            <wp:docPr id="1663860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6058" name=""/>
                    <pic:cNvPicPr/>
                  </pic:nvPicPr>
                  <pic:blipFill>
                    <a:blip r:embed="rId90"/>
                    <a:stretch>
                      <a:fillRect/>
                    </a:stretch>
                  </pic:blipFill>
                  <pic:spPr>
                    <a:xfrm>
                      <a:off x="0" y="0"/>
                      <a:ext cx="5400675" cy="1318260"/>
                    </a:xfrm>
                    <a:prstGeom prst="rect">
                      <a:avLst/>
                    </a:prstGeom>
                  </pic:spPr>
                </pic:pic>
              </a:graphicData>
            </a:graphic>
          </wp:inline>
        </w:drawing>
      </w:r>
    </w:p>
    <w:p w14:paraId="3D569359" w14:textId="77777777" w:rsidR="00453584" w:rsidRDefault="00453584" w:rsidP="00453584">
      <w:pPr>
        <w:pStyle w:val="ETASparagraph"/>
      </w:pPr>
      <w:r>
        <w:lastRenderedPageBreak/>
        <w:t xml:space="preserve">For example, you have three </w:t>
      </w:r>
      <w:proofErr w:type="spellStart"/>
      <w:r>
        <w:t>runnable’s</w:t>
      </w:r>
      <w:proofErr w:type="spellEnd"/>
      <w:r>
        <w:t xml:space="preserve"> with 1ms, 10ms and 100ms you set the call in 10ms following:</w:t>
      </w:r>
    </w:p>
    <w:p w14:paraId="255D2CCF" w14:textId="77777777" w:rsidR="00453584" w:rsidRPr="005909F4" w:rsidRDefault="00453584" w:rsidP="00453584">
      <w:pPr>
        <w:pStyle w:val="ETASparagraph"/>
        <w:rPr>
          <w:i/>
          <w:iCs/>
          <w:sz w:val="16"/>
          <w:szCs w:val="14"/>
        </w:rPr>
      </w:pPr>
      <w:r w:rsidRPr="005909F4">
        <w:rPr>
          <w:i/>
          <w:iCs/>
          <w:sz w:val="16"/>
          <w:szCs w:val="14"/>
        </w:rPr>
        <w:t xml:space="preserve">FUNC(void, </w:t>
      </w:r>
      <w:proofErr w:type="spellStart"/>
      <w:r w:rsidRPr="005909F4">
        <w:rPr>
          <w:i/>
          <w:iCs/>
          <w:sz w:val="16"/>
          <w:szCs w:val="14"/>
        </w:rPr>
        <w:t>Xetk_CODE</w:t>
      </w:r>
      <w:proofErr w:type="spellEnd"/>
      <w:r w:rsidRPr="005909F4">
        <w:rPr>
          <w:i/>
          <w:iCs/>
          <w:sz w:val="16"/>
          <w:szCs w:val="14"/>
        </w:rPr>
        <w:t>) Xetk_CyclicEvent10ms</w:t>
      </w:r>
      <w:r>
        <w:rPr>
          <w:i/>
          <w:iCs/>
          <w:sz w:val="16"/>
          <w:szCs w:val="14"/>
        </w:rPr>
        <w:t>()</w:t>
      </w:r>
    </w:p>
    <w:p w14:paraId="028CCFE1" w14:textId="77777777" w:rsidR="00453584" w:rsidRPr="005909F4" w:rsidRDefault="00453584" w:rsidP="00453584">
      <w:pPr>
        <w:pStyle w:val="ETASparagraph"/>
        <w:rPr>
          <w:i/>
          <w:iCs/>
          <w:sz w:val="16"/>
          <w:szCs w:val="14"/>
        </w:rPr>
      </w:pPr>
      <w:r w:rsidRPr="005909F4">
        <w:rPr>
          <w:i/>
          <w:iCs/>
          <w:sz w:val="16"/>
          <w:szCs w:val="14"/>
        </w:rPr>
        <w:t>{</w:t>
      </w:r>
    </w:p>
    <w:p w14:paraId="6F0F9392" w14:textId="77777777" w:rsidR="00453584" w:rsidRDefault="00453584" w:rsidP="00453584">
      <w:pPr>
        <w:pStyle w:val="ETASparagraph"/>
        <w:rPr>
          <w:i/>
          <w:iCs/>
          <w:sz w:val="16"/>
          <w:szCs w:val="14"/>
        </w:rPr>
      </w:pPr>
      <w:r w:rsidRPr="00A44A54">
        <w:rPr>
          <w:i/>
          <w:iCs/>
          <w:sz w:val="16"/>
          <w:szCs w:val="14"/>
        </w:rPr>
        <w:t xml:space="preserve">Distab17_Process(2); </w:t>
      </w:r>
    </w:p>
    <w:p w14:paraId="439D4805" w14:textId="77777777" w:rsidR="00453584" w:rsidRPr="00453584" w:rsidRDefault="00453584" w:rsidP="00453584">
      <w:pPr>
        <w:pStyle w:val="ETASparagraph"/>
        <w:rPr>
          <w:i/>
          <w:iCs/>
          <w:sz w:val="16"/>
          <w:szCs w:val="14"/>
        </w:rPr>
      </w:pPr>
      <w:r w:rsidRPr="00453584">
        <w:rPr>
          <w:i/>
          <w:iCs/>
          <w:sz w:val="16"/>
          <w:szCs w:val="14"/>
        </w:rPr>
        <w:t>if (</w:t>
      </w:r>
      <w:proofErr w:type="spellStart"/>
      <w:r w:rsidRPr="00453584">
        <w:rPr>
          <w:i/>
          <w:iCs/>
          <w:sz w:val="16"/>
          <w:szCs w:val="14"/>
        </w:rPr>
        <w:t>SER_ETK_Check_PAGE_SWITCH_BY_ECU</w:t>
      </w:r>
      <w:proofErr w:type="spellEnd"/>
      <w:r w:rsidRPr="00453584">
        <w:rPr>
          <w:i/>
          <w:iCs/>
          <w:sz w:val="16"/>
          <w:szCs w:val="14"/>
        </w:rPr>
        <w:t>() == 1) // Page switch requested</w:t>
      </w:r>
    </w:p>
    <w:p w14:paraId="03E0BBAA" w14:textId="77777777" w:rsidR="00453584" w:rsidRPr="00453584" w:rsidRDefault="00453584" w:rsidP="00453584">
      <w:pPr>
        <w:pStyle w:val="ETASparagraph"/>
        <w:rPr>
          <w:i/>
          <w:iCs/>
          <w:sz w:val="16"/>
          <w:szCs w:val="14"/>
        </w:rPr>
      </w:pPr>
      <w:r w:rsidRPr="00453584">
        <w:rPr>
          <w:i/>
          <w:iCs/>
          <w:sz w:val="16"/>
          <w:szCs w:val="14"/>
        </w:rPr>
        <w:t xml:space="preserve">          {</w:t>
      </w:r>
    </w:p>
    <w:p w14:paraId="5F8C260C" w14:textId="77777777" w:rsidR="00453584" w:rsidRPr="00453584" w:rsidRDefault="00453584" w:rsidP="00453584">
      <w:pPr>
        <w:pStyle w:val="ETASparagraph"/>
        <w:rPr>
          <w:i/>
          <w:iCs/>
          <w:sz w:val="16"/>
          <w:szCs w:val="14"/>
        </w:rPr>
      </w:pPr>
      <w:r w:rsidRPr="00453584">
        <w:rPr>
          <w:i/>
          <w:iCs/>
          <w:sz w:val="16"/>
          <w:szCs w:val="14"/>
        </w:rPr>
        <w:t xml:space="preserve">            SER_ETK_PAGE_SWITCH_BY_ECU();</w:t>
      </w:r>
    </w:p>
    <w:p w14:paraId="1E9C8A88" w14:textId="77777777" w:rsidR="00453584" w:rsidRPr="00453584" w:rsidRDefault="00453584" w:rsidP="00453584">
      <w:pPr>
        <w:pStyle w:val="ETASparagraph"/>
        <w:rPr>
          <w:i/>
          <w:iCs/>
          <w:sz w:val="16"/>
          <w:szCs w:val="14"/>
        </w:rPr>
      </w:pPr>
      <w:r w:rsidRPr="00453584">
        <w:rPr>
          <w:i/>
          <w:iCs/>
          <w:sz w:val="16"/>
          <w:szCs w:val="14"/>
        </w:rPr>
        <w:t xml:space="preserve">          }</w:t>
      </w:r>
    </w:p>
    <w:p w14:paraId="11D1B811" w14:textId="1684446B" w:rsidR="00453584" w:rsidRPr="00453584" w:rsidRDefault="00453584" w:rsidP="00453584">
      <w:pPr>
        <w:pStyle w:val="ETASparagraph"/>
        <w:rPr>
          <w:i/>
          <w:iCs/>
          <w:color w:val="984806" w:themeColor="accent6" w:themeShade="80"/>
          <w:sz w:val="16"/>
          <w:szCs w:val="14"/>
          <w:lang w:val="de-DE"/>
        </w:rPr>
      </w:pPr>
      <w:proofErr w:type="spellStart"/>
      <w:r w:rsidRPr="00453584">
        <w:rPr>
          <w:i/>
          <w:iCs/>
          <w:color w:val="984806" w:themeColor="accent6" w:themeShade="80"/>
          <w:sz w:val="16"/>
          <w:szCs w:val="14"/>
          <w:lang w:val="de-DE"/>
        </w:rPr>
        <w:t>CopyCodeCheckPattern_</w:t>
      </w:r>
      <w:proofErr w:type="gramStart"/>
      <w:r w:rsidRPr="00453584">
        <w:rPr>
          <w:i/>
          <w:iCs/>
          <w:color w:val="984806" w:themeColor="accent6" w:themeShade="80"/>
          <w:sz w:val="16"/>
          <w:szCs w:val="14"/>
          <w:lang w:val="de-DE"/>
        </w:rPr>
        <w:t>cyclic</w:t>
      </w:r>
      <w:proofErr w:type="spellEnd"/>
      <w:r w:rsidRPr="00453584">
        <w:rPr>
          <w:i/>
          <w:iCs/>
          <w:color w:val="984806" w:themeColor="accent6" w:themeShade="80"/>
          <w:sz w:val="16"/>
          <w:szCs w:val="14"/>
          <w:lang w:val="de-DE"/>
        </w:rPr>
        <w:t>(</w:t>
      </w:r>
      <w:proofErr w:type="gramEnd"/>
      <w:r w:rsidRPr="00453584">
        <w:rPr>
          <w:i/>
          <w:iCs/>
          <w:color w:val="984806" w:themeColor="accent6" w:themeShade="80"/>
          <w:sz w:val="16"/>
          <w:szCs w:val="14"/>
          <w:lang w:val="de-DE"/>
        </w:rPr>
        <w:t>0);</w:t>
      </w:r>
    </w:p>
    <w:p w14:paraId="767B33A8" w14:textId="38EAA31A" w:rsidR="00453584" w:rsidRPr="00453584" w:rsidRDefault="00453584" w:rsidP="00453584">
      <w:pPr>
        <w:pStyle w:val="ETASparagraph"/>
        <w:rPr>
          <w:i/>
          <w:iCs/>
          <w:sz w:val="16"/>
          <w:szCs w:val="14"/>
        </w:rPr>
      </w:pPr>
      <w:proofErr w:type="spellStart"/>
      <w:r w:rsidRPr="00453584">
        <w:rPr>
          <w:i/>
          <w:iCs/>
          <w:sz w:val="16"/>
          <w:szCs w:val="14"/>
        </w:rPr>
        <w:t>dataCacheInvalidate</w:t>
      </w:r>
      <w:proofErr w:type="spellEnd"/>
      <w:r w:rsidRPr="00453584">
        <w:rPr>
          <w:i/>
          <w:iCs/>
          <w:sz w:val="16"/>
          <w:szCs w:val="14"/>
        </w:rPr>
        <w:t>();</w:t>
      </w:r>
    </w:p>
    <w:p w14:paraId="6F79B355" w14:textId="77777777" w:rsidR="00453584" w:rsidRPr="005909F4" w:rsidRDefault="00453584" w:rsidP="00453584">
      <w:pPr>
        <w:pStyle w:val="ETASparagraph"/>
        <w:rPr>
          <w:i/>
          <w:iCs/>
          <w:sz w:val="16"/>
          <w:szCs w:val="14"/>
        </w:rPr>
      </w:pPr>
      <w:r w:rsidRPr="005909F4">
        <w:rPr>
          <w:i/>
          <w:iCs/>
          <w:sz w:val="16"/>
          <w:szCs w:val="14"/>
        </w:rPr>
        <w:t>}…</w:t>
      </w:r>
    </w:p>
    <w:p w14:paraId="5310AF8A" w14:textId="77777777" w:rsidR="00453584" w:rsidRDefault="00453584" w:rsidP="009B0653">
      <w:pPr>
        <w:pStyle w:val="ETASparagraph"/>
      </w:pPr>
    </w:p>
    <w:p w14:paraId="748F99E7" w14:textId="77777777" w:rsidR="00453584" w:rsidRDefault="00453584" w:rsidP="00453584">
      <w:pPr>
        <w:pStyle w:val="berschrift3"/>
      </w:pPr>
      <w:bookmarkStart w:id="50" w:name="_Toc233808850"/>
      <w:r>
        <w:t>A2L configuration in XCT Tool</w:t>
      </w:r>
      <w:bookmarkEnd w:id="50"/>
    </w:p>
    <w:p w14:paraId="44102A5B" w14:textId="717979EE" w:rsidR="00453584" w:rsidRDefault="00453584" w:rsidP="00453584">
      <w:pPr>
        <w:pStyle w:val="ETASparagraph"/>
      </w:pPr>
      <w:r w:rsidRPr="00690027">
        <w:t>When now the code is compiled and flashed</w:t>
      </w:r>
      <w:r>
        <w:t>,</w:t>
      </w:r>
      <w:r w:rsidRPr="00690027">
        <w:t xml:space="preserve"> the ETK must be configured that </w:t>
      </w:r>
      <w:r>
        <w:t>advanced code check is supported and activated</w:t>
      </w:r>
      <w:r w:rsidRPr="00690027">
        <w:t>.</w:t>
      </w:r>
      <w:r>
        <w:t xml:space="preserve"> Important is, that the pattern in the code section is in a DATA FLASH memory segment and the RAM and EMURAM </w:t>
      </w:r>
      <w:proofErr w:type="spellStart"/>
      <w:r>
        <w:t>MemClass</w:t>
      </w:r>
      <w:proofErr w:type="spellEnd"/>
      <w:r>
        <w:t xml:space="preserve"> </w:t>
      </w:r>
      <w:proofErr w:type="gramStart"/>
      <w:r>
        <w:t>are located in</w:t>
      </w:r>
      <w:proofErr w:type="gramEnd"/>
      <w:r>
        <w:t xml:space="preserve"> a RAM VARIABLES segment.</w:t>
      </w:r>
    </w:p>
    <w:p w14:paraId="7A6905DB" w14:textId="6A530724" w:rsidR="00453584" w:rsidRDefault="00453584" w:rsidP="00453584">
      <w:pPr>
        <w:pStyle w:val="ETASparagraph"/>
      </w:pPr>
      <w:r w:rsidRPr="00453584">
        <w:rPr>
          <w:noProof/>
        </w:rPr>
        <w:drawing>
          <wp:inline distT="0" distB="0" distL="0" distR="0" wp14:anchorId="0E45F1A2" wp14:editId="7322E773">
            <wp:extent cx="3746500" cy="812850"/>
            <wp:effectExtent l="0" t="0" r="0" b="0"/>
            <wp:docPr id="11413910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91044" name=""/>
                    <pic:cNvPicPr/>
                  </pic:nvPicPr>
                  <pic:blipFill>
                    <a:blip r:embed="rId91"/>
                    <a:stretch>
                      <a:fillRect/>
                    </a:stretch>
                  </pic:blipFill>
                  <pic:spPr>
                    <a:xfrm>
                      <a:off x="0" y="0"/>
                      <a:ext cx="3785177" cy="821242"/>
                    </a:xfrm>
                    <a:prstGeom prst="rect">
                      <a:avLst/>
                    </a:prstGeom>
                  </pic:spPr>
                </pic:pic>
              </a:graphicData>
            </a:graphic>
          </wp:inline>
        </w:drawing>
      </w:r>
    </w:p>
    <w:p w14:paraId="1542EDC0" w14:textId="00AF756B" w:rsidR="00453584" w:rsidRDefault="00453584" w:rsidP="00453584">
      <w:pPr>
        <w:pStyle w:val="ETASparagraph"/>
      </w:pPr>
      <w:r>
        <w:t>Now load the before created A2L file in XCT tool, open in parallel the .map file and search for the addresses for the CODE_CHECK_PATTERN.</w:t>
      </w:r>
    </w:p>
    <w:p w14:paraId="43A79F43" w14:textId="36F6CB1E" w:rsidR="00453584" w:rsidRPr="00E2217D" w:rsidRDefault="00453584" w:rsidP="00453584">
      <w:pPr>
        <w:pStyle w:val="ETASparagraph"/>
      </w:pPr>
      <w:r>
        <w:t xml:space="preserve">Now enter this on layer </w:t>
      </w:r>
      <w:r w:rsidRPr="00E2217D">
        <w:rPr>
          <w:b/>
          <w:bCs/>
        </w:rPr>
        <w:t>Hardware Settings</w:t>
      </w:r>
      <w:r>
        <w:rPr>
          <w:b/>
          <w:bCs/>
        </w:rPr>
        <w:t xml:space="preserve"> </w:t>
      </w:r>
      <w:r>
        <w:t xml:space="preserve">in the correct lines and </w:t>
      </w:r>
    </w:p>
    <w:p w14:paraId="1095B63E" w14:textId="1309F78C" w:rsidR="00453584" w:rsidRDefault="00453584" w:rsidP="00453584">
      <w:pPr>
        <w:pStyle w:val="ETASparagraph"/>
      </w:pPr>
      <w:r w:rsidRPr="00453584">
        <w:rPr>
          <w:noProof/>
        </w:rPr>
        <w:drawing>
          <wp:inline distT="0" distB="0" distL="0" distR="0" wp14:anchorId="006A8031" wp14:editId="7EDB1273">
            <wp:extent cx="2825750" cy="1022382"/>
            <wp:effectExtent l="0" t="0" r="0" b="0"/>
            <wp:docPr id="10287705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770587" name=""/>
                    <pic:cNvPicPr/>
                  </pic:nvPicPr>
                  <pic:blipFill>
                    <a:blip r:embed="rId92"/>
                    <a:stretch>
                      <a:fillRect/>
                    </a:stretch>
                  </pic:blipFill>
                  <pic:spPr>
                    <a:xfrm>
                      <a:off x="0" y="0"/>
                      <a:ext cx="2840214" cy="1027615"/>
                    </a:xfrm>
                    <a:prstGeom prst="rect">
                      <a:avLst/>
                    </a:prstGeom>
                  </pic:spPr>
                </pic:pic>
              </a:graphicData>
            </a:graphic>
          </wp:inline>
        </w:drawing>
      </w:r>
    </w:p>
    <w:p w14:paraId="5A7D2763" w14:textId="068D733D" w:rsidR="00453584" w:rsidRDefault="00453584" w:rsidP="00453584">
      <w:pPr>
        <w:pStyle w:val="ETASparagraph"/>
      </w:pPr>
      <w:r>
        <w:t xml:space="preserve">In the lines Pattern Length is the length of pattern defined. </w:t>
      </w:r>
      <w:proofErr w:type="gramStart"/>
      <w:r w:rsidR="008C4A1C">
        <w:t>Typically</w:t>
      </w:r>
      <w:proofErr w:type="gramEnd"/>
      <w:r>
        <w:t xml:space="preserve"> is used 8 Byte with 0x8 and for refresh Timeout the 20ms.</w:t>
      </w:r>
    </w:p>
    <w:p w14:paraId="4291F5CD" w14:textId="77777777" w:rsidR="00453584" w:rsidRDefault="00453584" w:rsidP="009B0653">
      <w:pPr>
        <w:pStyle w:val="ETASparagraph"/>
      </w:pPr>
    </w:p>
    <w:p w14:paraId="4894F864" w14:textId="77777777" w:rsidR="00453584" w:rsidRDefault="00453584" w:rsidP="00453584">
      <w:pPr>
        <w:pStyle w:val="berschrift3"/>
      </w:pPr>
      <w:bookmarkStart w:id="51" w:name="_Toc233808851"/>
      <w:r>
        <w:t>Verify in XCT Tool and use in INCA</w:t>
      </w:r>
      <w:bookmarkEnd w:id="51"/>
    </w:p>
    <w:p w14:paraId="1609EC12" w14:textId="39B7C1C3" w:rsidR="00453584" w:rsidRDefault="00453584" w:rsidP="00453584">
      <w:pPr>
        <w:pStyle w:val="ETASparagraph"/>
      </w:pPr>
      <w:r>
        <w:t xml:space="preserve">After </w:t>
      </w:r>
      <w:proofErr w:type="gramStart"/>
      <w:r>
        <w:t>import</w:t>
      </w:r>
      <w:proofErr w:type="gramEnd"/>
      <w:r>
        <w:t xml:space="preserve"> A2L </w:t>
      </w:r>
      <w:proofErr w:type="gramStart"/>
      <w:r>
        <w:t>in</w:t>
      </w:r>
      <w:proofErr w:type="gramEnd"/>
      <w:r>
        <w:t xml:space="preserve"> INCA, reconfigure and </w:t>
      </w:r>
      <w:proofErr w:type="gramStart"/>
      <w:r>
        <w:t>initialize</w:t>
      </w:r>
      <w:proofErr w:type="gramEnd"/>
      <w:r>
        <w:t xml:space="preserve"> in the hardware configuration you will see no change to before because all is working fine. Only when a mismatch in one of the addresses or patterns </w:t>
      </w:r>
      <w:proofErr w:type="gramStart"/>
      <w:r>
        <w:t>occur</w:t>
      </w:r>
      <w:proofErr w:type="gramEnd"/>
      <w:r>
        <w:t>, then a popup window will be opened with the information, what is the reason. When this happens, the user cannot change values and calibrate. When user wants to calibrate, he must flash.</w:t>
      </w:r>
    </w:p>
    <w:p w14:paraId="46D7318E" w14:textId="766BCABB" w:rsidR="00453584" w:rsidRDefault="00453584" w:rsidP="009B0653">
      <w:pPr>
        <w:pStyle w:val="ETASparagraph"/>
      </w:pPr>
      <w:r>
        <w:t>Issue with wrong pattern address :</w:t>
      </w:r>
    </w:p>
    <w:p w14:paraId="22B5839A" w14:textId="1DA4C3B7" w:rsidR="00453584" w:rsidRDefault="008D22AC" w:rsidP="009B0653">
      <w:pPr>
        <w:pStyle w:val="ETASparagraph"/>
      </w:pPr>
      <w:r w:rsidRPr="008D22AC">
        <w:lastRenderedPageBreak/>
        <w:drawing>
          <wp:inline distT="0" distB="0" distL="0" distR="0" wp14:anchorId="54F4F42F" wp14:editId="4F60FE6B">
            <wp:extent cx="2572870" cy="1693869"/>
            <wp:effectExtent l="0" t="0" r="0" b="0"/>
            <wp:docPr id="99388362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83625" name=""/>
                    <pic:cNvPicPr/>
                  </pic:nvPicPr>
                  <pic:blipFill>
                    <a:blip r:embed="rId93"/>
                    <a:stretch>
                      <a:fillRect/>
                    </a:stretch>
                  </pic:blipFill>
                  <pic:spPr>
                    <a:xfrm>
                      <a:off x="0" y="0"/>
                      <a:ext cx="2580928" cy="1699174"/>
                    </a:xfrm>
                    <a:prstGeom prst="rect">
                      <a:avLst/>
                    </a:prstGeom>
                  </pic:spPr>
                </pic:pic>
              </a:graphicData>
            </a:graphic>
          </wp:inline>
        </w:drawing>
      </w:r>
    </w:p>
    <w:p w14:paraId="3044A474" w14:textId="77777777" w:rsidR="00453584" w:rsidRDefault="00453584" w:rsidP="009B0653">
      <w:pPr>
        <w:pStyle w:val="ETASparagraph"/>
      </w:pPr>
    </w:p>
    <w:p w14:paraId="35269D19" w14:textId="0C6DDF87" w:rsidR="00453584" w:rsidRDefault="00453584" w:rsidP="00453584">
      <w:pPr>
        <w:pStyle w:val="ETASparagraph"/>
      </w:pPr>
      <w:r>
        <w:t>Issue with wrong</w:t>
      </w:r>
      <w:r w:rsidR="008D22AC">
        <w:t xml:space="preserve"> or missing</w:t>
      </w:r>
      <w:r>
        <w:t xml:space="preserve"> pattern :</w:t>
      </w:r>
    </w:p>
    <w:p w14:paraId="0082DAF1" w14:textId="05827A8D" w:rsidR="00453584" w:rsidRDefault="008D22AC" w:rsidP="00453584">
      <w:pPr>
        <w:pStyle w:val="ETASparagraph"/>
      </w:pPr>
      <w:r w:rsidRPr="008D22AC">
        <w:drawing>
          <wp:inline distT="0" distB="0" distL="0" distR="0" wp14:anchorId="08A3EDB0" wp14:editId="6D979E47">
            <wp:extent cx="2416976" cy="1591235"/>
            <wp:effectExtent l="0" t="0" r="0" b="0"/>
            <wp:docPr id="4900891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89194" name=""/>
                    <pic:cNvPicPr/>
                  </pic:nvPicPr>
                  <pic:blipFill>
                    <a:blip r:embed="rId94"/>
                    <a:stretch>
                      <a:fillRect/>
                    </a:stretch>
                  </pic:blipFill>
                  <pic:spPr>
                    <a:xfrm>
                      <a:off x="0" y="0"/>
                      <a:ext cx="2424857" cy="1596424"/>
                    </a:xfrm>
                    <a:prstGeom prst="rect">
                      <a:avLst/>
                    </a:prstGeom>
                  </pic:spPr>
                </pic:pic>
              </a:graphicData>
            </a:graphic>
          </wp:inline>
        </w:drawing>
      </w:r>
    </w:p>
    <w:p w14:paraId="18EAC5C2" w14:textId="24290BD2" w:rsidR="00453584" w:rsidRDefault="00453584" w:rsidP="00453584">
      <w:pPr>
        <w:pStyle w:val="ETASparagraph"/>
      </w:pPr>
      <w:r>
        <w:t>After that information no checksum will be calculated and calibration is forbidden.</w:t>
      </w:r>
    </w:p>
    <w:p w14:paraId="60F14177" w14:textId="4D4FCEFB" w:rsidR="00453584" w:rsidRDefault="008D22AC" w:rsidP="009B0653">
      <w:pPr>
        <w:pStyle w:val="ETASparagraph"/>
      </w:pPr>
      <w:r w:rsidRPr="008D22AC">
        <w:drawing>
          <wp:inline distT="0" distB="0" distL="0" distR="0" wp14:anchorId="09C442FC" wp14:editId="174FFB55">
            <wp:extent cx="3442336" cy="2901600"/>
            <wp:effectExtent l="0" t="0" r="0" b="0"/>
            <wp:docPr id="13669486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48602" name=""/>
                    <pic:cNvPicPr/>
                  </pic:nvPicPr>
                  <pic:blipFill>
                    <a:blip r:embed="rId95"/>
                    <a:stretch>
                      <a:fillRect/>
                    </a:stretch>
                  </pic:blipFill>
                  <pic:spPr>
                    <a:xfrm>
                      <a:off x="0" y="0"/>
                      <a:ext cx="3442336" cy="2901600"/>
                    </a:xfrm>
                    <a:prstGeom prst="rect">
                      <a:avLst/>
                    </a:prstGeom>
                  </pic:spPr>
                </pic:pic>
              </a:graphicData>
            </a:graphic>
          </wp:inline>
        </w:drawing>
      </w:r>
    </w:p>
    <w:p w14:paraId="2D3815C0" w14:textId="77777777" w:rsidR="0038285B" w:rsidRDefault="0038285B" w:rsidP="009B0653">
      <w:pPr>
        <w:pStyle w:val="ETASparagraph"/>
      </w:pPr>
    </w:p>
    <w:p w14:paraId="38016E13" w14:textId="51C1905B" w:rsidR="0038285B" w:rsidRDefault="0038285B" w:rsidP="009B0653">
      <w:pPr>
        <w:pStyle w:val="ETASparagraph"/>
      </w:pPr>
      <w:r>
        <w:br w:type="page"/>
      </w:r>
    </w:p>
    <w:p w14:paraId="0BC5BF62" w14:textId="7E847B60" w:rsidR="0038285B" w:rsidRPr="00154874" w:rsidRDefault="0038285B" w:rsidP="0038285B">
      <w:pPr>
        <w:pStyle w:val="berschrift1"/>
      </w:pPr>
      <w:bookmarkStart w:id="52" w:name="_Toc233808852"/>
      <w:r>
        <w:lastRenderedPageBreak/>
        <w:t>Coldstart measurement</w:t>
      </w:r>
      <w:bookmarkEnd w:id="52"/>
    </w:p>
    <w:p w14:paraId="405FB16E" w14:textId="694A5DF2" w:rsidR="0038285B" w:rsidRPr="00717AD6" w:rsidRDefault="0038285B" w:rsidP="0038285B">
      <w:pPr>
        <w:pStyle w:val="ETASparagraph"/>
      </w:pPr>
      <w:r>
        <w:t xml:space="preserve">The coldstart measurement feature </w:t>
      </w:r>
      <w:proofErr w:type="gramStart"/>
      <w:r>
        <w:t>makes</w:t>
      </w:r>
      <w:proofErr w:type="gramEnd"/>
      <w:r>
        <w:t xml:space="preserve"> possible for the user to </w:t>
      </w:r>
      <w:proofErr w:type="gramStart"/>
      <w:r>
        <w:t>setup</w:t>
      </w:r>
      <w:proofErr w:type="gramEnd"/>
      <w:r>
        <w:t xml:space="preserve"> the measurement configuration without ignition of ECU and to halt the ECU in handshake till the ignition is on. This allows the customer to make a coldstart measurement. Needed Files</w:t>
      </w:r>
    </w:p>
    <w:p w14:paraId="3226B037" w14:textId="464FB408" w:rsidR="0038285B" w:rsidRDefault="0038285B" w:rsidP="0038285B">
      <w:pPr>
        <w:pStyle w:val="ETASparagraph"/>
        <w:ind w:left="2874" w:hanging="1740"/>
      </w:pPr>
      <w:proofErr w:type="gramStart"/>
      <w:r>
        <w:t>At first</w:t>
      </w:r>
      <w:proofErr w:type="gramEnd"/>
      <w:r>
        <w:t xml:space="preserve"> copy the folder CS into the folder structure in the folder ETK with following files:</w:t>
      </w:r>
    </w:p>
    <w:p w14:paraId="1142ED00" w14:textId="2126A972" w:rsidR="0038285B" w:rsidRDefault="0038285B" w:rsidP="0038285B">
      <w:pPr>
        <w:pStyle w:val="ETASparagraph"/>
        <w:ind w:left="2874" w:hanging="1740"/>
      </w:pPr>
      <w:r w:rsidRPr="0038285B">
        <w:rPr>
          <w:noProof/>
        </w:rPr>
        <w:drawing>
          <wp:inline distT="0" distB="0" distL="0" distR="0" wp14:anchorId="633F40EB" wp14:editId="7867B76B">
            <wp:extent cx="3460750" cy="309657"/>
            <wp:effectExtent l="0" t="0" r="0" b="0"/>
            <wp:docPr id="4745087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08748" name=""/>
                    <pic:cNvPicPr/>
                  </pic:nvPicPr>
                  <pic:blipFill>
                    <a:blip r:embed="rId96"/>
                    <a:stretch>
                      <a:fillRect/>
                    </a:stretch>
                  </pic:blipFill>
                  <pic:spPr>
                    <a:xfrm>
                      <a:off x="0" y="0"/>
                      <a:ext cx="3503444" cy="313477"/>
                    </a:xfrm>
                    <a:prstGeom prst="rect">
                      <a:avLst/>
                    </a:prstGeom>
                  </pic:spPr>
                </pic:pic>
              </a:graphicData>
            </a:graphic>
          </wp:inline>
        </w:drawing>
      </w:r>
    </w:p>
    <w:p w14:paraId="4F8AC342" w14:textId="77777777" w:rsidR="0038285B" w:rsidRDefault="0038285B" w:rsidP="0038285B">
      <w:pPr>
        <w:pStyle w:val="ETASparagraph"/>
      </w:pPr>
      <w:r>
        <w:t xml:space="preserve">Here </w:t>
      </w:r>
      <w:proofErr w:type="gramStart"/>
      <w:r>
        <w:t>a short</w:t>
      </w:r>
      <w:proofErr w:type="gramEnd"/>
      <w:r>
        <w:t xml:space="preserve"> description of the files :</w:t>
      </w:r>
    </w:p>
    <w:p w14:paraId="1971A5E7" w14:textId="5E3F30CA" w:rsidR="0038285B" w:rsidRDefault="0038285B" w:rsidP="0038285B">
      <w:pPr>
        <w:pStyle w:val="ETASparagraph"/>
      </w:pPr>
      <w:proofErr w:type="spellStart"/>
      <w:r w:rsidRPr="0038285B">
        <w:t>ETK_SER_Coldstart</w:t>
      </w:r>
      <w:r>
        <w:t>.c</w:t>
      </w:r>
      <w:proofErr w:type="spellEnd"/>
      <w:r>
        <w:t>/</w:t>
      </w:r>
      <w:r w:rsidRPr="0023786C">
        <w:t>.h</w:t>
      </w:r>
      <w:r>
        <w:t xml:space="preserve"> contains the structure for coldstart and  process with patterns during the handshake.</w:t>
      </w:r>
    </w:p>
    <w:p w14:paraId="37F64A1D" w14:textId="77777777" w:rsidR="0038285B" w:rsidRPr="00ED426B" w:rsidRDefault="0038285B" w:rsidP="0038285B">
      <w:pPr>
        <w:pStyle w:val="ETASparagraph"/>
      </w:pPr>
    </w:p>
    <w:p w14:paraId="7E86010A" w14:textId="77777777" w:rsidR="0038285B" w:rsidRDefault="0038285B" w:rsidP="0038285B">
      <w:pPr>
        <w:pStyle w:val="berschrift2"/>
      </w:pPr>
      <w:bookmarkStart w:id="53" w:name="_Toc233808853"/>
      <w:r>
        <w:t>Changes in Files for integration</w:t>
      </w:r>
      <w:bookmarkEnd w:id="53"/>
    </w:p>
    <w:p w14:paraId="07820205" w14:textId="77777777" w:rsidR="0038285B" w:rsidRDefault="0038285B" w:rsidP="0038285B">
      <w:pPr>
        <w:pStyle w:val="ETASparagraph"/>
      </w:pPr>
      <w:r>
        <w:t>Here is definition what must be adapted to ECU software for integration and what must be linked in linker file.</w:t>
      </w:r>
    </w:p>
    <w:p w14:paraId="1ACEB476" w14:textId="331272A0" w:rsidR="0038285B" w:rsidRDefault="008C4A1C" w:rsidP="0038285B">
      <w:pPr>
        <w:pStyle w:val="berschrift3"/>
      </w:pPr>
      <w:bookmarkStart w:id="54" w:name="_Toc233808854"/>
      <w:proofErr w:type="spellStart"/>
      <w:r w:rsidRPr="008C4A1C">
        <w:t>ETK_SER_Coldstart</w:t>
      </w:r>
      <w:proofErr w:type="gramStart"/>
      <w:r w:rsidR="0038285B">
        <w:t>.c</w:t>
      </w:r>
      <w:bookmarkEnd w:id="54"/>
      <w:proofErr w:type="spellEnd"/>
      <w:proofErr w:type="gramEnd"/>
    </w:p>
    <w:p w14:paraId="358CE9A8" w14:textId="4BD43E77" w:rsidR="0038285B" w:rsidRDefault="0038285B" w:rsidP="0038285B">
      <w:pPr>
        <w:pStyle w:val="ETASparagraph"/>
      </w:pPr>
      <w:r w:rsidRPr="0038285B">
        <w:rPr>
          <w:highlight w:val="lightGray"/>
        </w:rPr>
        <w:t xml:space="preserve">#include </w:t>
      </w:r>
      <w:proofErr w:type="gramStart"/>
      <w:r w:rsidRPr="0038285B">
        <w:rPr>
          <w:highlight w:val="lightGray"/>
        </w:rPr>
        <w:t>"../</w:t>
      </w:r>
      <w:r>
        <w:rPr>
          <w:highlight w:val="lightGray"/>
        </w:rPr>
        <w:t>..</w:t>
      </w:r>
      <w:proofErr w:type="gramEnd"/>
      <w:r>
        <w:rPr>
          <w:highlight w:val="lightGray"/>
        </w:rPr>
        <w:t>/</w:t>
      </w:r>
      <w:r w:rsidRPr="0038285B">
        <w:rPr>
          <w:highlight w:val="lightGray"/>
        </w:rPr>
        <w:t>a_std_type.h"</w:t>
      </w:r>
      <w:r>
        <w:t xml:space="preserve"> </w:t>
      </w:r>
      <w:r>
        <w:sym w:font="Wingdings" w:char="F0E0"/>
      </w:r>
      <w:r>
        <w:t xml:space="preserve"> should be change to the file for standard types. </w:t>
      </w:r>
      <w:proofErr w:type="gramStart"/>
      <w:r>
        <w:t>Typically</w:t>
      </w:r>
      <w:proofErr w:type="gramEnd"/>
      <w:r>
        <w:t xml:space="preserve"> is used the name Platform_Types.h. </w:t>
      </w:r>
    </w:p>
    <w:p w14:paraId="6BE763BE" w14:textId="63A5DF0E" w:rsidR="0038285B" w:rsidRDefault="0038285B" w:rsidP="0038285B">
      <w:pPr>
        <w:pStyle w:val="ETASparagraph"/>
      </w:pPr>
      <w:r w:rsidRPr="0038285B">
        <w:rPr>
          <w:noProof/>
        </w:rPr>
        <w:drawing>
          <wp:inline distT="0" distB="0" distL="0" distR="0" wp14:anchorId="6D6AFF83" wp14:editId="51BAE194">
            <wp:extent cx="3314700" cy="1935426"/>
            <wp:effectExtent l="0" t="0" r="0" b="0"/>
            <wp:docPr id="10132433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43320" name=""/>
                    <pic:cNvPicPr/>
                  </pic:nvPicPr>
                  <pic:blipFill>
                    <a:blip r:embed="rId97"/>
                    <a:stretch>
                      <a:fillRect/>
                    </a:stretch>
                  </pic:blipFill>
                  <pic:spPr>
                    <a:xfrm>
                      <a:off x="0" y="0"/>
                      <a:ext cx="3321443" cy="1939363"/>
                    </a:xfrm>
                    <a:prstGeom prst="rect">
                      <a:avLst/>
                    </a:prstGeom>
                  </pic:spPr>
                </pic:pic>
              </a:graphicData>
            </a:graphic>
          </wp:inline>
        </w:drawing>
      </w:r>
    </w:p>
    <w:p w14:paraId="05BBAE0D" w14:textId="2C4062AB" w:rsidR="0038285B" w:rsidRDefault="0038285B" w:rsidP="0038285B">
      <w:pPr>
        <w:pStyle w:val="ETASparagraph"/>
        <w:rPr>
          <w:color w:val="984806" w:themeColor="accent6" w:themeShade="80"/>
        </w:rPr>
      </w:pPr>
      <w:r w:rsidRPr="00086755">
        <w:rPr>
          <w:color w:val="984806" w:themeColor="accent6" w:themeShade="80"/>
        </w:rPr>
        <w:t>"</w:t>
      </w:r>
      <w:r w:rsidR="008C4A1C" w:rsidRPr="008C4A1C">
        <w:t xml:space="preserve"> </w:t>
      </w:r>
      <w:proofErr w:type="spellStart"/>
      <w:r w:rsidR="008C4A1C" w:rsidRPr="008C4A1C">
        <w:rPr>
          <w:color w:val="984806" w:themeColor="accent6" w:themeShade="80"/>
        </w:rPr>
        <w:t>ETK_ColdStart_MemClass</w:t>
      </w:r>
      <w:proofErr w:type="spellEnd"/>
      <w:r w:rsidRPr="00086755">
        <w:rPr>
          <w:color w:val="984806" w:themeColor="accent6" w:themeShade="80"/>
        </w:rPr>
        <w:t>"</w:t>
      </w:r>
    </w:p>
    <w:p w14:paraId="74AC4540" w14:textId="52FC35E6" w:rsidR="0038285B" w:rsidRDefault="0038285B" w:rsidP="0038285B">
      <w:pPr>
        <w:pStyle w:val="ETASparagraph"/>
      </w:pPr>
      <w:r>
        <w:t xml:space="preserve">You can link it where you want, and it should be 4 </w:t>
      </w:r>
      <w:proofErr w:type="gramStart"/>
      <w:r>
        <w:t>byte</w:t>
      </w:r>
      <w:proofErr w:type="gramEnd"/>
      <w:r>
        <w:t xml:space="preserve"> aligned. As recommendation </w:t>
      </w:r>
      <w:r w:rsidR="008C4A1C">
        <w:t>put the Coldstart class to the</w:t>
      </w:r>
      <w:r>
        <w:t xml:space="preserve"> Ram on </w:t>
      </w:r>
      <w:r w:rsidR="008C4A1C">
        <w:t>first core CPU0.</w:t>
      </w:r>
    </w:p>
    <w:p w14:paraId="0FE99712" w14:textId="77777777" w:rsidR="0038285B" w:rsidRDefault="0038285B" w:rsidP="0038285B">
      <w:pPr>
        <w:pStyle w:val="ETASparagraph"/>
      </w:pPr>
    </w:p>
    <w:p w14:paraId="0F5559E5" w14:textId="77777777" w:rsidR="0038285B" w:rsidRPr="00A44A54" w:rsidRDefault="0038285B" w:rsidP="0038285B">
      <w:pPr>
        <w:pStyle w:val="ETASparagraph"/>
        <w:rPr>
          <w:i/>
          <w:iCs/>
          <w:sz w:val="16"/>
          <w:szCs w:val="14"/>
        </w:rPr>
      </w:pPr>
      <w:r w:rsidRPr="006B75DB">
        <w:rPr>
          <w:i/>
          <w:iCs/>
          <w:sz w:val="16"/>
          <w:szCs w:val="14"/>
        </w:rPr>
        <w:t xml:space="preserve">group </w:t>
      </w:r>
      <w:proofErr w:type="spellStart"/>
      <w:r>
        <w:rPr>
          <w:i/>
          <w:iCs/>
          <w:sz w:val="16"/>
          <w:szCs w:val="14"/>
        </w:rPr>
        <w:t>S</w:t>
      </w:r>
      <w:r w:rsidRPr="00453584">
        <w:rPr>
          <w:i/>
          <w:iCs/>
          <w:sz w:val="16"/>
          <w:szCs w:val="14"/>
        </w:rPr>
        <w:t>RAM</w:t>
      </w:r>
      <w:r w:rsidRPr="00A44A54">
        <w:rPr>
          <w:i/>
          <w:iCs/>
          <w:sz w:val="16"/>
          <w:szCs w:val="14"/>
        </w:rPr>
        <w:t>_CodeCheck_Pattern</w:t>
      </w:r>
      <w:proofErr w:type="spellEnd"/>
      <w:r w:rsidRPr="00A44A54">
        <w:rPr>
          <w:i/>
          <w:iCs/>
          <w:sz w:val="16"/>
          <w:szCs w:val="14"/>
        </w:rPr>
        <w:t>(ordered, run_addr=0x</w:t>
      </w:r>
      <w:r>
        <w:rPr>
          <w:i/>
          <w:iCs/>
          <w:sz w:val="16"/>
          <w:szCs w:val="14"/>
        </w:rPr>
        <w:t>7000</w:t>
      </w:r>
      <w:r w:rsidRPr="00A44A54">
        <w:rPr>
          <w:i/>
          <w:iCs/>
          <w:sz w:val="16"/>
          <w:szCs w:val="14"/>
        </w:rPr>
        <w:t>00</w:t>
      </w:r>
      <w:r>
        <w:rPr>
          <w:i/>
          <w:iCs/>
          <w:sz w:val="16"/>
          <w:szCs w:val="14"/>
        </w:rPr>
        <w:t>3</w:t>
      </w:r>
      <w:r w:rsidRPr="00A44A54">
        <w:rPr>
          <w:i/>
          <w:iCs/>
          <w:sz w:val="16"/>
          <w:szCs w:val="14"/>
        </w:rPr>
        <w:t>0)</w:t>
      </w:r>
    </w:p>
    <w:p w14:paraId="58665D30" w14:textId="77777777" w:rsidR="0038285B" w:rsidRPr="00A44A54" w:rsidRDefault="0038285B" w:rsidP="0038285B">
      <w:pPr>
        <w:pStyle w:val="ETASparagraph"/>
        <w:rPr>
          <w:i/>
          <w:iCs/>
          <w:sz w:val="16"/>
          <w:szCs w:val="14"/>
        </w:rPr>
      </w:pPr>
      <w:r w:rsidRPr="00A44A54">
        <w:rPr>
          <w:i/>
          <w:iCs/>
          <w:sz w:val="16"/>
          <w:szCs w:val="14"/>
        </w:rPr>
        <w:t xml:space="preserve">  {</w:t>
      </w:r>
    </w:p>
    <w:p w14:paraId="6A11E0B6" w14:textId="77777777" w:rsidR="0038285B" w:rsidRPr="00453584" w:rsidRDefault="0038285B" w:rsidP="0038285B">
      <w:pPr>
        <w:pStyle w:val="ETASparagraph"/>
        <w:rPr>
          <w:i/>
          <w:iCs/>
          <w:sz w:val="16"/>
          <w:szCs w:val="14"/>
        </w:rPr>
      </w:pPr>
      <w:r w:rsidRPr="00A44A54">
        <w:rPr>
          <w:i/>
          <w:iCs/>
          <w:sz w:val="16"/>
          <w:szCs w:val="14"/>
        </w:rPr>
        <w:t xml:space="preserve">    </w:t>
      </w:r>
      <w:r w:rsidRPr="00453584">
        <w:rPr>
          <w:i/>
          <w:iCs/>
          <w:sz w:val="16"/>
          <w:szCs w:val="14"/>
        </w:rPr>
        <w:t>select "*.IRAM";</w:t>
      </w:r>
    </w:p>
    <w:p w14:paraId="4AE6A3FF" w14:textId="77777777" w:rsidR="0038285B" w:rsidRDefault="0038285B" w:rsidP="0038285B">
      <w:pPr>
        <w:pStyle w:val="ETASparagraph"/>
        <w:rPr>
          <w:i/>
          <w:iCs/>
          <w:sz w:val="16"/>
          <w:szCs w:val="14"/>
        </w:rPr>
      </w:pPr>
      <w:r w:rsidRPr="00453584">
        <w:rPr>
          <w:i/>
          <w:iCs/>
          <w:sz w:val="16"/>
          <w:szCs w:val="14"/>
        </w:rPr>
        <w:t xml:space="preserve">    select "*.ERAM";</w:t>
      </w:r>
    </w:p>
    <w:p w14:paraId="7B9AB236" w14:textId="229074B8" w:rsidR="008C4A1C" w:rsidRPr="00A44A54" w:rsidRDefault="008C4A1C" w:rsidP="0038285B">
      <w:pPr>
        <w:pStyle w:val="ETASparagraph"/>
        <w:rPr>
          <w:i/>
          <w:iCs/>
          <w:sz w:val="16"/>
          <w:szCs w:val="14"/>
        </w:rPr>
      </w:pPr>
      <w:r>
        <w:rPr>
          <w:i/>
          <w:iCs/>
          <w:sz w:val="16"/>
          <w:szCs w:val="14"/>
        </w:rPr>
        <w:t xml:space="preserve">    </w:t>
      </w:r>
      <w:r w:rsidRPr="008C4A1C">
        <w:rPr>
          <w:i/>
          <w:iCs/>
          <w:sz w:val="16"/>
          <w:szCs w:val="14"/>
        </w:rPr>
        <w:t>select "*</w:t>
      </w:r>
      <w:r w:rsidRPr="008C4A1C">
        <w:rPr>
          <w:i/>
          <w:iCs/>
          <w:color w:val="984806" w:themeColor="accent6" w:themeShade="80"/>
          <w:sz w:val="16"/>
          <w:szCs w:val="14"/>
        </w:rPr>
        <w:t>.</w:t>
      </w:r>
      <w:proofErr w:type="spellStart"/>
      <w:r w:rsidRPr="008C4A1C">
        <w:rPr>
          <w:i/>
          <w:iCs/>
          <w:color w:val="984806" w:themeColor="accent6" w:themeShade="80"/>
          <w:sz w:val="16"/>
          <w:szCs w:val="14"/>
        </w:rPr>
        <w:t>ETK_ColdStart_MemClass</w:t>
      </w:r>
      <w:proofErr w:type="spellEnd"/>
      <w:r w:rsidRPr="008C4A1C">
        <w:rPr>
          <w:i/>
          <w:iCs/>
          <w:sz w:val="16"/>
          <w:szCs w:val="14"/>
        </w:rPr>
        <w:t>";</w:t>
      </w:r>
    </w:p>
    <w:p w14:paraId="0D2E4D79" w14:textId="77777777" w:rsidR="0038285B" w:rsidRPr="00A44A54" w:rsidRDefault="0038285B" w:rsidP="0038285B">
      <w:pPr>
        <w:pStyle w:val="ETASparagraph"/>
        <w:rPr>
          <w:i/>
          <w:iCs/>
          <w:sz w:val="16"/>
          <w:szCs w:val="14"/>
        </w:rPr>
      </w:pPr>
      <w:r w:rsidRPr="00A44A54">
        <w:rPr>
          <w:i/>
          <w:iCs/>
          <w:sz w:val="16"/>
          <w:szCs w:val="14"/>
        </w:rPr>
        <w:t xml:space="preserve">    select </w:t>
      </w:r>
      <w:r w:rsidRPr="008C4A1C">
        <w:rPr>
          <w:i/>
          <w:iCs/>
          <w:sz w:val="16"/>
          <w:szCs w:val="14"/>
        </w:rPr>
        <w:t>"*.</w:t>
      </w:r>
      <w:proofErr w:type="spellStart"/>
      <w:r w:rsidRPr="008C4A1C">
        <w:rPr>
          <w:i/>
          <w:iCs/>
          <w:sz w:val="16"/>
          <w:szCs w:val="14"/>
        </w:rPr>
        <w:t>code_checkMemClassRam</w:t>
      </w:r>
      <w:proofErr w:type="spellEnd"/>
      <w:r w:rsidRPr="008C4A1C">
        <w:rPr>
          <w:i/>
          <w:iCs/>
          <w:sz w:val="16"/>
          <w:szCs w:val="14"/>
        </w:rPr>
        <w:t>";</w:t>
      </w:r>
    </w:p>
    <w:p w14:paraId="445EDAA5" w14:textId="77777777" w:rsidR="0038285B" w:rsidRPr="00A44A54" w:rsidRDefault="0038285B" w:rsidP="0038285B">
      <w:pPr>
        <w:pStyle w:val="ETASparagraph"/>
        <w:rPr>
          <w:i/>
          <w:iCs/>
          <w:sz w:val="16"/>
          <w:szCs w:val="14"/>
        </w:rPr>
      </w:pPr>
      <w:r w:rsidRPr="00A44A54">
        <w:rPr>
          <w:i/>
          <w:iCs/>
          <w:sz w:val="16"/>
          <w:szCs w:val="14"/>
        </w:rPr>
        <w:t xml:space="preserve">    </w:t>
      </w:r>
      <w:r>
        <w:rPr>
          <w:i/>
          <w:iCs/>
          <w:sz w:val="16"/>
          <w:szCs w:val="14"/>
        </w:rPr>
        <w:t>….</w:t>
      </w:r>
    </w:p>
    <w:p w14:paraId="05F6D4EB" w14:textId="77777777" w:rsidR="0038285B" w:rsidRDefault="0038285B" w:rsidP="0038285B">
      <w:pPr>
        <w:pStyle w:val="ETASparagraph"/>
        <w:rPr>
          <w:i/>
          <w:iCs/>
          <w:sz w:val="16"/>
          <w:szCs w:val="14"/>
        </w:rPr>
      </w:pPr>
      <w:r w:rsidRPr="00A44A54">
        <w:rPr>
          <w:i/>
          <w:iCs/>
          <w:sz w:val="16"/>
          <w:szCs w:val="14"/>
        </w:rPr>
        <w:t xml:space="preserve">  }</w:t>
      </w:r>
    </w:p>
    <w:p w14:paraId="2495915B" w14:textId="77777777" w:rsidR="0038285B" w:rsidRDefault="0038285B" w:rsidP="0038285B">
      <w:pPr>
        <w:pStyle w:val="ETASparagraph"/>
      </w:pPr>
    </w:p>
    <w:p w14:paraId="18F61A3E" w14:textId="77777777" w:rsidR="0038285B" w:rsidRDefault="0038285B" w:rsidP="0038285B">
      <w:pPr>
        <w:pStyle w:val="berschrift3"/>
      </w:pPr>
      <w:bookmarkStart w:id="55" w:name="_Toc233808855"/>
      <w:r w:rsidRPr="008555BA">
        <w:lastRenderedPageBreak/>
        <w:t>ETK_Integration_Cfg</w:t>
      </w:r>
      <w:r w:rsidRPr="006B75DB">
        <w:t>.</w:t>
      </w:r>
      <w:r>
        <w:t>h</w:t>
      </w:r>
      <w:bookmarkEnd w:id="55"/>
    </w:p>
    <w:p w14:paraId="345974C2" w14:textId="3D95F85B" w:rsidR="0038285B" w:rsidRDefault="0038285B" w:rsidP="0038285B">
      <w:pPr>
        <w:pStyle w:val="ETASparagraph"/>
      </w:pPr>
      <w:r w:rsidRPr="00A44A54">
        <w:t xml:space="preserve">Activate the </w:t>
      </w:r>
      <w:r w:rsidR="008C4A1C">
        <w:t>coldstart</w:t>
      </w:r>
      <w:r w:rsidRPr="00A44A54">
        <w:t xml:space="preserve"> method by activating define </w:t>
      </w:r>
      <w:r w:rsidR="008C4A1C">
        <w:t>COLDSTART</w:t>
      </w:r>
      <w:r w:rsidRPr="00A44A54">
        <w:t>_SUPPORTED.</w:t>
      </w:r>
      <w:r>
        <w:t xml:space="preserve"> This can be activated </w:t>
      </w:r>
      <w:r w:rsidR="009D5B04">
        <w:t>independently</w:t>
      </w:r>
      <w:r>
        <w:t xml:space="preserve"> from all other functions but should be done with calibration.</w:t>
      </w:r>
    </w:p>
    <w:p w14:paraId="66E10975" w14:textId="18085A75" w:rsidR="0038285B" w:rsidRPr="008555BA" w:rsidRDefault="008D22AC" w:rsidP="0038285B">
      <w:pPr>
        <w:pStyle w:val="ETASparagraph"/>
      </w:pPr>
      <w:r w:rsidRPr="008D22AC">
        <w:drawing>
          <wp:inline distT="0" distB="0" distL="0" distR="0" wp14:anchorId="1382FB52" wp14:editId="66226820">
            <wp:extent cx="3832412" cy="657436"/>
            <wp:effectExtent l="0" t="0" r="0" b="0"/>
            <wp:docPr id="10688765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76559" name=""/>
                    <pic:cNvPicPr/>
                  </pic:nvPicPr>
                  <pic:blipFill>
                    <a:blip r:embed="rId98"/>
                    <a:stretch>
                      <a:fillRect/>
                    </a:stretch>
                  </pic:blipFill>
                  <pic:spPr>
                    <a:xfrm>
                      <a:off x="0" y="0"/>
                      <a:ext cx="3858752" cy="661954"/>
                    </a:xfrm>
                    <a:prstGeom prst="rect">
                      <a:avLst/>
                    </a:prstGeom>
                  </pic:spPr>
                </pic:pic>
              </a:graphicData>
            </a:graphic>
          </wp:inline>
        </w:drawing>
      </w:r>
    </w:p>
    <w:p w14:paraId="6234C0EE" w14:textId="77777777" w:rsidR="0038285B" w:rsidRDefault="0038285B" w:rsidP="0038285B">
      <w:pPr>
        <w:pStyle w:val="ETASparagraph"/>
      </w:pPr>
    </w:p>
    <w:p w14:paraId="1CDA5084" w14:textId="77777777" w:rsidR="0038285B" w:rsidRDefault="0038285B" w:rsidP="0038285B">
      <w:pPr>
        <w:pStyle w:val="berschrift3"/>
      </w:pPr>
      <w:bookmarkStart w:id="56" w:name="_Toc233808856"/>
      <w:r>
        <w:t>Call of function</w:t>
      </w:r>
      <w:bookmarkEnd w:id="56"/>
    </w:p>
    <w:p w14:paraId="2F8DD6BE" w14:textId="5CF91820" w:rsidR="0038285B" w:rsidRDefault="0038285B" w:rsidP="0038285B">
      <w:pPr>
        <w:pStyle w:val="ETASparagraph"/>
      </w:pPr>
      <w:r>
        <w:t xml:space="preserve">The </w:t>
      </w:r>
      <w:r w:rsidR="008C4A1C">
        <w:t>coldstart</w:t>
      </w:r>
      <w:r>
        <w:t xml:space="preserve"> process will be </w:t>
      </w:r>
      <w:r w:rsidR="008C4A1C">
        <w:t>executed during initial handshake process</w:t>
      </w:r>
      <w:r>
        <w:t>.</w:t>
      </w:r>
      <w:r w:rsidR="008C4A1C">
        <w:t xml:space="preserve"> For that is no separate call necessary.</w:t>
      </w:r>
    </w:p>
    <w:p w14:paraId="6F7416DB" w14:textId="77777777" w:rsidR="0038285B" w:rsidRDefault="0038285B" w:rsidP="0038285B">
      <w:pPr>
        <w:pStyle w:val="berschrift3"/>
      </w:pPr>
      <w:bookmarkStart w:id="57" w:name="_Toc233808857"/>
      <w:r>
        <w:t>A2L configuration in XCT Tool</w:t>
      </w:r>
      <w:bookmarkEnd w:id="57"/>
    </w:p>
    <w:p w14:paraId="539DB59C" w14:textId="1C12C681" w:rsidR="0038285B" w:rsidRDefault="0038285B" w:rsidP="0038285B">
      <w:pPr>
        <w:pStyle w:val="ETASparagraph"/>
      </w:pPr>
      <w:proofErr w:type="gramStart"/>
      <w:r w:rsidRPr="00690027">
        <w:t>When now</w:t>
      </w:r>
      <w:proofErr w:type="gramEnd"/>
      <w:r w:rsidRPr="00690027">
        <w:t xml:space="preserve"> the code is compiled and flashed</w:t>
      </w:r>
      <w:r>
        <w:t>,</w:t>
      </w:r>
      <w:r w:rsidRPr="00690027">
        <w:t xml:space="preserve"> the ETK must be configured that </w:t>
      </w:r>
      <w:r w:rsidR="008C4A1C">
        <w:t>coldstart</w:t>
      </w:r>
      <w:r>
        <w:t xml:space="preserve"> </w:t>
      </w:r>
      <w:r w:rsidR="008C4A1C">
        <w:t>hand</w:t>
      </w:r>
      <w:r w:rsidR="009D5B04">
        <w:t>shake</w:t>
      </w:r>
      <w:r>
        <w:t xml:space="preserve"> is supported and activated</w:t>
      </w:r>
      <w:r w:rsidRPr="00690027">
        <w:t>.</w:t>
      </w:r>
      <w:r>
        <w:t xml:space="preserve"> Important is, that the </w:t>
      </w:r>
      <w:r w:rsidR="008C4A1C">
        <w:t xml:space="preserve">Coldstart Class </w:t>
      </w:r>
      <w:proofErr w:type="gramStart"/>
      <w:r w:rsidR="008C4A1C">
        <w:t>is</w:t>
      </w:r>
      <w:r>
        <w:t xml:space="preserve"> located in</w:t>
      </w:r>
      <w:proofErr w:type="gramEnd"/>
      <w:r>
        <w:t xml:space="preserve"> a RAM VARIABLES segment.</w:t>
      </w:r>
    </w:p>
    <w:p w14:paraId="644D0ACB" w14:textId="2A7DFC26" w:rsidR="0038285B" w:rsidRDefault="009D5B04" w:rsidP="0038285B">
      <w:pPr>
        <w:pStyle w:val="ETASparagraph"/>
      </w:pPr>
      <w:r w:rsidRPr="009D5B04">
        <w:drawing>
          <wp:inline distT="0" distB="0" distL="0" distR="0" wp14:anchorId="3E3F1014" wp14:editId="3AD4A007">
            <wp:extent cx="2799298" cy="359087"/>
            <wp:effectExtent l="0" t="0" r="0" b="0"/>
            <wp:docPr id="19926029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02959" name=""/>
                    <pic:cNvPicPr/>
                  </pic:nvPicPr>
                  <pic:blipFill>
                    <a:blip r:embed="rId99"/>
                    <a:stretch>
                      <a:fillRect/>
                    </a:stretch>
                  </pic:blipFill>
                  <pic:spPr>
                    <a:xfrm>
                      <a:off x="0" y="0"/>
                      <a:ext cx="2845488" cy="365012"/>
                    </a:xfrm>
                    <a:prstGeom prst="rect">
                      <a:avLst/>
                    </a:prstGeom>
                  </pic:spPr>
                </pic:pic>
              </a:graphicData>
            </a:graphic>
          </wp:inline>
        </w:drawing>
      </w:r>
    </w:p>
    <w:p w14:paraId="7AA407E0" w14:textId="5307B13D" w:rsidR="0038285B" w:rsidRDefault="0038285B" w:rsidP="0038285B">
      <w:pPr>
        <w:pStyle w:val="ETASparagraph"/>
      </w:pPr>
      <w:r>
        <w:t>Now load the before created A2L file in XCT tool, open in parallel the .map file and search for the address</w:t>
      </w:r>
      <w:r w:rsidR="008C4A1C">
        <w:t xml:space="preserve"> of </w:t>
      </w:r>
      <w:proofErr w:type="spellStart"/>
      <w:r w:rsidR="009D5B04">
        <w:t>Coldstart_pattern</w:t>
      </w:r>
      <w:proofErr w:type="spellEnd"/>
      <w:r>
        <w:t>.</w:t>
      </w:r>
      <w:r w:rsidR="008C4A1C">
        <w:t xml:space="preserve"> In this case </w:t>
      </w:r>
      <w:proofErr w:type="gramStart"/>
      <w:r w:rsidR="008C4A1C">
        <w:t>its</w:t>
      </w:r>
      <w:proofErr w:type="gramEnd"/>
      <w:r w:rsidR="008C4A1C">
        <w:t xml:space="preserve"> </w:t>
      </w:r>
      <w:r w:rsidR="009D5B04" w:rsidRPr="009D5B04">
        <w:t>0x7000B88C</w:t>
      </w:r>
      <w:r w:rsidR="008C4A1C">
        <w:t>.</w:t>
      </w:r>
    </w:p>
    <w:p w14:paraId="01CF1F6E" w14:textId="77777777" w:rsidR="0038285B" w:rsidRPr="00E2217D" w:rsidRDefault="0038285B" w:rsidP="0038285B">
      <w:pPr>
        <w:pStyle w:val="ETASparagraph"/>
      </w:pPr>
      <w:r>
        <w:t xml:space="preserve">Now enter this on layer </w:t>
      </w:r>
      <w:r w:rsidRPr="00E2217D">
        <w:rPr>
          <w:b/>
          <w:bCs/>
        </w:rPr>
        <w:t>Hardware Settings</w:t>
      </w:r>
      <w:r>
        <w:rPr>
          <w:b/>
          <w:bCs/>
        </w:rPr>
        <w:t xml:space="preserve"> </w:t>
      </w:r>
      <w:r>
        <w:t xml:space="preserve">in the correct lines and </w:t>
      </w:r>
    </w:p>
    <w:p w14:paraId="01F5669A" w14:textId="106CB199" w:rsidR="0038285B" w:rsidRDefault="009D5B04" w:rsidP="0038285B">
      <w:pPr>
        <w:pStyle w:val="ETASparagraph"/>
      </w:pPr>
      <w:r w:rsidRPr="009D5B04">
        <w:drawing>
          <wp:inline distT="0" distB="0" distL="0" distR="0" wp14:anchorId="34E5F82D" wp14:editId="2D144E82">
            <wp:extent cx="2698321" cy="586284"/>
            <wp:effectExtent l="0" t="0" r="0" b="0"/>
            <wp:docPr id="14637223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22386" name=""/>
                    <pic:cNvPicPr/>
                  </pic:nvPicPr>
                  <pic:blipFill>
                    <a:blip r:embed="rId100"/>
                    <a:stretch>
                      <a:fillRect/>
                    </a:stretch>
                  </pic:blipFill>
                  <pic:spPr>
                    <a:xfrm>
                      <a:off x="0" y="0"/>
                      <a:ext cx="2718380" cy="590642"/>
                    </a:xfrm>
                    <a:prstGeom prst="rect">
                      <a:avLst/>
                    </a:prstGeom>
                  </pic:spPr>
                </pic:pic>
              </a:graphicData>
            </a:graphic>
          </wp:inline>
        </w:drawing>
      </w:r>
    </w:p>
    <w:p w14:paraId="3E6DD8CC" w14:textId="129EAEDE" w:rsidR="0038285B" w:rsidRDefault="0038285B" w:rsidP="0038285B">
      <w:pPr>
        <w:pStyle w:val="ETASparagraph"/>
      </w:pPr>
      <w:r>
        <w:t>In the lines</w:t>
      </w:r>
      <w:r w:rsidR="008C4A1C">
        <w:t xml:space="preserve"> Wait and Ready</w:t>
      </w:r>
      <w:r>
        <w:t xml:space="preserve"> Pattern </w:t>
      </w:r>
      <w:r w:rsidR="008C4A1C">
        <w:t xml:space="preserve">there should be the same patterns </w:t>
      </w:r>
      <w:proofErr w:type="gramStart"/>
      <w:r w:rsidR="008C4A1C">
        <w:t>like</w:t>
      </w:r>
      <w:proofErr w:type="gramEnd"/>
      <w:r w:rsidR="008C4A1C">
        <w:t xml:space="preserve"> in the code used. Default values are </w:t>
      </w:r>
      <w:r w:rsidR="008C4A1C" w:rsidRPr="008C4A1C">
        <w:t>0x57 0x41 0x49 0x54</w:t>
      </w:r>
      <w:r w:rsidR="008C4A1C">
        <w:t xml:space="preserve"> for wait pattern and </w:t>
      </w:r>
      <w:r w:rsidR="008C4A1C" w:rsidRPr="008C4A1C">
        <w:t>0x52 0x45 0x44 0x59</w:t>
      </w:r>
      <w:r w:rsidR="008C4A1C">
        <w:t xml:space="preserve"> for ready pattern.</w:t>
      </w:r>
    </w:p>
    <w:p w14:paraId="32F9303B" w14:textId="7B2B98D5" w:rsidR="008C4A1C" w:rsidRDefault="008C4A1C" w:rsidP="0038285B">
      <w:pPr>
        <w:pStyle w:val="ETASparagraph"/>
      </w:pPr>
      <w:r w:rsidRPr="008C4A1C">
        <w:rPr>
          <w:noProof/>
        </w:rPr>
        <w:drawing>
          <wp:inline distT="0" distB="0" distL="0" distR="0" wp14:anchorId="529319EA" wp14:editId="30584A07">
            <wp:extent cx="2908300" cy="738616"/>
            <wp:effectExtent l="0" t="0" r="0" b="0"/>
            <wp:docPr id="5462145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14543" name=""/>
                    <pic:cNvPicPr/>
                  </pic:nvPicPr>
                  <pic:blipFill>
                    <a:blip r:embed="rId101"/>
                    <a:stretch>
                      <a:fillRect/>
                    </a:stretch>
                  </pic:blipFill>
                  <pic:spPr>
                    <a:xfrm>
                      <a:off x="0" y="0"/>
                      <a:ext cx="2924021" cy="742609"/>
                    </a:xfrm>
                    <a:prstGeom prst="rect">
                      <a:avLst/>
                    </a:prstGeom>
                  </pic:spPr>
                </pic:pic>
              </a:graphicData>
            </a:graphic>
          </wp:inline>
        </w:drawing>
      </w:r>
    </w:p>
    <w:p w14:paraId="1722D316" w14:textId="77777777" w:rsidR="0038285B" w:rsidRDefault="0038285B" w:rsidP="0038285B">
      <w:pPr>
        <w:pStyle w:val="ETASparagraph"/>
      </w:pPr>
    </w:p>
    <w:p w14:paraId="2E08C20B" w14:textId="77777777" w:rsidR="0038285B" w:rsidRDefault="0038285B" w:rsidP="0038285B">
      <w:pPr>
        <w:pStyle w:val="berschrift3"/>
      </w:pPr>
      <w:bookmarkStart w:id="58" w:name="_Toc233808858"/>
      <w:r>
        <w:t>Verify in XCT Tool and use in INCA</w:t>
      </w:r>
      <w:bookmarkEnd w:id="58"/>
    </w:p>
    <w:p w14:paraId="6E4610DB" w14:textId="68032928" w:rsidR="0038285B" w:rsidRDefault="0038285B" w:rsidP="008C4A1C">
      <w:pPr>
        <w:pStyle w:val="ETASparagraph"/>
      </w:pPr>
      <w:r>
        <w:t xml:space="preserve">After </w:t>
      </w:r>
      <w:proofErr w:type="gramStart"/>
      <w:r>
        <w:t>import</w:t>
      </w:r>
      <w:proofErr w:type="gramEnd"/>
      <w:r>
        <w:t xml:space="preserve"> A2L in INCA, reconfigure and initialize in the hardware configuration you will </w:t>
      </w:r>
      <w:proofErr w:type="gramStart"/>
      <w:r>
        <w:t>see</w:t>
      </w:r>
      <w:r w:rsidR="008C4A1C">
        <w:t>,</w:t>
      </w:r>
      <w:proofErr w:type="gramEnd"/>
      <w:r w:rsidR="008C4A1C">
        <w:t xml:space="preserve"> that you are able to initialize when ignition is off and start measurement. You will see that INCA displays that ECU is off.</w:t>
      </w:r>
    </w:p>
    <w:p w14:paraId="2A5610F0" w14:textId="1C4CD87F" w:rsidR="009D5B04" w:rsidRDefault="009D5B04" w:rsidP="008C4A1C">
      <w:pPr>
        <w:pStyle w:val="ETASparagraph"/>
      </w:pPr>
      <w:r>
        <w:t xml:space="preserve">With TC4xx you have no reset resistant memory, that means coldstart measurement cannot be done starting from working page, because INCA does then automatically </w:t>
      </w:r>
      <w:proofErr w:type="gramStart"/>
      <w:r>
        <w:t>reinitializing</w:t>
      </w:r>
      <w:proofErr w:type="gramEnd"/>
      <w:r>
        <w:t xml:space="preserve"> and this takes time. Here </w:t>
      </w:r>
      <w:proofErr w:type="gramStart"/>
      <w:r>
        <w:t>as</w:t>
      </w:r>
      <w:proofErr w:type="gramEnd"/>
      <w:r>
        <w:t xml:space="preserve"> hint is to deactivate before the ECU access in INCA over MPM and then do the coldstart measurement.</w:t>
      </w:r>
    </w:p>
    <w:p w14:paraId="11ABE50E" w14:textId="6C09AC5C" w:rsidR="009D5B04" w:rsidRDefault="009D5B04" w:rsidP="008C4A1C">
      <w:pPr>
        <w:pStyle w:val="ETASparagraph"/>
      </w:pPr>
      <w:r w:rsidRPr="009D5B04">
        <w:lastRenderedPageBreak/>
        <w:drawing>
          <wp:inline distT="0" distB="0" distL="0" distR="0" wp14:anchorId="4A26312B" wp14:editId="6AB9B037">
            <wp:extent cx="2558076" cy="2157747"/>
            <wp:effectExtent l="0" t="0" r="0" b="0"/>
            <wp:docPr id="1997379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7968" name=""/>
                    <pic:cNvPicPr/>
                  </pic:nvPicPr>
                  <pic:blipFill>
                    <a:blip r:embed="rId102"/>
                    <a:stretch>
                      <a:fillRect/>
                    </a:stretch>
                  </pic:blipFill>
                  <pic:spPr>
                    <a:xfrm>
                      <a:off x="0" y="0"/>
                      <a:ext cx="2564260" cy="2162963"/>
                    </a:xfrm>
                    <a:prstGeom prst="rect">
                      <a:avLst/>
                    </a:prstGeom>
                  </pic:spPr>
                </pic:pic>
              </a:graphicData>
            </a:graphic>
          </wp:inline>
        </w:drawing>
      </w:r>
    </w:p>
    <w:p w14:paraId="33E9F541" w14:textId="0B64A2B0" w:rsidR="009D5B04" w:rsidRDefault="009D5B04" w:rsidP="008C4A1C">
      <w:pPr>
        <w:pStyle w:val="ETASparagraph"/>
      </w:pPr>
      <w:r>
        <w:t>You will see No access and no values</w:t>
      </w:r>
    </w:p>
    <w:p w14:paraId="525D5C5A" w14:textId="30B24F8B" w:rsidR="009D5B04" w:rsidRDefault="009D5B04" w:rsidP="008C4A1C">
      <w:pPr>
        <w:pStyle w:val="ETASparagraph"/>
      </w:pPr>
      <w:r w:rsidRPr="009D5B04">
        <w:drawing>
          <wp:inline distT="0" distB="0" distL="0" distR="0" wp14:anchorId="43A252A6" wp14:editId="74FF297C">
            <wp:extent cx="4459804" cy="2572056"/>
            <wp:effectExtent l="0" t="0" r="0" b="0"/>
            <wp:docPr id="7360609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60941" name=""/>
                    <pic:cNvPicPr/>
                  </pic:nvPicPr>
                  <pic:blipFill>
                    <a:blip r:embed="rId103"/>
                    <a:stretch>
                      <a:fillRect/>
                    </a:stretch>
                  </pic:blipFill>
                  <pic:spPr>
                    <a:xfrm>
                      <a:off x="0" y="0"/>
                      <a:ext cx="4471929" cy="2579049"/>
                    </a:xfrm>
                    <a:prstGeom prst="rect">
                      <a:avLst/>
                    </a:prstGeom>
                  </pic:spPr>
                </pic:pic>
              </a:graphicData>
            </a:graphic>
          </wp:inline>
        </w:drawing>
      </w:r>
    </w:p>
    <w:p w14:paraId="1EB77D28" w14:textId="4842975C" w:rsidR="008C4A1C" w:rsidRDefault="008C4A1C" w:rsidP="008C4A1C">
      <w:pPr>
        <w:pStyle w:val="ETASparagraph"/>
      </w:pPr>
    </w:p>
    <w:p w14:paraId="062E5FAC" w14:textId="20B7DEEC" w:rsidR="0038285B" w:rsidRDefault="008C4A1C" w:rsidP="0038285B">
      <w:pPr>
        <w:pStyle w:val="ETASparagraph"/>
      </w:pPr>
      <w:r>
        <w:t>In the moment, when ignition is on immediately you can see values in INCA.</w:t>
      </w:r>
    </w:p>
    <w:p w14:paraId="3C1902CF" w14:textId="08EAF8E9" w:rsidR="0038285B" w:rsidRDefault="009D5B04" w:rsidP="0038285B">
      <w:pPr>
        <w:pStyle w:val="ETASparagraph"/>
      </w:pPr>
      <w:r w:rsidRPr="009D5B04">
        <w:drawing>
          <wp:inline distT="0" distB="0" distL="0" distR="0" wp14:anchorId="395BAA6F" wp14:editId="6128A604">
            <wp:extent cx="4902979" cy="2811502"/>
            <wp:effectExtent l="0" t="0" r="0" b="0"/>
            <wp:docPr id="10782872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87216" name=""/>
                    <pic:cNvPicPr/>
                  </pic:nvPicPr>
                  <pic:blipFill>
                    <a:blip r:embed="rId104"/>
                    <a:stretch>
                      <a:fillRect/>
                    </a:stretch>
                  </pic:blipFill>
                  <pic:spPr>
                    <a:xfrm>
                      <a:off x="0" y="0"/>
                      <a:ext cx="4907470" cy="2814077"/>
                    </a:xfrm>
                    <a:prstGeom prst="rect">
                      <a:avLst/>
                    </a:prstGeom>
                  </pic:spPr>
                </pic:pic>
              </a:graphicData>
            </a:graphic>
          </wp:inline>
        </w:drawing>
      </w:r>
    </w:p>
    <w:p w14:paraId="4C839F57" w14:textId="77777777" w:rsidR="009D5B04" w:rsidRDefault="009D5B04" w:rsidP="0038285B">
      <w:pPr>
        <w:pStyle w:val="ETASparagraph"/>
      </w:pPr>
    </w:p>
    <w:p w14:paraId="4B1D584E" w14:textId="500AA8A2" w:rsidR="009D5B04" w:rsidRDefault="009D5B04" w:rsidP="0038285B">
      <w:pPr>
        <w:pStyle w:val="ETASparagraph"/>
      </w:pPr>
      <w:r>
        <w:lastRenderedPageBreak/>
        <w:t xml:space="preserve">Early measurement can be verified in MDA8 with checking first values. Normally values are incremented before the Distab routine will be called what the reason is that in </w:t>
      </w:r>
      <w:proofErr w:type="gramStart"/>
      <w:r>
        <w:t>generally</w:t>
      </w:r>
      <w:proofErr w:type="gramEnd"/>
      <w:r>
        <w:t xml:space="preserve"> the first value will be recorded with 1.</w:t>
      </w:r>
    </w:p>
    <w:p w14:paraId="1EA527C8" w14:textId="37ED2765" w:rsidR="0038285B" w:rsidRDefault="0038285B" w:rsidP="0038285B">
      <w:pPr>
        <w:pStyle w:val="ETASparagraph"/>
      </w:pPr>
    </w:p>
    <w:p w14:paraId="09CBCE1A" w14:textId="2DC340BA" w:rsidR="0038285B" w:rsidRDefault="009D5B04" w:rsidP="009B0653">
      <w:pPr>
        <w:pStyle w:val="ETASparagraph"/>
      </w:pPr>
      <w:r w:rsidRPr="009D5B04">
        <w:drawing>
          <wp:inline distT="0" distB="0" distL="0" distR="0" wp14:anchorId="3696DB37" wp14:editId="3538F4A1">
            <wp:extent cx="4686876" cy="2277585"/>
            <wp:effectExtent l="0" t="0" r="0" b="0"/>
            <wp:docPr id="19262786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78659" name=""/>
                    <pic:cNvPicPr/>
                  </pic:nvPicPr>
                  <pic:blipFill>
                    <a:blip r:embed="rId105"/>
                    <a:stretch>
                      <a:fillRect/>
                    </a:stretch>
                  </pic:blipFill>
                  <pic:spPr>
                    <a:xfrm>
                      <a:off x="0" y="0"/>
                      <a:ext cx="4701615" cy="2284747"/>
                    </a:xfrm>
                    <a:prstGeom prst="rect">
                      <a:avLst/>
                    </a:prstGeom>
                  </pic:spPr>
                </pic:pic>
              </a:graphicData>
            </a:graphic>
          </wp:inline>
        </w:drawing>
      </w:r>
    </w:p>
    <w:p w14:paraId="27BC4536" w14:textId="4676F332" w:rsidR="00355ADC" w:rsidRPr="005608D9" w:rsidRDefault="00717AD6" w:rsidP="006D6DE0">
      <w:pPr>
        <w:pStyle w:val="berschrift1"/>
      </w:pPr>
      <w:bookmarkStart w:id="59" w:name="_Toc233808859"/>
      <w:r w:rsidRPr="005608D9">
        <w:lastRenderedPageBreak/>
        <w:t>Contact Information</w:t>
      </w:r>
      <w:bookmarkEnd w:id="59"/>
    </w:p>
    <w:p w14:paraId="26D230DA" w14:textId="77777777" w:rsidR="005823AF" w:rsidRPr="005608D9" w:rsidRDefault="005823AF" w:rsidP="005823AF">
      <w:pPr>
        <w:pStyle w:val="berschrift5"/>
      </w:pPr>
      <w:bookmarkStart w:id="60" w:name="_Toc532471911"/>
      <w:bookmarkStart w:id="61" w:name="_Toc532471910"/>
      <w:r w:rsidRPr="005608D9">
        <w:t>Technical</w:t>
      </w:r>
      <w:bookmarkEnd w:id="60"/>
      <w:r w:rsidRPr="005608D9">
        <w:t xml:space="preserve"> Support</w:t>
      </w:r>
    </w:p>
    <w:p w14:paraId="68A8F40F" w14:textId="77777777" w:rsidR="005823AF" w:rsidRPr="005608D9" w:rsidRDefault="005823AF" w:rsidP="005823AF">
      <w:pPr>
        <w:pStyle w:val="ETASparagraph"/>
        <w:rPr>
          <w:snapToGrid/>
        </w:rPr>
      </w:pPr>
      <w:r w:rsidRPr="005608D9">
        <w:rPr>
          <w:noProof/>
        </w:rPr>
        <w:drawing>
          <wp:anchor distT="0" distB="0" distL="114300" distR="114300" simplePos="0" relativeHeight="251661312" behindDoc="0" locked="0" layoutInCell="1" allowOverlap="1" wp14:anchorId="03579251" wp14:editId="5194E6D2">
            <wp:simplePos x="0" y="0"/>
            <wp:positionH relativeFrom="column">
              <wp:posOffset>727075</wp:posOffset>
            </wp:positionH>
            <wp:positionV relativeFrom="paragraph">
              <wp:posOffset>394335</wp:posOffset>
            </wp:positionV>
            <wp:extent cx="1079500" cy="1079500"/>
            <wp:effectExtent l="0" t="0" r="6350" b="6350"/>
            <wp:wrapTopAndBottom/>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079500" cy="1079500"/>
                    </a:xfrm>
                    <a:prstGeom prst="rect">
                      <a:avLst/>
                    </a:prstGeom>
                  </pic:spPr>
                </pic:pic>
              </a:graphicData>
            </a:graphic>
          </wp:anchor>
        </w:drawing>
      </w:r>
      <w:r w:rsidRPr="005608D9">
        <w:rPr>
          <w:snapToGrid/>
        </w:rPr>
        <w:t xml:space="preserve">For details of your local sales office as well as your local technical support team and product hotlines, </w:t>
      </w:r>
      <w:proofErr w:type="gramStart"/>
      <w:r w:rsidRPr="005608D9">
        <w:rPr>
          <w:snapToGrid/>
        </w:rPr>
        <w:t>take a look</w:t>
      </w:r>
      <w:proofErr w:type="gramEnd"/>
      <w:r w:rsidRPr="005608D9">
        <w:rPr>
          <w:snapToGrid/>
        </w:rPr>
        <w:t xml:space="preserve"> at the website: </w:t>
      </w:r>
      <w:hyperlink r:id="rId107" w:history="1">
        <w:r w:rsidRPr="005608D9">
          <w:rPr>
            <w:rStyle w:val="Hyperlink"/>
            <w:snapToGrid/>
          </w:rPr>
          <w:t>www.etas.com/hotlines</w:t>
        </w:r>
      </w:hyperlink>
      <w:r w:rsidRPr="005608D9">
        <w:rPr>
          <w:snapToGrid/>
        </w:rPr>
        <w:t xml:space="preserve"> </w:t>
      </w:r>
    </w:p>
    <w:p w14:paraId="34A7CDA0" w14:textId="77777777" w:rsidR="005823AF" w:rsidRPr="005608D9" w:rsidRDefault="005823AF" w:rsidP="005823AF">
      <w:pPr>
        <w:pStyle w:val="ETASparagraph"/>
        <w:rPr>
          <w:snapToGrid/>
        </w:rPr>
      </w:pPr>
    </w:p>
    <w:p w14:paraId="2488355D" w14:textId="77777777" w:rsidR="00355ADC" w:rsidRPr="005608D9" w:rsidRDefault="00355ADC" w:rsidP="006D3749">
      <w:pPr>
        <w:pStyle w:val="berschrift5"/>
      </w:pPr>
      <w:r w:rsidRPr="005608D9">
        <w:t xml:space="preserve">ETAS </w:t>
      </w:r>
      <w:bookmarkEnd w:id="61"/>
      <w:r w:rsidR="006B19F6" w:rsidRPr="005608D9">
        <w:t>Headquarters</w:t>
      </w:r>
    </w:p>
    <w:tbl>
      <w:tblPr>
        <w:tblW w:w="0" w:type="auto"/>
        <w:tblInd w:w="1134" w:type="dxa"/>
        <w:tblLayout w:type="fixed"/>
        <w:tblCellMar>
          <w:left w:w="0" w:type="dxa"/>
          <w:right w:w="0" w:type="dxa"/>
        </w:tblCellMar>
        <w:tblLook w:val="0000" w:firstRow="0" w:lastRow="0" w:firstColumn="0" w:lastColumn="0" w:noHBand="0" w:noVBand="0"/>
      </w:tblPr>
      <w:tblGrid>
        <w:gridCol w:w="2666"/>
        <w:gridCol w:w="966"/>
        <w:gridCol w:w="2974"/>
      </w:tblGrid>
      <w:tr w:rsidR="00355ADC" w:rsidRPr="005608D9" w14:paraId="6509841D" w14:textId="77777777" w:rsidTr="00551747">
        <w:tc>
          <w:tcPr>
            <w:tcW w:w="2666" w:type="dxa"/>
          </w:tcPr>
          <w:p w14:paraId="1873FA25" w14:textId="77777777" w:rsidR="00355ADC" w:rsidRPr="005608D9" w:rsidRDefault="00355ADC" w:rsidP="00C174B6">
            <w:pPr>
              <w:pStyle w:val="ETAStabledefault"/>
              <w:spacing w:before="40" w:after="40" w:line="200" w:lineRule="exact"/>
            </w:pPr>
            <w:r w:rsidRPr="005608D9">
              <w:t>ETAS GmbH</w:t>
            </w:r>
          </w:p>
        </w:tc>
        <w:tc>
          <w:tcPr>
            <w:tcW w:w="966" w:type="dxa"/>
          </w:tcPr>
          <w:p w14:paraId="34500A40" w14:textId="77777777" w:rsidR="00355ADC" w:rsidRPr="005608D9" w:rsidRDefault="00355ADC" w:rsidP="00C174B6">
            <w:pPr>
              <w:pStyle w:val="ETAStabledefault"/>
              <w:spacing w:before="40" w:after="40" w:line="200" w:lineRule="exact"/>
            </w:pPr>
          </w:p>
        </w:tc>
        <w:tc>
          <w:tcPr>
            <w:tcW w:w="2974" w:type="dxa"/>
          </w:tcPr>
          <w:p w14:paraId="7DA6048D" w14:textId="77777777" w:rsidR="00355ADC" w:rsidRPr="005608D9" w:rsidRDefault="00355ADC" w:rsidP="00C174B6">
            <w:pPr>
              <w:pStyle w:val="ETAStabledefault"/>
              <w:spacing w:before="40" w:after="40" w:line="200" w:lineRule="exact"/>
            </w:pPr>
          </w:p>
        </w:tc>
      </w:tr>
      <w:tr w:rsidR="00355ADC" w:rsidRPr="005608D9" w14:paraId="1943D173" w14:textId="77777777" w:rsidTr="00551747">
        <w:tc>
          <w:tcPr>
            <w:tcW w:w="2666" w:type="dxa"/>
          </w:tcPr>
          <w:p w14:paraId="391E4625" w14:textId="77777777" w:rsidR="00355ADC" w:rsidRPr="005608D9" w:rsidRDefault="007F6449" w:rsidP="00C174B6">
            <w:pPr>
              <w:pStyle w:val="ETAStabledefault"/>
              <w:spacing w:before="40" w:after="40" w:line="200" w:lineRule="exact"/>
            </w:pPr>
            <w:proofErr w:type="spellStart"/>
            <w:r w:rsidRPr="005608D9">
              <w:t>Borsigstraße</w:t>
            </w:r>
            <w:proofErr w:type="spellEnd"/>
            <w:r w:rsidRPr="005608D9">
              <w:t xml:space="preserve"> 2</w:t>
            </w:r>
            <w:r w:rsidR="00355ADC" w:rsidRPr="005608D9">
              <w:t>4</w:t>
            </w:r>
          </w:p>
        </w:tc>
        <w:tc>
          <w:tcPr>
            <w:tcW w:w="966" w:type="dxa"/>
          </w:tcPr>
          <w:p w14:paraId="5975CBB6" w14:textId="77777777" w:rsidR="00355ADC" w:rsidRPr="005608D9" w:rsidRDefault="006B19F6" w:rsidP="00C174B6">
            <w:pPr>
              <w:pStyle w:val="ETAStabledefault"/>
              <w:spacing w:before="40" w:after="40" w:line="200" w:lineRule="exact"/>
            </w:pPr>
            <w:r w:rsidRPr="005608D9">
              <w:t>Phone</w:t>
            </w:r>
            <w:r w:rsidR="00355ADC" w:rsidRPr="005608D9">
              <w:t xml:space="preserve">: </w:t>
            </w:r>
          </w:p>
        </w:tc>
        <w:tc>
          <w:tcPr>
            <w:tcW w:w="2974" w:type="dxa"/>
          </w:tcPr>
          <w:p w14:paraId="1714EFE5" w14:textId="77777777" w:rsidR="00355ADC" w:rsidRPr="005608D9" w:rsidRDefault="00355ADC" w:rsidP="007F6449">
            <w:pPr>
              <w:pStyle w:val="ETAStabledefault"/>
              <w:spacing w:before="40" w:after="40" w:line="200" w:lineRule="exact"/>
            </w:pPr>
            <w:r w:rsidRPr="005608D9">
              <w:t xml:space="preserve">+49 711 </w:t>
            </w:r>
            <w:r w:rsidR="007F6449" w:rsidRPr="005608D9">
              <w:t>3423</w:t>
            </w:r>
            <w:r w:rsidRPr="005608D9">
              <w:t>-0</w:t>
            </w:r>
          </w:p>
        </w:tc>
      </w:tr>
      <w:tr w:rsidR="00355ADC" w:rsidRPr="005608D9" w14:paraId="39375AAD" w14:textId="77777777" w:rsidTr="00551747">
        <w:tc>
          <w:tcPr>
            <w:tcW w:w="2666" w:type="dxa"/>
          </w:tcPr>
          <w:p w14:paraId="59C6F787" w14:textId="77777777" w:rsidR="00355ADC" w:rsidRPr="005608D9" w:rsidRDefault="00355ADC" w:rsidP="00C174B6">
            <w:pPr>
              <w:pStyle w:val="ETAStabledefault"/>
              <w:spacing w:before="40" w:after="40" w:line="200" w:lineRule="exact"/>
            </w:pPr>
            <w:r w:rsidRPr="005608D9">
              <w:t>70469 Stuttgart</w:t>
            </w:r>
          </w:p>
        </w:tc>
        <w:tc>
          <w:tcPr>
            <w:tcW w:w="966" w:type="dxa"/>
          </w:tcPr>
          <w:p w14:paraId="4112CC36" w14:textId="77777777" w:rsidR="00355ADC" w:rsidRPr="005608D9" w:rsidRDefault="006B19F6" w:rsidP="00C174B6">
            <w:pPr>
              <w:pStyle w:val="ETAStabledefault"/>
              <w:spacing w:before="40" w:after="40" w:line="200" w:lineRule="exact"/>
            </w:pPr>
            <w:r w:rsidRPr="005608D9">
              <w:t>Fax</w:t>
            </w:r>
            <w:r w:rsidR="00355ADC" w:rsidRPr="005608D9">
              <w:t xml:space="preserve">: </w:t>
            </w:r>
          </w:p>
        </w:tc>
        <w:tc>
          <w:tcPr>
            <w:tcW w:w="2974" w:type="dxa"/>
          </w:tcPr>
          <w:p w14:paraId="0931091D" w14:textId="77777777" w:rsidR="00355ADC" w:rsidRPr="005608D9" w:rsidRDefault="007F6449" w:rsidP="007F6449">
            <w:pPr>
              <w:pStyle w:val="ETAStabledefault"/>
              <w:spacing w:before="40" w:after="40" w:line="200" w:lineRule="exact"/>
            </w:pPr>
            <w:r w:rsidRPr="005608D9">
              <w:t>+49 711 3423</w:t>
            </w:r>
            <w:r w:rsidR="00355ADC" w:rsidRPr="005608D9">
              <w:t>-</w:t>
            </w:r>
            <w:r w:rsidRPr="005608D9">
              <w:t>2</w:t>
            </w:r>
            <w:r w:rsidR="00355ADC" w:rsidRPr="005608D9">
              <w:t>106</w:t>
            </w:r>
          </w:p>
        </w:tc>
      </w:tr>
      <w:tr w:rsidR="00355ADC" w:rsidRPr="005608D9" w14:paraId="59022DBF" w14:textId="77777777" w:rsidTr="00551747">
        <w:tc>
          <w:tcPr>
            <w:tcW w:w="2666" w:type="dxa"/>
          </w:tcPr>
          <w:p w14:paraId="1B9E8115" w14:textId="77777777" w:rsidR="00355ADC" w:rsidRPr="005608D9" w:rsidRDefault="00355ADC" w:rsidP="00C174B6">
            <w:pPr>
              <w:pStyle w:val="ETAStabledefault"/>
              <w:spacing w:before="40" w:after="40" w:line="200" w:lineRule="exact"/>
            </w:pPr>
            <w:r w:rsidRPr="005608D9">
              <w:t>Germany</w:t>
            </w:r>
          </w:p>
        </w:tc>
        <w:tc>
          <w:tcPr>
            <w:tcW w:w="966" w:type="dxa"/>
          </w:tcPr>
          <w:p w14:paraId="2ACABB20" w14:textId="77777777" w:rsidR="00355ADC" w:rsidRPr="005608D9" w:rsidRDefault="00A730B3" w:rsidP="00A730B3">
            <w:pPr>
              <w:pStyle w:val="ETAStabledefault"/>
              <w:spacing w:before="40" w:after="40" w:line="200" w:lineRule="exact"/>
            </w:pPr>
            <w:r w:rsidRPr="005608D9">
              <w:t>Internet</w:t>
            </w:r>
            <w:r w:rsidR="00355ADC" w:rsidRPr="005608D9">
              <w:t>:</w:t>
            </w:r>
          </w:p>
        </w:tc>
        <w:tc>
          <w:tcPr>
            <w:tcW w:w="2974" w:type="dxa"/>
          </w:tcPr>
          <w:p w14:paraId="3E7992D1" w14:textId="77777777" w:rsidR="00355ADC" w:rsidRPr="005608D9" w:rsidRDefault="00355ADC" w:rsidP="00C174B6">
            <w:pPr>
              <w:pStyle w:val="ETAStabledefault"/>
              <w:spacing w:before="40" w:after="40" w:line="200" w:lineRule="exact"/>
              <w:rPr>
                <w:rStyle w:val="Hyperlink"/>
              </w:rPr>
            </w:pPr>
            <w:hyperlink r:id="rId108" w:history="1">
              <w:r w:rsidRPr="005608D9">
                <w:rPr>
                  <w:rStyle w:val="Hyperlink"/>
                </w:rPr>
                <w:t>www.etas.com</w:t>
              </w:r>
            </w:hyperlink>
          </w:p>
        </w:tc>
      </w:tr>
    </w:tbl>
    <w:p w14:paraId="43A1DFB7" w14:textId="77777777" w:rsidR="00355ADC" w:rsidRPr="005608D9" w:rsidRDefault="00355ADC" w:rsidP="00235570">
      <w:pPr>
        <w:pStyle w:val="ETASempty"/>
      </w:pPr>
    </w:p>
    <w:p w14:paraId="34103577" w14:textId="77777777" w:rsidR="009B2CEE" w:rsidRPr="005608D9" w:rsidRDefault="009B2CEE" w:rsidP="005628F6"/>
    <w:p w14:paraId="6CDFE2BB" w14:textId="77777777" w:rsidR="009B2CEE" w:rsidRPr="005608D9" w:rsidRDefault="009B2CEE" w:rsidP="005628F6">
      <w:pPr>
        <w:pStyle w:val="ETASparagraph"/>
        <w:sectPr w:rsidR="009B2CEE" w:rsidRPr="005608D9" w:rsidSect="00A30399">
          <w:headerReference w:type="even" r:id="rId109"/>
          <w:headerReference w:type="default" r:id="rId110"/>
          <w:footerReference w:type="even" r:id="rId111"/>
          <w:headerReference w:type="first" r:id="rId112"/>
          <w:footerReference w:type="first" r:id="rId113"/>
          <w:pgSz w:w="11907" w:h="16840" w:code="9"/>
          <w:pgMar w:top="1701" w:right="1701" w:bottom="1418" w:left="1701" w:header="720" w:footer="720" w:gutter="0"/>
          <w:cols w:space="720"/>
          <w:noEndnote/>
        </w:sectPr>
      </w:pPr>
    </w:p>
    <w:p w14:paraId="640A0B3B" w14:textId="77777777" w:rsidR="007014BE" w:rsidRPr="005608D9" w:rsidRDefault="00A03EA0" w:rsidP="007014BE">
      <w:pPr>
        <w:pStyle w:val="ETASheadinglist"/>
      </w:pPr>
      <w:bookmarkStart w:id="62" w:name="_Toc233808860"/>
      <w:r w:rsidRPr="005608D9">
        <w:rPr>
          <w:snapToGrid/>
        </w:rPr>
        <w:lastRenderedPageBreak/>
        <w:t>Figures</w:t>
      </w:r>
      <w:bookmarkEnd w:id="62"/>
    </w:p>
    <w:p w14:paraId="705DB477" w14:textId="77777777" w:rsidR="00A03EA0" w:rsidRPr="005608D9" w:rsidRDefault="00A03EA0" w:rsidP="00A03EA0">
      <w:pPr>
        <w:pStyle w:val="ETASheadinglist"/>
      </w:pPr>
      <w:bookmarkStart w:id="63" w:name="_Toc233808861"/>
      <w:r w:rsidRPr="005608D9">
        <w:lastRenderedPageBreak/>
        <w:t>Tables</w:t>
      </w:r>
      <w:bookmarkEnd w:id="63"/>
    </w:p>
    <w:p w14:paraId="55E137DC" w14:textId="77777777" w:rsidR="007014BE" w:rsidRPr="005608D9" w:rsidRDefault="007014BE" w:rsidP="007014BE">
      <w:pPr>
        <w:pStyle w:val="ETASparagraph"/>
      </w:pPr>
    </w:p>
    <w:p w14:paraId="3C28CBDD" w14:textId="77777777" w:rsidR="009B2CEE" w:rsidRPr="005608D9" w:rsidRDefault="009B2CEE" w:rsidP="005628F6">
      <w:pPr>
        <w:pStyle w:val="ETASheadinglist"/>
      </w:pPr>
      <w:bookmarkStart w:id="64" w:name="_Toc233808862"/>
      <w:r w:rsidRPr="005608D9">
        <w:lastRenderedPageBreak/>
        <w:t>Index</w:t>
      </w:r>
      <w:bookmarkEnd w:id="64"/>
    </w:p>
    <w:p w14:paraId="0421A811" w14:textId="77777777" w:rsidR="005608D9" w:rsidRPr="005608D9" w:rsidRDefault="0026761D" w:rsidP="005628F6">
      <w:pPr>
        <w:pStyle w:val="ETASparagraph"/>
        <w:sectPr w:rsidR="005608D9" w:rsidRPr="005608D9" w:rsidSect="005608D9">
          <w:headerReference w:type="default" r:id="rId114"/>
          <w:pgSz w:w="11907" w:h="16840" w:code="9"/>
          <w:pgMar w:top="1701" w:right="1701" w:bottom="1418" w:left="1701" w:header="720" w:footer="720" w:gutter="0"/>
          <w:cols w:space="720"/>
          <w:noEndnote/>
        </w:sectPr>
      </w:pPr>
      <w:r w:rsidRPr="005608D9">
        <w:fldChar w:fldCharType="begin"/>
      </w:r>
      <w:r w:rsidRPr="005608D9">
        <w:instrText xml:space="preserve"> INDEX \h "A" \c "2" \z "2057" </w:instrText>
      </w:r>
      <w:r w:rsidRPr="005608D9">
        <w:fldChar w:fldCharType="separate"/>
      </w:r>
    </w:p>
    <w:p w14:paraId="1A39524B" w14:textId="77777777" w:rsidR="005608D9" w:rsidRPr="005608D9" w:rsidRDefault="005608D9">
      <w:pPr>
        <w:pStyle w:val="Indexberschrift"/>
        <w:tabs>
          <w:tab w:val="right" w:leader="dot" w:pos="3882"/>
        </w:tabs>
        <w:rPr>
          <w:rFonts w:asciiTheme="minorHAnsi" w:eastAsiaTheme="minorEastAsia" w:hAnsiTheme="minorHAnsi" w:cstheme="minorBidi"/>
          <w:b w:val="0"/>
          <w:bCs w:val="0"/>
        </w:rPr>
      </w:pPr>
      <w:r w:rsidRPr="005608D9">
        <w:t>E</w:t>
      </w:r>
    </w:p>
    <w:p w14:paraId="2416D0FA" w14:textId="77777777" w:rsidR="005608D9" w:rsidRPr="005608D9" w:rsidRDefault="005608D9">
      <w:pPr>
        <w:pStyle w:val="Index1"/>
        <w:tabs>
          <w:tab w:val="right" w:leader="dot" w:pos="3882"/>
        </w:tabs>
      </w:pPr>
      <w:r w:rsidRPr="005608D9">
        <w:t>ETAS, 6</w:t>
      </w:r>
    </w:p>
    <w:p w14:paraId="1A5BD679" w14:textId="77777777" w:rsidR="005608D9" w:rsidRPr="005608D9" w:rsidRDefault="005608D9" w:rsidP="005628F6">
      <w:pPr>
        <w:pStyle w:val="ETASparagraph"/>
        <w:sectPr w:rsidR="005608D9" w:rsidRPr="005608D9" w:rsidSect="005608D9">
          <w:type w:val="continuous"/>
          <w:pgSz w:w="11907" w:h="16840" w:code="9"/>
          <w:pgMar w:top="1701" w:right="1701" w:bottom="1418" w:left="1701" w:header="720" w:footer="720" w:gutter="0"/>
          <w:cols w:num="2" w:space="720"/>
          <w:noEndnote/>
        </w:sectPr>
      </w:pPr>
    </w:p>
    <w:p w14:paraId="503F96A7" w14:textId="77777777" w:rsidR="009B2CEE" w:rsidRPr="005608D9" w:rsidRDefault="0026761D" w:rsidP="005628F6">
      <w:pPr>
        <w:pStyle w:val="ETASparagraph"/>
      </w:pPr>
      <w:r w:rsidRPr="005608D9">
        <w:rPr>
          <w:b/>
          <w:bCs/>
        </w:rPr>
        <w:fldChar w:fldCharType="end"/>
      </w:r>
    </w:p>
    <w:p w14:paraId="32837570" w14:textId="77777777" w:rsidR="009B2CEE" w:rsidRPr="005608D9" w:rsidRDefault="009B2CEE" w:rsidP="00192F79">
      <w:pPr>
        <w:pStyle w:val="ETASheadinglist"/>
      </w:pPr>
      <w:bookmarkStart w:id="65" w:name="DocumentMetaData"/>
      <w:bookmarkStart w:id="66" w:name="_Toc233808863"/>
      <w:r w:rsidRPr="005608D9">
        <w:lastRenderedPageBreak/>
        <w:t>Revision History</w:t>
      </w:r>
      <w:bookmarkStart w:id="67" w:name="_Toc302482221"/>
      <w:bookmarkEnd w:id="66"/>
      <w:bookmarkEnd w:id="67"/>
    </w:p>
    <w:p w14:paraId="783D0B52" w14:textId="77777777" w:rsidR="009B2CEE" w:rsidRPr="005608D9" w:rsidRDefault="009B2CEE" w:rsidP="005628F6">
      <w:pPr>
        <w:pStyle w:val="ETAScomment"/>
        <w:rPr>
          <w:vanish/>
        </w:rPr>
      </w:pPr>
      <w:r w:rsidRPr="005608D9">
        <w:rPr>
          <w:vanish/>
        </w:rPr>
        <w:t>The information in this chapter is tracked for internal purposes only and shall not be printed with the PDF. The revision history refers to the changes made in the document.</w:t>
      </w:r>
    </w:p>
    <w:tbl>
      <w:tblPr>
        <w:tblW w:w="8285" w:type="dxa"/>
        <w:tblInd w:w="851" w:type="dxa"/>
        <w:tblLayout w:type="fixed"/>
        <w:tblCellMar>
          <w:top w:w="57" w:type="dxa"/>
          <w:left w:w="64" w:type="dxa"/>
          <w:bottom w:w="57" w:type="dxa"/>
          <w:right w:w="64" w:type="dxa"/>
        </w:tblCellMar>
        <w:tblLook w:val="0000" w:firstRow="0" w:lastRow="0" w:firstColumn="0" w:lastColumn="0" w:noHBand="0" w:noVBand="0"/>
      </w:tblPr>
      <w:tblGrid>
        <w:gridCol w:w="2615"/>
        <w:gridCol w:w="5670"/>
      </w:tblGrid>
      <w:tr w:rsidR="009B2CEE" w:rsidRPr="005608D9" w14:paraId="661F139D" w14:textId="77777777" w:rsidTr="005628F6">
        <w:trPr>
          <w:cantSplit/>
          <w:trHeight w:val="454"/>
          <w:tblHeader/>
          <w:hidden/>
        </w:trPr>
        <w:tc>
          <w:tcPr>
            <w:tcW w:w="2615" w:type="dxa"/>
            <w:shd w:val="clear" w:color="000000" w:fill="auto"/>
          </w:tcPr>
          <w:p w14:paraId="58E84D7C" w14:textId="77777777" w:rsidR="009B2CEE" w:rsidRPr="005608D9" w:rsidRDefault="009B2CEE" w:rsidP="005628F6">
            <w:pPr>
              <w:pStyle w:val="ETAStablehead"/>
              <w:rPr>
                <w:vanish/>
              </w:rPr>
            </w:pPr>
            <w:r w:rsidRPr="005608D9">
              <w:rPr>
                <w:vanish/>
              </w:rPr>
              <w:t>Version, date author</w:t>
            </w:r>
          </w:p>
        </w:tc>
        <w:tc>
          <w:tcPr>
            <w:tcW w:w="5670" w:type="dxa"/>
            <w:shd w:val="clear" w:color="000000" w:fill="auto"/>
          </w:tcPr>
          <w:p w14:paraId="62F18242" w14:textId="77777777" w:rsidR="009B2CEE" w:rsidRPr="005608D9" w:rsidRDefault="009B2CEE" w:rsidP="005628F6">
            <w:pPr>
              <w:pStyle w:val="ETAStablehead"/>
              <w:rPr>
                <w:vanish/>
              </w:rPr>
            </w:pPr>
            <w:r w:rsidRPr="005608D9">
              <w:rPr>
                <w:vanish/>
              </w:rPr>
              <w:t>Comment, Description</w:t>
            </w:r>
          </w:p>
        </w:tc>
      </w:tr>
      <w:tr w:rsidR="009B2CEE" w:rsidRPr="005608D9" w14:paraId="5B3E95E8" w14:textId="77777777" w:rsidTr="005628F6">
        <w:trPr>
          <w:cantSplit/>
          <w:hidden/>
        </w:trPr>
        <w:tc>
          <w:tcPr>
            <w:tcW w:w="2615" w:type="dxa"/>
            <w:shd w:val="clear" w:color="000000" w:fill="auto"/>
          </w:tcPr>
          <w:p w14:paraId="51404E9E" w14:textId="77777777" w:rsidR="009B2CEE" w:rsidRPr="005608D9" w:rsidRDefault="009B2CEE" w:rsidP="005628F6">
            <w:pPr>
              <w:pStyle w:val="ETAStabledefault"/>
              <w:rPr>
                <w:vanish/>
              </w:rPr>
            </w:pPr>
            <w:r w:rsidRPr="005608D9">
              <w:rPr>
                <w:vanish/>
              </w:rPr>
              <w:t>V0.1, …</w:t>
            </w:r>
          </w:p>
        </w:tc>
        <w:tc>
          <w:tcPr>
            <w:tcW w:w="5670" w:type="dxa"/>
            <w:shd w:val="clear" w:color="000000" w:fill="auto"/>
          </w:tcPr>
          <w:p w14:paraId="2B14E269" w14:textId="77777777" w:rsidR="009B2CEE" w:rsidRPr="005608D9" w:rsidRDefault="009B2CEE" w:rsidP="005628F6">
            <w:pPr>
              <w:pStyle w:val="ETAStabledefault"/>
              <w:rPr>
                <w:vanish/>
              </w:rPr>
            </w:pPr>
            <w:r w:rsidRPr="005608D9">
              <w:rPr>
                <w:vanish/>
              </w:rPr>
              <w:t>Initial version</w:t>
            </w:r>
          </w:p>
        </w:tc>
      </w:tr>
      <w:tr w:rsidR="009B2CEE" w:rsidRPr="005608D9" w14:paraId="78DA84F5" w14:textId="77777777" w:rsidTr="005628F6">
        <w:trPr>
          <w:cantSplit/>
          <w:hidden/>
        </w:trPr>
        <w:tc>
          <w:tcPr>
            <w:tcW w:w="2615" w:type="dxa"/>
            <w:shd w:val="clear" w:color="000000" w:fill="auto"/>
          </w:tcPr>
          <w:p w14:paraId="0B09D53A" w14:textId="77777777" w:rsidR="009B2CEE" w:rsidRPr="005608D9" w:rsidRDefault="009B2CEE" w:rsidP="005628F6">
            <w:pPr>
              <w:pStyle w:val="ETAStabledefault"/>
              <w:rPr>
                <w:vanish/>
              </w:rPr>
            </w:pPr>
          </w:p>
        </w:tc>
        <w:tc>
          <w:tcPr>
            <w:tcW w:w="5670" w:type="dxa"/>
            <w:shd w:val="clear" w:color="000000" w:fill="auto"/>
          </w:tcPr>
          <w:p w14:paraId="1345D3C9" w14:textId="77777777" w:rsidR="009B2CEE" w:rsidRPr="005608D9" w:rsidRDefault="009B2CEE" w:rsidP="005628F6">
            <w:pPr>
              <w:pStyle w:val="ETAStabledefault"/>
              <w:rPr>
                <w:vanish/>
              </w:rPr>
            </w:pPr>
          </w:p>
        </w:tc>
      </w:tr>
      <w:tr w:rsidR="009B2CEE" w:rsidRPr="005608D9" w14:paraId="71A8A20C" w14:textId="77777777" w:rsidTr="005628F6">
        <w:trPr>
          <w:cantSplit/>
          <w:hidden/>
        </w:trPr>
        <w:tc>
          <w:tcPr>
            <w:tcW w:w="2615" w:type="dxa"/>
            <w:shd w:val="clear" w:color="000000" w:fill="auto"/>
          </w:tcPr>
          <w:p w14:paraId="722B9B05" w14:textId="77777777" w:rsidR="009B2CEE" w:rsidRPr="005608D9" w:rsidRDefault="009B2CEE" w:rsidP="005628F6">
            <w:pPr>
              <w:pStyle w:val="ETAStabledefault"/>
              <w:rPr>
                <w:vanish/>
              </w:rPr>
            </w:pPr>
          </w:p>
        </w:tc>
        <w:tc>
          <w:tcPr>
            <w:tcW w:w="5670" w:type="dxa"/>
            <w:shd w:val="clear" w:color="000000" w:fill="auto"/>
          </w:tcPr>
          <w:p w14:paraId="0DE6FDF0" w14:textId="77777777" w:rsidR="009B2CEE" w:rsidRPr="005608D9" w:rsidRDefault="009B2CEE" w:rsidP="005628F6">
            <w:pPr>
              <w:pStyle w:val="ETAStabledefault"/>
              <w:rPr>
                <w:vanish/>
              </w:rPr>
            </w:pPr>
          </w:p>
        </w:tc>
      </w:tr>
      <w:tr w:rsidR="009B2CEE" w:rsidRPr="005608D9" w14:paraId="6834D4AA" w14:textId="77777777" w:rsidTr="005628F6">
        <w:trPr>
          <w:cantSplit/>
          <w:hidden/>
        </w:trPr>
        <w:tc>
          <w:tcPr>
            <w:tcW w:w="2615" w:type="dxa"/>
            <w:shd w:val="clear" w:color="000000" w:fill="auto"/>
          </w:tcPr>
          <w:p w14:paraId="6D5D9999" w14:textId="77777777" w:rsidR="009B2CEE" w:rsidRPr="005608D9" w:rsidRDefault="009B2CEE" w:rsidP="005628F6">
            <w:pPr>
              <w:pStyle w:val="ETAStabledefault"/>
              <w:rPr>
                <w:vanish/>
              </w:rPr>
            </w:pPr>
          </w:p>
        </w:tc>
        <w:tc>
          <w:tcPr>
            <w:tcW w:w="5670" w:type="dxa"/>
            <w:shd w:val="clear" w:color="000000" w:fill="auto"/>
          </w:tcPr>
          <w:p w14:paraId="3ADA6A82" w14:textId="77777777" w:rsidR="009B2CEE" w:rsidRPr="005608D9" w:rsidRDefault="009B2CEE" w:rsidP="005628F6">
            <w:pPr>
              <w:pStyle w:val="ETAStabledefault"/>
              <w:rPr>
                <w:vanish/>
              </w:rPr>
            </w:pPr>
          </w:p>
        </w:tc>
      </w:tr>
      <w:tr w:rsidR="009B2CEE" w:rsidRPr="005608D9" w14:paraId="4CB3B071" w14:textId="77777777" w:rsidTr="005628F6">
        <w:trPr>
          <w:cantSplit/>
          <w:hidden/>
        </w:trPr>
        <w:tc>
          <w:tcPr>
            <w:tcW w:w="2615" w:type="dxa"/>
            <w:shd w:val="clear" w:color="000000" w:fill="auto"/>
          </w:tcPr>
          <w:p w14:paraId="4DCF7CFC" w14:textId="77777777" w:rsidR="009B2CEE" w:rsidRPr="005608D9" w:rsidRDefault="009B2CEE" w:rsidP="005628F6">
            <w:pPr>
              <w:pStyle w:val="ETAStabledefault"/>
              <w:rPr>
                <w:vanish/>
              </w:rPr>
            </w:pPr>
          </w:p>
        </w:tc>
        <w:tc>
          <w:tcPr>
            <w:tcW w:w="5670" w:type="dxa"/>
            <w:shd w:val="clear" w:color="000000" w:fill="auto"/>
          </w:tcPr>
          <w:p w14:paraId="2BFAB9B9" w14:textId="77777777" w:rsidR="009B2CEE" w:rsidRPr="005608D9" w:rsidRDefault="009B2CEE" w:rsidP="005628F6">
            <w:pPr>
              <w:pStyle w:val="ETAStabledefault"/>
              <w:rPr>
                <w:vanish/>
              </w:rPr>
            </w:pPr>
          </w:p>
        </w:tc>
      </w:tr>
    </w:tbl>
    <w:p w14:paraId="2484CEC5" w14:textId="77777777" w:rsidR="009B2CEE" w:rsidRPr="005608D9" w:rsidRDefault="009B2CEE" w:rsidP="005628F6">
      <w:pPr>
        <w:pStyle w:val="ETASparagraph"/>
        <w:rPr>
          <w:vanish/>
        </w:rPr>
      </w:pPr>
    </w:p>
    <w:bookmarkEnd w:id="65"/>
    <w:p w14:paraId="15FD2EBD" w14:textId="77777777" w:rsidR="009B2CEE" w:rsidRPr="005608D9" w:rsidRDefault="009B2CEE" w:rsidP="005628F6">
      <w:pPr>
        <w:pStyle w:val="ETASparagraph"/>
      </w:pPr>
    </w:p>
    <w:sectPr w:rsidR="009B2CEE" w:rsidRPr="005608D9" w:rsidSect="005608D9">
      <w:type w:val="continuous"/>
      <w:pgSz w:w="11907" w:h="16840" w:code="9"/>
      <w:pgMar w:top="1701" w:right="1701" w:bottom="1418"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9021A" w14:textId="77777777" w:rsidR="003A4DE7" w:rsidRDefault="003A4DE7">
      <w:pPr>
        <w:spacing w:after="0" w:line="240" w:lineRule="auto"/>
      </w:pPr>
      <w:r>
        <w:separator/>
      </w:r>
    </w:p>
  </w:endnote>
  <w:endnote w:type="continuationSeparator" w:id="0">
    <w:p w14:paraId="61E3F781" w14:textId="77777777" w:rsidR="003A4DE7" w:rsidRDefault="003A4D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rope Light">
    <w:altName w:val="Calibri"/>
    <w:charset w:val="00"/>
    <w:family w:val="auto"/>
    <w:pitch w:val="variable"/>
    <w:sig w:usb0="A00002BF" w:usb1="5000206B"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rope">
    <w:altName w:val="Calibri"/>
    <w:charset w:val="00"/>
    <w:family w:val="auto"/>
    <w:pitch w:val="variable"/>
    <w:sig w:usb0="A00002BF" w:usb1="5000206B" w:usb2="00000000" w:usb3="00000000" w:csb0="0000019F" w:csb1="00000000"/>
  </w:font>
  <w:font w:name="Tahoma">
    <w:panose1 w:val="020B0604030504040204"/>
    <w:charset w:val="00"/>
    <w:family w:val="swiss"/>
    <w:pitch w:val="variable"/>
    <w:sig w:usb0="E1002EFF" w:usb1="C000605B" w:usb2="00000029" w:usb3="00000000" w:csb0="000101FF" w:csb1="00000000"/>
  </w:font>
  <w:font w:name="Manrope SemiBold">
    <w:altName w:val="Calibri"/>
    <w:charset w:val="00"/>
    <w:family w:val="auto"/>
    <w:pitch w:val="variable"/>
    <w:sig w:usb0="A00002BF" w:usb1="5000206B" w:usb2="00000000" w:usb3="00000000" w:csb0="0000019F" w:csb1="00000000"/>
  </w:font>
  <w:font w:name="Arial">
    <w:panose1 w:val="020B0604020202020204"/>
    <w:charset w:val="00"/>
    <w:family w:val="swiss"/>
    <w:pitch w:val="variable"/>
    <w:sig w:usb0="E0002EFF" w:usb1="C000785B" w:usb2="00000009" w:usb3="00000000" w:csb0="000001FF" w:csb1="00000000"/>
  </w:font>
  <w:font w:name="Frutiger LT 45 Light">
    <w:altName w:val="Cambria"/>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Bosch Script">
    <w:panose1 w:val="03010504010507010101"/>
    <w:charset w:val="00"/>
    <w:family w:val="script"/>
    <w:notTrueType/>
    <w:pitch w:val="variable"/>
    <w:sig w:usb0="80000027" w:usb1="00002042" w:usb2="0000000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D48AB" w14:textId="77777777" w:rsidR="00AA054E" w:rsidRPr="0068385F" w:rsidRDefault="00AA054E" w:rsidP="00DB1D7A">
    <w:pPr>
      <w:pStyle w:val="Fuzeile"/>
      <w:rPr>
        <w:rStyle w:val="Seitenzahl"/>
      </w:rPr>
    </w:pPr>
    <w:r w:rsidRPr="0068385F">
      <w:rPr>
        <w:rStyle w:val="Seitenzahl"/>
      </w:rPr>
      <w:fldChar w:fldCharType="begin"/>
    </w:r>
    <w:r w:rsidRPr="0068385F">
      <w:rPr>
        <w:rStyle w:val="Seitenzahl"/>
      </w:rPr>
      <w:instrText xml:space="preserve"> PAGE </w:instrText>
    </w:r>
    <w:r w:rsidRPr="0068385F">
      <w:rPr>
        <w:rStyle w:val="Seitenzahl"/>
      </w:rPr>
      <w:fldChar w:fldCharType="separate"/>
    </w:r>
    <w:r>
      <w:rPr>
        <w:rStyle w:val="Seitenzahl"/>
      </w:rPr>
      <w:t>2</w:t>
    </w:r>
    <w:r w:rsidRPr="0068385F">
      <w:rPr>
        <w:rStyle w:val="Seitenzahl"/>
      </w:rPr>
      <w:fldChar w:fldCharType="end"/>
    </w:r>
    <w:r w:rsidRPr="0068385F">
      <w:rPr>
        <w:rStyle w:val="Seitenzahl"/>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B3A94" w14:textId="77777777" w:rsidR="00AA054E" w:rsidRPr="00F71D9C" w:rsidRDefault="00AA054E" w:rsidP="00F71D9C">
    <w:pPr>
      <w:pStyle w:val="ETASparagraph"/>
      <w:ind w:left="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8FCB6" w14:textId="77777777" w:rsidR="00AA054E" w:rsidRPr="0068385F" w:rsidRDefault="00AA054E" w:rsidP="00DB1D7A">
    <w:pPr>
      <w:pStyle w:val="Fuzeile"/>
      <w:rPr>
        <w:rStyle w:val="Seitenzahl"/>
      </w:rPr>
    </w:pPr>
    <w:r w:rsidRPr="0068385F">
      <w:rPr>
        <w:rStyle w:val="Seitenzahl"/>
      </w:rPr>
      <w:fldChar w:fldCharType="begin"/>
    </w:r>
    <w:r w:rsidRPr="0068385F">
      <w:rPr>
        <w:rStyle w:val="Seitenzahl"/>
      </w:rPr>
      <w:instrText xml:space="preserve"> PAGE </w:instrText>
    </w:r>
    <w:r w:rsidRPr="0068385F">
      <w:rPr>
        <w:rStyle w:val="Seitenzahl"/>
      </w:rPr>
      <w:fldChar w:fldCharType="separate"/>
    </w:r>
    <w:r>
      <w:rPr>
        <w:rStyle w:val="Seitenzahl"/>
      </w:rPr>
      <w:t>4</w:t>
    </w:r>
    <w:r w:rsidRPr="0068385F">
      <w:rPr>
        <w:rStyle w:val="Seitenzahl"/>
      </w:rPr>
      <w:fldChar w:fldCharType="end"/>
    </w:r>
    <w:r>
      <w:rPr>
        <w:rStyle w:val="Seitenzahl"/>
      </w:rPr>
      <w:tab/>
      <w:t>ETAS GmbH</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A0590" w14:textId="69E1693D" w:rsidR="00B225AE" w:rsidRPr="005A62F6" w:rsidRDefault="00000000" w:rsidP="005A62F6">
    <w:pPr>
      <w:pStyle w:val="Fuzeile"/>
    </w:pPr>
    <w:sdt>
      <w:sdtPr>
        <w:alias w:val="Title"/>
        <w:tag w:val=""/>
        <w:id w:val="-1525095225"/>
        <w:placeholder>
          <w:docPart w:val="6C7D51C4F5CC408B8E24CD8BACBB70D1"/>
        </w:placeholder>
        <w:dataBinding w:prefixMappings="xmlns:ns0='http://purl.org/dc/elements/1.1/' xmlns:ns1='http://schemas.openxmlformats.org/package/2006/metadata/core-properties' " w:xpath="/ns1:coreProperties[1]/ns0:title[1]" w:storeItemID="{6C3C8BC8-F283-45AE-878A-BAB7291924A1}"/>
        <w:text/>
      </w:sdtPr>
      <w:sdtContent>
        <w:r w:rsidR="00F0118E">
          <w:t>ETAS Integration for (F/X)ETK’s | User Guide</w:t>
        </w:r>
      </w:sdtContent>
    </w:sdt>
    <w:r w:rsidR="00B225AE">
      <w:t xml:space="preserve"> – DRAFT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DCE81" w14:textId="77777777" w:rsidR="00AA054E" w:rsidRDefault="00AA054E" w:rsidP="005628F6">
    <w:pPr>
      <w:pStyle w:val="ETASparagraph"/>
    </w:pPr>
    <w:r>
      <w:tab/>
    </w:r>
    <w:r>
      <w:rPr>
        <w:b/>
      </w:rPr>
      <w:t>Contents</w:t>
    </w:r>
    <w:r>
      <w:tab/>
    </w:r>
    <w:r>
      <w:rPr>
        <w:rStyle w:val="Seitenzahl"/>
        <w:b/>
      </w:rPr>
      <w:fldChar w:fldCharType="begin"/>
    </w:r>
    <w:r>
      <w:rPr>
        <w:rStyle w:val="Seitenzahl"/>
        <w:b/>
      </w:rPr>
      <w:instrText xml:space="preserve"> PAGE </w:instrText>
    </w:r>
    <w:r>
      <w:rPr>
        <w:rStyle w:val="Seitenzahl"/>
        <w:b/>
      </w:rPr>
      <w:fldChar w:fldCharType="separate"/>
    </w:r>
    <w:r>
      <w:rPr>
        <w:rStyle w:val="Seitenzahl"/>
        <w:b/>
      </w:rPr>
      <w:t>3</w:t>
    </w:r>
    <w:r>
      <w:rPr>
        <w:rStyle w:val="Seitenzahl"/>
        <w:b/>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CD6F5" w14:textId="77777777" w:rsidR="00AA054E" w:rsidRPr="0068385F" w:rsidRDefault="00AA054E" w:rsidP="00DB1D7A">
    <w:pPr>
      <w:pStyle w:val="Fuzeile"/>
      <w:rPr>
        <w:rStyle w:val="Seitenzahl"/>
      </w:rPr>
    </w:pPr>
    <w:r w:rsidRPr="0068385F">
      <w:rPr>
        <w:rStyle w:val="Seitenzahl"/>
      </w:rPr>
      <w:fldChar w:fldCharType="begin"/>
    </w:r>
    <w:r w:rsidRPr="0068385F">
      <w:rPr>
        <w:rStyle w:val="Seitenzahl"/>
      </w:rPr>
      <w:instrText xml:space="preserve"> PAGE </w:instrText>
    </w:r>
    <w:r w:rsidRPr="0068385F">
      <w:rPr>
        <w:rStyle w:val="Seitenzahl"/>
      </w:rPr>
      <w:fldChar w:fldCharType="separate"/>
    </w:r>
    <w:r>
      <w:rPr>
        <w:rStyle w:val="Seitenzahl"/>
      </w:rPr>
      <w:t>8</w:t>
    </w:r>
    <w:r w:rsidRPr="0068385F">
      <w:rPr>
        <w:rStyle w:val="Seitenzahl"/>
      </w:rPr>
      <w:fldChar w:fldCharType="end"/>
    </w:r>
    <w:r w:rsidRPr="0068385F">
      <w:rPr>
        <w:rStyle w:val="Seitenzahl"/>
      </w:rPr>
      <w:tab/>
    </w:r>
    <w:r>
      <w:rPr>
        <w:rStyle w:val="Seitenzahl"/>
      </w:rPr>
      <w:t>ETAS GmbH</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A51EA" w14:textId="7450D53C" w:rsidR="00AA054E" w:rsidRDefault="00AA054E" w:rsidP="005628F6">
    <w:pPr>
      <w:pStyle w:val="ETASparagraph"/>
    </w:pPr>
    <w:r>
      <w:tab/>
    </w:r>
    <w:r>
      <w:rPr>
        <w:b/>
      </w:rPr>
      <w:fldChar w:fldCharType="begin"/>
    </w:r>
    <w:r>
      <w:rPr>
        <w:b/>
      </w:rPr>
      <w:instrText xml:space="preserve"> STYLEREF "Überschrift 1" \* MERGEFORMAT </w:instrText>
    </w:r>
    <w:r>
      <w:rPr>
        <w:b/>
      </w:rPr>
      <w:fldChar w:fldCharType="separate"/>
    </w:r>
    <w:r w:rsidR="00002B45" w:rsidRPr="00002B45">
      <w:rPr>
        <w:bCs/>
        <w:noProof/>
      </w:rPr>
      <w:t>Safety</w:t>
    </w:r>
    <w:r w:rsidR="00002B45">
      <w:rPr>
        <w:b/>
        <w:noProof/>
      </w:rPr>
      <w:t xml:space="preserve"> and Privacy Information</w:t>
    </w:r>
    <w:r>
      <w:rPr>
        <w:b/>
      </w:rPr>
      <w:fldChar w:fldCharType="end"/>
    </w:r>
    <w:r>
      <w:rPr>
        <w:b/>
      </w:rPr>
      <w:tab/>
    </w:r>
    <w:r>
      <w:rPr>
        <w:rStyle w:val="Seitenzahl"/>
        <w:b/>
      </w:rPr>
      <w:fldChar w:fldCharType="begin"/>
    </w:r>
    <w:r>
      <w:rPr>
        <w:rStyle w:val="Seitenzahl"/>
        <w:b/>
      </w:rPr>
      <w:instrText xml:space="preserve"> PAGE </w:instrText>
    </w:r>
    <w:r>
      <w:rPr>
        <w:rStyle w:val="Seitenzahl"/>
        <w:b/>
      </w:rPr>
      <w:fldChar w:fldCharType="separate"/>
    </w:r>
    <w:r>
      <w:rPr>
        <w:rStyle w:val="Seitenzahl"/>
        <w:b/>
      </w:rPr>
      <w:t>11</w:t>
    </w:r>
    <w:r>
      <w:rPr>
        <w:rStyle w:val="Seitenzahl"/>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A9604" w14:textId="77777777" w:rsidR="003A4DE7" w:rsidRDefault="003A4DE7">
      <w:pPr>
        <w:spacing w:after="0" w:line="240" w:lineRule="auto"/>
      </w:pPr>
      <w:r>
        <w:separator/>
      </w:r>
    </w:p>
  </w:footnote>
  <w:footnote w:type="continuationSeparator" w:id="0">
    <w:p w14:paraId="6F33F839" w14:textId="77777777" w:rsidR="003A4DE7" w:rsidRDefault="003A4D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5E0C6" w14:textId="77777777" w:rsidR="00F96D55" w:rsidRDefault="005A62F6">
    <w:pPr>
      <w:pStyle w:val="Kopfzeile"/>
    </w:pPr>
    <w:r>
      <w:rPr>
        <w:noProof/>
        <w:snapToGrid/>
      </w:rPr>
      <w:drawing>
        <wp:anchor distT="0" distB="0" distL="114300" distR="114300" simplePos="0" relativeHeight="251658240" behindDoc="1" locked="0" layoutInCell="1" allowOverlap="1" wp14:anchorId="23C3CE07" wp14:editId="29C39A71">
          <wp:simplePos x="0" y="0"/>
          <wp:positionH relativeFrom="page">
            <wp:posOffset>0</wp:posOffset>
          </wp:positionH>
          <wp:positionV relativeFrom="page">
            <wp:posOffset>0</wp:posOffset>
          </wp:positionV>
          <wp:extent cx="7560000" cy="10692000"/>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8D645" w14:textId="77E44B62" w:rsidR="00AA054E" w:rsidRPr="00D74E89" w:rsidRDefault="00AA054E" w:rsidP="005628F6">
    <w:pPr>
      <w:pStyle w:val="Kopfzeile"/>
    </w:pPr>
    <w:r w:rsidRPr="00D74E89">
      <w:rPr>
        <w:rStyle w:val="Seitenzahl"/>
      </w:rPr>
      <w:fldChar w:fldCharType="begin"/>
    </w:r>
    <w:r w:rsidRPr="000B0F37">
      <w:rPr>
        <w:rStyle w:val="Seitenzahl"/>
        <w:lang w:val="de-DE"/>
      </w:rPr>
      <w:instrText xml:space="preserve"> STYLEREF "ETAS_Heading_List" \* MERGEFORMAT </w:instrText>
    </w:r>
    <w:r w:rsidRPr="00D74E89">
      <w:rPr>
        <w:rStyle w:val="Seitenzahl"/>
      </w:rPr>
      <w:fldChar w:fldCharType="end"/>
    </w:r>
    <w:r w:rsidRPr="000B0F37">
      <w:rPr>
        <w:rStyle w:val="Seitenzahl"/>
        <w:lang w:val="de-DE"/>
      </w:rPr>
      <w:tab/>
    </w:r>
    <w:r w:rsidRPr="00D74E89">
      <w:rPr>
        <w:rStyle w:val="Seitenzahl"/>
      </w:rPr>
      <w:fldChar w:fldCharType="begin"/>
    </w:r>
    <w:r w:rsidRPr="000B0F37">
      <w:rPr>
        <w:rStyle w:val="Seitenzahl"/>
        <w:lang w:val="de-DE"/>
      </w:rPr>
      <w:instrText xml:space="preserve"> STYLEREF  internal_product  \* MERGEFORMAT </w:instrText>
    </w:r>
    <w:r w:rsidRPr="00D74E89">
      <w:rPr>
        <w:rStyle w:val="Seitenzahl"/>
      </w:rPr>
      <w:fldChar w:fldCharType="separate"/>
    </w:r>
    <w:r w:rsidR="00002B45">
      <w:rPr>
        <w:rStyle w:val="Seitenzahl"/>
        <w:b/>
        <w:bCs/>
        <w:noProof/>
        <w:lang w:val="de-DE"/>
      </w:rPr>
      <w:t>Fehler! Kein Text mit angegebener Formatvorlage im Dokument.</w:t>
    </w:r>
    <w:r w:rsidRPr="00D74E89">
      <w:rPr>
        <w:rStyle w:val="Seitenzahl"/>
      </w:rPr>
      <w:fldChar w:fldCharType="end"/>
    </w:r>
    <w:r w:rsidRPr="000B0F37">
      <w:rPr>
        <w:rStyle w:val="Seitenzahl"/>
        <w:lang w:val="de-DE"/>
      </w:rPr>
      <w:t xml:space="preserve"> </w:t>
    </w:r>
    <w:r w:rsidRPr="00D74E89">
      <w:rPr>
        <w:rStyle w:val="Seitenzahl"/>
      </w:rPr>
      <w:fldChar w:fldCharType="begin"/>
    </w:r>
    <w:r w:rsidRPr="000B0F37">
      <w:rPr>
        <w:rStyle w:val="Seitenzahl"/>
        <w:lang w:val="de-DE"/>
      </w:rPr>
      <w:instrText xml:space="preserve"> STYLEREF  internal_document  \* MERGEFORMAT </w:instrText>
    </w:r>
    <w:r w:rsidRPr="00D74E89">
      <w:rPr>
        <w:rStyle w:val="Seitenzahl"/>
      </w:rPr>
      <w:fldChar w:fldCharType="separate"/>
    </w:r>
    <w:r w:rsidR="00002B45">
      <w:rPr>
        <w:rStyle w:val="Seitenzahl"/>
        <w:noProof/>
      </w:rPr>
      <w:t>User Guide</w:t>
    </w:r>
    <w:r w:rsidRPr="00D74E89">
      <w:rPr>
        <w:rStyle w:val="Seitenzah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664FC" w14:textId="1508F66F" w:rsidR="00832254" w:rsidRPr="0082563C" w:rsidRDefault="00A30399" w:rsidP="00A30399">
    <w:pPr>
      <w:pStyle w:val="Fuzeile"/>
    </w:pPr>
    <w:r w:rsidRPr="00832254">
      <w:rPr>
        <w:rStyle w:val="Seitenzahl"/>
      </w:rPr>
      <w:fldChar w:fldCharType="begin"/>
    </w:r>
    <w:r w:rsidRPr="00832254">
      <w:rPr>
        <w:rStyle w:val="Seitenzahl"/>
      </w:rPr>
      <w:instrText xml:space="preserve"> PAGE </w:instrText>
    </w:r>
    <w:r w:rsidRPr="00832254">
      <w:rPr>
        <w:rStyle w:val="Seitenzahl"/>
      </w:rPr>
      <w:fldChar w:fldCharType="separate"/>
    </w:r>
    <w:r>
      <w:rPr>
        <w:rStyle w:val="Seitenzahl"/>
      </w:rPr>
      <w:t>3</w:t>
    </w:r>
    <w:r w:rsidRPr="00832254">
      <w:rPr>
        <w:rStyle w:val="Seitenzahl"/>
      </w:rPr>
      <w:fldChar w:fldCharType="end"/>
    </w:r>
    <w:r>
      <w:t xml:space="preserve"> | </w:t>
    </w:r>
    <w:fldSimple w:instr=" STYLEREF  ETAS_heading_IVZ  \* MERGEFORMAT ">
      <w:r w:rsidR="009D5B04">
        <w:rPr>
          <w:noProof/>
        </w:rPr>
        <w:t>Contents</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F5B38" w14:textId="77777777" w:rsidR="00AA054E" w:rsidRDefault="00AA054E">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100DF" w14:textId="64D0583D" w:rsidR="00AA054E" w:rsidRPr="00617C08" w:rsidRDefault="00002B45" w:rsidP="005628F6">
    <w:pPr>
      <w:pStyle w:val="Kopfzeile"/>
    </w:pPr>
    <w:fldSimple w:instr=" STYLEREF “Überschrift 1” \* MERGEFORMAT ">
      <w:r w:rsidRPr="00002B45">
        <w:rPr>
          <w:b/>
          <w:bCs/>
          <w:noProof/>
        </w:rPr>
        <w:t>Safety</w:t>
      </w:r>
      <w:r>
        <w:rPr>
          <w:noProof/>
        </w:rPr>
        <w:t xml:space="preserve"> and Privacy Information</w:t>
      </w:r>
    </w:fldSimple>
    <w:r w:rsidR="00AA054E" w:rsidRPr="00617C08">
      <w:tab/>
    </w:r>
    <w:r w:rsidR="00A47CF1">
      <w:fldChar w:fldCharType="begin"/>
    </w:r>
    <w:r w:rsidR="00A47CF1">
      <w:instrText xml:space="preserve"> STYLEREF  internal_product  \* MERGEFORMAT </w:instrText>
    </w:r>
    <w:r w:rsidR="00A47CF1">
      <w:fldChar w:fldCharType="separate"/>
    </w:r>
    <w:r w:rsidRPr="000B0F37">
      <w:rPr>
        <w:b/>
        <w:bCs/>
        <w:noProof/>
      </w:rPr>
      <w:t xml:space="preserve">Fehler! </w:t>
    </w:r>
    <w:r>
      <w:rPr>
        <w:b/>
        <w:bCs/>
        <w:noProof/>
        <w:lang w:val="de-DE"/>
      </w:rPr>
      <w:t>Kein Text mit angegebener Formatvorlage im Dokument.</w:t>
    </w:r>
    <w:r w:rsidR="00A47CF1">
      <w:fldChar w:fldCharType="end"/>
    </w:r>
    <w:r w:rsidR="00AA054E" w:rsidRPr="00617C08">
      <w:t xml:space="preserve"> </w:t>
    </w:r>
    <w:fldSimple w:instr=" STYLEREF  internal_document  \* MERGEFORMAT ">
      <w:r>
        <w:rPr>
          <w:noProof/>
        </w:rPr>
        <w:t>User Guide</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19047" w14:textId="313DF14F" w:rsidR="00A30399" w:rsidRPr="00D539DD" w:rsidRDefault="00A30399" w:rsidP="00D539DD">
    <w:pPr>
      <w:pStyle w:val="Kopfzeile"/>
    </w:pPr>
    <w:r w:rsidRPr="00D539DD">
      <w:fldChar w:fldCharType="begin"/>
    </w:r>
    <w:r w:rsidRPr="00D539DD">
      <w:instrText xml:space="preserve"> PAGE </w:instrText>
    </w:r>
    <w:r w:rsidRPr="00D539DD">
      <w:fldChar w:fldCharType="separate"/>
    </w:r>
    <w:r w:rsidRPr="00D539DD">
      <w:t>3</w:t>
    </w:r>
    <w:r w:rsidRPr="00D539DD">
      <w:fldChar w:fldCharType="end"/>
    </w:r>
    <w:r w:rsidRPr="00D539DD">
      <w:t xml:space="preserve"> | </w:t>
    </w:r>
    <w:r w:rsidR="009B0653" w:rsidRPr="00A72F14">
      <w:t xml:space="preserve">ETAS </w:t>
    </w:r>
    <w:r w:rsidR="009B0653">
      <w:t>Integration for (F/X)ETK</w:t>
    </w:r>
    <w:r w:rsidR="009B0653" w:rsidRPr="00A72F14">
      <w:t xml:space="preserve"> </w:t>
    </w:r>
    <w:r w:rsidR="009B0653">
      <w:t>v1.0</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A740" w14:textId="77777777" w:rsidR="00AA054E" w:rsidRDefault="00AA054E">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BAAEC" w14:textId="09BDCAEF" w:rsidR="00B67301" w:rsidRPr="00890550" w:rsidRDefault="00A30399" w:rsidP="008C7CCA">
    <w:pPr>
      <w:pStyle w:val="Kopfzeile"/>
      <w:tabs>
        <w:tab w:val="clear" w:pos="9072"/>
        <w:tab w:val="left" w:pos="1833"/>
      </w:tabs>
    </w:pPr>
    <w:r w:rsidRPr="00890550">
      <w:fldChar w:fldCharType="begin"/>
    </w:r>
    <w:r w:rsidRPr="00890550">
      <w:instrText xml:space="preserve"> PAGE </w:instrText>
    </w:r>
    <w:r w:rsidRPr="00890550">
      <w:fldChar w:fldCharType="separate"/>
    </w:r>
    <w:r w:rsidRPr="00890550">
      <w:t>3</w:t>
    </w:r>
    <w:r w:rsidRPr="00890550">
      <w:fldChar w:fldCharType="end"/>
    </w:r>
    <w:r w:rsidRPr="00890550">
      <w:t xml:space="preserve"> | </w:t>
    </w:r>
    <w:fldSimple w:instr=" STYLEREF  ETAS_heading_list  \* MERGEFORMAT ">
      <w:r w:rsidR="009D5B04">
        <w:rPr>
          <w:noProof/>
        </w:rPr>
        <w:t>Index</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74CEA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1510523E"/>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1B201D08"/>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B4CA5BF4"/>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3F865464"/>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3085C32"/>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ADE3918"/>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714BA7A"/>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F92D5FC"/>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32E620EC"/>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69A7D02"/>
    <w:multiLevelType w:val="singleLevel"/>
    <w:tmpl w:val="EA6848F2"/>
    <w:lvl w:ilvl="0">
      <w:start w:val="1"/>
      <w:numFmt w:val="bullet"/>
      <w:pStyle w:val="ETASlist"/>
      <w:lvlText w:val=""/>
      <w:lvlJc w:val="left"/>
      <w:pPr>
        <w:ind w:left="1778" w:hanging="360"/>
      </w:pPr>
      <w:rPr>
        <w:rFonts w:ascii="Symbol" w:hAnsi="Symbol" w:hint="default"/>
      </w:rPr>
    </w:lvl>
  </w:abstractNum>
  <w:abstractNum w:abstractNumId="11" w15:restartNumberingAfterBreak="0">
    <w:nsid w:val="18A120AB"/>
    <w:multiLevelType w:val="hybridMultilevel"/>
    <w:tmpl w:val="8B92D7BC"/>
    <w:lvl w:ilvl="0" w:tplc="03DED558">
      <w:start w:val="1"/>
      <w:numFmt w:val="bullet"/>
      <w:pStyle w:val="ETAStablelist2"/>
      <w:lvlText w:val="­"/>
      <w:lvlJc w:val="left"/>
      <w:pPr>
        <w:ind w:left="1004" w:hanging="360"/>
      </w:pPr>
      <w:rPr>
        <w:rFonts w:ascii="Courier New" w:hAnsi="Courier New"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2" w15:restartNumberingAfterBreak="0">
    <w:nsid w:val="1C772D10"/>
    <w:multiLevelType w:val="hybridMultilevel"/>
    <w:tmpl w:val="DC52BB52"/>
    <w:lvl w:ilvl="0" w:tplc="5B2E6292">
      <w:start w:val="1"/>
      <w:numFmt w:val="bullet"/>
      <w:pStyle w:val="ETASlist2"/>
      <w:lvlText w:val=""/>
      <w:lvlJc w:val="left"/>
      <w:pPr>
        <w:ind w:left="2061"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EAF6130"/>
    <w:multiLevelType w:val="hybridMultilevel"/>
    <w:tmpl w:val="CBB6AA72"/>
    <w:lvl w:ilvl="0" w:tplc="503206D2">
      <w:start w:val="1"/>
      <w:numFmt w:val="bullet"/>
      <w:pStyle w:val="internalnotelist"/>
      <w:lvlText w:val=""/>
      <w:lvlJc w:val="left"/>
      <w:pPr>
        <w:ind w:left="748" w:hanging="360"/>
      </w:pPr>
      <w:rPr>
        <w:rFonts w:ascii="Symbol" w:hAnsi="Symbol" w:hint="default"/>
      </w:rPr>
    </w:lvl>
    <w:lvl w:ilvl="1" w:tplc="04070003" w:tentative="1">
      <w:start w:val="1"/>
      <w:numFmt w:val="bullet"/>
      <w:lvlText w:val="o"/>
      <w:lvlJc w:val="left"/>
      <w:pPr>
        <w:ind w:left="1468" w:hanging="360"/>
      </w:pPr>
      <w:rPr>
        <w:rFonts w:ascii="Courier New" w:hAnsi="Courier New" w:cs="Courier New" w:hint="default"/>
      </w:rPr>
    </w:lvl>
    <w:lvl w:ilvl="2" w:tplc="04070005" w:tentative="1">
      <w:start w:val="1"/>
      <w:numFmt w:val="bullet"/>
      <w:lvlText w:val=""/>
      <w:lvlJc w:val="left"/>
      <w:pPr>
        <w:ind w:left="2188" w:hanging="360"/>
      </w:pPr>
      <w:rPr>
        <w:rFonts w:ascii="Wingdings" w:hAnsi="Wingdings" w:hint="default"/>
      </w:rPr>
    </w:lvl>
    <w:lvl w:ilvl="3" w:tplc="04070001" w:tentative="1">
      <w:start w:val="1"/>
      <w:numFmt w:val="bullet"/>
      <w:lvlText w:val=""/>
      <w:lvlJc w:val="left"/>
      <w:pPr>
        <w:ind w:left="2908" w:hanging="360"/>
      </w:pPr>
      <w:rPr>
        <w:rFonts w:ascii="Symbol" w:hAnsi="Symbol" w:hint="default"/>
      </w:rPr>
    </w:lvl>
    <w:lvl w:ilvl="4" w:tplc="04070003" w:tentative="1">
      <w:start w:val="1"/>
      <w:numFmt w:val="bullet"/>
      <w:lvlText w:val="o"/>
      <w:lvlJc w:val="left"/>
      <w:pPr>
        <w:ind w:left="3628" w:hanging="360"/>
      </w:pPr>
      <w:rPr>
        <w:rFonts w:ascii="Courier New" w:hAnsi="Courier New" w:cs="Courier New" w:hint="default"/>
      </w:rPr>
    </w:lvl>
    <w:lvl w:ilvl="5" w:tplc="04070005" w:tentative="1">
      <w:start w:val="1"/>
      <w:numFmt w:val="bullet"/>
      <w:lvlText w:val=""/>
      <w:lvlJc w:val="left"/>
      <w:pPr>
        <w:ind w:left="4348" w:hanging="360"/>
      </w:pPr>
      <w:rPr>
        <w:rFonts w:ascii="Wingdings" w:hAnsi="Wingdings" w:hint="default"/>
      </w:rPr>
    </w:lvl>
    <w:lvl w:ilvl="6" w:tplc="04070001" w:tentative="1">
      <w:start w:val="1"/>
      <w:numFmt w:val="bullet"/>
      <w:lvlText w:val=""/>
      <w:lvlJc w:val="left"/>
      <w:pPr>
        <w:ind w:left="5068" w:hanging="360"/>
      </w:pPr>
      <w:rPr>
        <w:rFonts w:ascii="Symbol" w:hAnsi="Symbol" w:hint="default"/>
      </w:rPr>
    </w:lvl>
    <w:lvl w:ilvl="7" w:tplc="04070003" w:tentative="1">
      <w:start w:val="1"/>
      <w:numFmt w:val="bullet"/>
      <w:lvlText w:val="o"/>
      <w:lvlJc w:val="left"/>
      <w:pPr>
        <w:ind w:left="5788" w:hanging="360"/>
      </w:pPr>
      <w:rPr>
        <w:rFonts w:ascii="Courier New" w:hAnsi="Courier New" w:cs="Courier New" w:hint="default"/>
      </w:rPr>
    </w:lvl>
    <w:lvl w:ilvl="8" w:tplc="04070005" w:tentative="1">
      <w:start w:val="1"/>
      <w:numFmt w:val="bullet"/>
      <w:lvlText w:val=""/>
      <w:lvlJc w:val="left"/>
      <w:pPr>
        <w:ind w:left="6508" w:hanging="360"/>
      </w:pPr>
      <w:rPr>
        <w:rFonts w:ascii="Wingdings" w:hAnsi="Wingdings" w:hint="default"/>
      </w:rPr>
    </w:lvl>
  </w:abstractNum>
  <w:abstractNum w:abstractNumId="14" w15:restartNumberingAfterBreak="0">
    <w:nsid w:val="201508A8"/>
    <w:multiLevelType w:val="hybridMultilevel"/>
    <w:tmpl w:val="36C0E45C"/>
    <w:lvl w:ilvl="0" w:tplc="9306C410">
      <w:numFmt w:val="bullet"/>
      <w:lvlText w:val="-"/>
      <w:lvlJc w:val="left"/>
      <w:pPr>
        <w:ind w:left="1494" w:hanging="360"/>
      </w:pPr>
      <w:rPr>
        <w:rFonts w:ascii="Manrope Light" w:eastAsia="Times New Roman" w:hAnsi="Manrope Light" w:cs="Times New Roman" w:hint="default"/>
      </w:rPr>
    </w:lvl>
    <w:lvl w:ilvl="1" w:tplc="04070003" w:tentative="1">
      <w:start w:val="1"/>
      <w:numFmt w:val="bullet"/>
      <w:lvlText w:val="o"/>
      <w:lvlJc w:val="left"/>
      <w:pPr>
        <w:ind w:left="2214" w:hanging="360"/>
      </w:pPr>
      <w:rPr>
        <w:rFonts w:ascii="Courier New" w:hAnsi="Courier New" w:cs="Courier New" w:hint="default"/>
      </w:rPr>
    </w:lvl>
    <w:lvl w:ilvl="2" w:tplc="04070005" w:tentative="1">
      <w:start w:val="1"/>
      <w:numFmt w:val="bullet"/>
      <w:lvlText w:val=""/>
      <w:lvlJc w:val="left"/>
      <w:pPr>
        <w:ind w:left="2934" w:hanging="360"/>
      </w:pPr>
      <w:rPr>
        <w:rFonts w:ascii="Wingdings" w:hAnsi="Wingdings" w:hint="default"/>
      </w:rPr>
    </w:lvl>
    <w:lvl w:ilvl="3" w:tplc="04070001" w:tentative="1">
      <w:start w:val="1"/>
      <w:numFmt w:val="bullet"/>
      <w:lvlText w:val=""/>
      <w:lvlJc w:val="left"/>
      <w:pPr>
        <w:ind w:left="3654" w:hanging="360"/>
      </w:pPr>
      <w:rPr>
        <w:rFonts w:ascii="Symbol" w:hAnsi="Symbol" w:hint="default"/>
      </w:rPr>
    </w:lvl>
    <w:lvl w:ilvl="4" w:tplc="04070003" w:tentative="1">
      <w:start w:val="1"/>
      <w:numFmt w:val="bullet"/>
      <w:lvlText w:val="o"/>
      <w:lvlJc w:val="left"/>
      <w:pPr>
        <w:ind w:left="4374" w:hanging="360"/>
      </w:pPr>
      <w:rPr>
        <w:rFonts w:ascii="Courier New" w:hAnsi="Courier New" w:cs="Courier New" w:hint="default"/>
      </w:rPr>
    </w:lvl>
    <w:lvl w:ilvl="5" w:tplc="04070005" w:tentative="1">
      <w:start w:val="1"/>
      <w:numFmt w:val="bullet"/>
      <w:lvlText w:val=""/>
      <w:lvlJc w:val="left"/>
      <w:pPr>
        <w:ind w:left="5094" w:hanging="360"/>
      </w:pPr>
      <w:rPr>
        <w:rFonts w:ascii="Wingdings" w:hAnsi="Wingdings" w:hint="default"/>
      </w:rPr>
    </w:lvl>
    <w:lvl w:ilvl="6" w:tplc="04070001" w:tentative="1">
      <w:start w:val="1"/>
      <w:numFmt w:val="bullet"/>
      <w:lvlText w:val=""/>
      <w:lvlJc w:val="left"/>
      <w:pPr>
        <w:ind w:left="5814" w:hanging="360"/>
      </w:pPr>
      <w:rPr>
        <w:rFonts w:ascii="Symbol" w:hAnsi="Symbol" w:hint="default"/>
      </w:rPr>
    </w:lvl>
    <w:lvl w:ilvl="7" w:tplc="04070003" w:tentative="1">
      <w:start w:val="1"/>
      <w:numFmt w:val="bullet"/>
      <w:lvlText w:val="o"/>
      <w:lvlJc w:val="left"/>
      <w:pPr>
        <w:ind w:left="6534" w:hanging="360"/>
      </w:pPr>
      <w:rPr>
        <w:rFonts w:ascii="Courier New" w:hAnsi="Courier New" w:cs="Courier New" w:hint="default"/>
      </w:rPr>
    </w:lvl>
    <w:lvl w:ilvl="8" w:tplc="04070005" w:tentative="1">
      <w:start w:val="1"/>
      <w:numFmt w:val="bullet"/>
      <w:lvlText w:val=""/>
      <w:lvlJc w:val="left"/>
      <w:pPr>
        <w:ind w:left="7254" w:hanging="360"/>
      </w:pPr>
      <w:rPr>
        <w:rFonts w:ascii="Wingdings" w:hAnsi="Wingdings" w:hint="default"/>
      </w:rPr>
    </w:lvl>
  </w:abstractNum>
  <w:abstractNum w:abstractNumId="15" w15:restartNumberingAfterBreak="0">
    <w:nsid w:val="26B52EE1"/>
    <w:multiLevelType w:val="multilevel"/>
    <w:tmpl w:val="0ED8F866"/>
    <w:lvl w:ilvl="0">
      <w:start w:val="1"/>
      <w:numFmt w:val="upperLetter"/>
      <w:pStyle w:val="ETASlistnum"/>
      <w:lvlText w:val="%1."/>
      <w:lvlJc w:val="left"/>
      <w:pPr>
        <w:ind w:left="1701" w:hanging="283"/>
      </w:pPr>
      <w:rPr>
        <w:rFonts w:hint="default"/>
      </w:rPr>
    </w:lvl>
    <w:lvl w:ilvl="1">
      <w:start w:val="1"/>
      <w:numFmt w:val="lowerLetter"/>
      <w:lvlText w:val="%2."/>
      <w:lvlJc w:val="left"/>
      <w:pPr>
        <w:tabs>
          <w:tab w:val="num" w:pos="1440"/>
        </w:tabs>
        <w:ind w:left="1701" w:hanging="283"/>
      </w:pPr>
      <w:rPr>
        <w:rFonts w:hint="default"/>
      </w:rPr>
    </w:lvl>
    <w:lvl w:ilvl="2">
      <w:start w:val="1"/>
      <w:numFmt w:val="lowerRoman"/>
      <w:lvlText w:val="%3."/>
      <w:lvlJc w:val="right"/>
      <w:pPr>
        <w:tabs>
          <w:tab w:val="num" w:pos="2160"/>
        </w:tabs>
        <w:ind w:left="1701" w:hanging="283"/>
      </w:pPr>
      <w:rPr>
        <w:rFonts w:hint="default"/>
      </w:rPr>
    </w:lvl>
    <w:lvl w:ilvl="3">
      <w:start w:val="1"/>
      <w:numFmt w:val="decimal"/>
      <w:lvlText w:val="%4."/>
      <w:lvlJc w:val="left"/>
      <w:pPr>
        <w:tabs>
          <w:tab w:val="num" w:pos="2880"/>
        </w:tabs>
        <w:ind w:left="1701" w:hanging="283"/>
      </w:pPr>
      <w:rPr>
        <w:rFonts w:hint="default"/>
      </w:rPr>
    </w:lvl>
    <w:lvl w:ilvl="4">
      <w:start w:val="1"/>
      <w:numFmt w:val="lowerLetter"/>
      <w:lvlText w:val="%5."/>
      <w:lvlJc w:val="left"/>
      <w:pPr>
        <w:tabs>
          <w:tab w:val="num" w:pos="3600"/>
        </w:tabs>
        <w:ind w:left="1701" w:hanging="283"/>
      </w:pPr>
      <w:rPr>
        <w:rFonts w:hint="default"/>
      </w:rPr>
    </w:lvl>
    <w:lvl w:ilvl="5">
      <w:start w:val="1"/>
      <w:numFmt w:val="lowerRoman"/>
      <w:lvlText w:val="%6."/>
      <w:lvlJc w:val="right"/>
      <w:pPr>
        <w:tabs>
          <w:tab w:val="num" w:pos="4320"/>
        </w:tabs>
        <w:ind w:left="1701" w:hanging="283"/>
      </w:pPr>
      <w:rPr>
        <w:rFonts w:hint="default"/>
      </w:rPr>
    </w:lvl>
    <w:lvl w:ilvl="6">
      <w:start w:val="1"/>
      <w:numFmt w:val="decimal"/>
      <w:lvlText w:val="%7."/>
      <w:lvlJc w:val="left"/>
      <w:pPr>
        <w:tabs>
          <w:tab w:val="num" w:pos="5040"/>
        </w:tabs>
        <w:ind w:left="1701" w:hanging="283"/>
      </w:pPr>
      <w:rPr>
        <w:rFonts w:hint="default"/>
      </w:rPr>
    </w:lvl>
    <w:lvl w:ilvl="7">
      <w:start w:val="1"/>
      <w:numFmt w:val="lowerLetter"/>
      <w:lvlText w:val="%8."/>
      <w:lvlJc w:val="left"/>
      <w:pPr>
        <w:tabs>
          <w:tab w:val="num" w:pos="5760"/>
        </w:tabs>
        <w:ind w:left="1701" w:hanging="283"/>
      </w:pPr>
      <w:rPr>
        <w:rFonts w:hint="default"/>
      </w:rPr>
    </w:lvl>
    <w:lvl w:ilvl="8">
      <w:start w:val="1"/>
      <w:numFmt w:val="lowerRoman"/>
      <w:lvlText w:val="%9."/>
      <w:lvlJc w:val="right"/>
      <w:pPr>
        <w:tabs>
          <w:tab w:val="num" w:pos="6480"/>
        </w:tabs>
        <w:ind w:left="1701" w:hanging="283"/>
      </w:pPr>
      <w:rPr>
        <w:rFonts w:hint="default"/>
      </w:rPr>
    </w:lvl>
  </w:abstractNum>
  <w:abstractNum w:abstractNumId="16" w15:restartNumberingAfterBreak="0">
    <w:nsid w:val="3A465C13"/>
    <w:multiLevelType w:val="hybridMultilevel"/>
    <w:tmpl w:val="6CB862A6"/>
    <w:lvl w:ilvl="0" w:tplc="E6A04C16">
      <w:start w:val="1"/>
      <w:numFmt w:val="decimal"/>
      <w:lvlText w:val="%1."/>
      <w:lvlJc w:val="left"/>
      <w:pPr>
        <w:ind w:left="1494" w:hanging="360"/>
      </w:pPr>
      <w:rPr>
        <w:rFonts w:hint="default"/>
      </w:rPr>
    </w:lvl>
    <w:lvl w:ilvl="1" w:tplc="04070019" w:tentative="1">
      <w:start w:val="1"/>
      <w:numFmt w:val="lowerLetter"/>
      <w:lvlText w:val="%2."/>
      <w:lvlJc w:val="left"/>
      <w:pPr>
        <w:ind w:left="2214" w:hanging="360"/>
      </w:pPr>
    </w:lvl>
    <w:lvl w:ilvl="2" w:tplc="0407001B" w:tentative="1">
      <w:start w:val="1"/>
      <w:numFmt w:val="lowerRoman"/>
      <w:lvlText w:val="%3."/>
      <w:lvlJc w:val="right"/>
      <w:pPr>
        <w:ind w:left="2934" w:hanging="180"/>
      </w:pPr>
    </w:lvl>
    <w:lvl w:ilvl="3" w:tplc="0407000F" w:tentative="1">
      <w:start w:val="1"/>
      <w:numFmt w:val="decimal"/>
      <w:lvlText w:val="%4."/>
      <w:lvlJc w:val="left"/>
      <w:pPr>
        <w:ind w:left="3654" w:hanging="360"/>
      </w:pPr>
    </w:lvl>
    <w:lvl w:ilvl="4" w:tplc="04070019" w:tentative="1">
      <w:start w:val="1"/>
      <w:numFmt w:val="lowerLetter"/>
      <w:lvlText w:val="%5."/>
      <w:lvlJc w:val="left"/>
      <w:pPr>
        <w:ind w:left="4374" w:hanging="360"/>
      </w:pPr>
    </w:lvl>
    <w:lvl w:ilvl="5" w:tplc="0407001B" w:tentative="1">
      <w:start w:val="1"/>
      <w:numFmt w:val="lowerRoman"/>
      <w:lvlText w:val="%6."/>
      <w:lvlJc w:val="right"/>
      <w:pPr>
        <w:ind w:left="5094" w:hanging="180"/>
      </w:pPr>
    </w:lvl>
    <w:lvl w:ilvl="6" w:tplc="0407000F" w:tentative="1">
      <w:start w:val="1"/>
      <w:numFmt w:val="decimal"/>
      <w:lvlText w:val="%7."/>
      <w:lvlJc w:val="left"/>
      <w:pPr>
        <w:ind w:left="5814" w:hanging="360"/>
      </w:pPr>
    </w:lvl>
    <w:lvl w:ilvl="7" w:tplc="04070019" w:tentative="1">
      <w:start w:val="1"/>
      <w:numFmt w:val="lowerLetter"/>
      <w:lvlText w:val="%8."/>
      <w:lvlJc w:val="left"/>
      <w:pPr>
        <w:ind w:left="6534" w:hanging="360"/>
      </w:pPr>
    </w:lvl>
    <w:lvl w:ilvl="8" w:tplc="0407001B" w:tentative="1">
      <w:start w:val="1"/>
      <w:numFmt w:val="lowerRoman"/>
      <w:lvlText w:val="%9."/>
      <w:lvlJc w:val="right"/>
      <w:pPr>
        <w:ind w:left="7254" w:hanging="180"/>
      </w:pPr>
    </w:lvl>
  </w:abstractNum>
  <w:abstractNum w:abstractNumId="17" w15:restartNumberingAfterBreak="0">
    <w:nsid w:val="3FAB54C7"/>
    <w:multiLevelType w:val="hybridMultilevel"/>
    <w:tmpl w:val="E372083E"/>
    <w:lvl w:ilvl="0" w:tplc="9866E970">
      <w:start w:val="1"/>
      <w:numFmt w:val="bullet"/>
      <w:pStyle w:val="ETAStablelis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D7A0DC0"/>
    <w:multiLevelType w:val="hybridMultilevel"/>
    <w:tmpl w:val="2C7E6B06"/>
    <w:lvl w:ilvl="0" w:tplc="830A7D4C">
      <w:start w:val="1"/>
      <w:numFmt w:val="decimal"/>
      <w:pStyle w:val="ETAStablelistnum"/>
      <w:lvlText w:val="%1."/>
      <w:lvlJc w:val="left"/>
      <w:pPr>
        <w:ind w:left="388"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F250F9C"/>
    <w:multiLevelType w:val="hybridMultilevel"/>
    <w:tmpl w:val="2298A122"/>
    <w:lvl w:ilvl="0" w:tplc="2AFC643E">
      <w:start w:val="1"/>
      <w:numFmt w:val="decimal"/>
      <w:pStyle w:val="ETASlistliterature"/>
      <w:lvlText w:val="[%1]"/>
      <w:lvlJc w:val="left"/>
      <w:pPr>
        <w:ind w:left="3337"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4F570B5"/>
    <w:multiLevelType w:val="singleLevel"/>
    <w:tmpl w:val="EA2C48E2"/>
    <w:lvl w:ilvl="0">
      <w:start w:val="1"/>
      <w:numFmt w:val="bullet"/>
      <w:pStyle w:val="ETAShowto2"/>
      <w:lvlText w:val=""/>
      <w:lvlJc w:val="left"/>
      <w:pPr>
        <w:tabs>
          <w:tab w:val="num" w:pos="3544"/>
        </w:tabs>
        <w:ind w:left="3544" w:hanging="284"/>
      </w:pPr>
      <w:rPr>
        <w:rFonts w:ascii="Symbol" w:hAnsi="Symbol" w:hint="default"/>
      </w:rPr>
    </w:lvl>
  </w:abstractNum>
  <w:abstractNum w:abstractNumId="21" w15:restartNumberingAfterBreak="0">
    <w:nsid w:val="57005346"/>
    <w:multiLevelType w:val="hybridMultilevel"/>
    <w:tmpl w:val="68D2BF06"/>
    <w:lvl w:ilvl="0" w:tplc="AC4421EA">
      <w:start w:val="1"/>
      <w:numFmt w:val="bullet"/>
      <w:pStyle w:val="ETAShowto"/>
      <w:lvlText w:val="­"/>
      <w:lvlJc w:val="left"/>
      <w:pPr>
        <w:ind w:left="2628" w:hanging="360"/>
      </w:pPr>
      <w:rPr>
        <w:rFonts w:ascii="Courier New" w:hAnsi="Courier New"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8840F6D"/>
    <w:multiLevelType w:val="multilevel"/>
    <w:tmpl w:val="650AA012"/>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23" w15:restartNumberingAfterBreak="0">
    <w:nsid w:val="619673AB"/>
    <w:multiLevelType w:val="hybridMultilevel"/>
    <w:tmpl w:val="1CFEA94A"/>
    <w:lvl w:ilvl="0" w:tplc="66647564">
      <w:numFmt w:val="bullet"/>
      <w:lvlText w:val="-"/>
      <w:lvlJc w:val="left"/>
      <w:pPr>
        <w:ind w:left="1794" w:hanging="360"/>
      </w:pPr>
      <w:rPr>
        <w:rFonts w:ascii="Manrope Light" w:eastAsia="Times New Roman" w:hAnsi="Manrope Light" w:cs="Times New Roman" w:hint="default"/>
      </w:rPr>
    </w:lvl>
    <w:lvl w:ilvl="1" w:tplc="04070003" w:tentative="1">
      <w:start w:val="1"/>
      <w:numFmt w:val="bullet"/>
      <w:lvlText w:val="o"/>
      <w:lvlJc w:val="left"/>
      <w:pPr>
        <w:ind w:left="2514" w:hanging="360"/>
      </w:pPr>
      <w:rPr>
        <w:rFonts w:ascii="Courier New" w:hAnsi="Courier New" w:cs="Courier New" w:hint="default"/>
      </w:rPr>
    </w:lvl>
    <w:lvl w:ilvl="2" w:tplc="04070005" w:tentative="1">
      <w:start w:val="1"/>
      <w:numFmt w:val="bullet"/>
      <w:lvlText w:val=""/>
      <w:lvlJc w:val="left"/>
      <w:pPr>
        <w:ind w:left="3234" w:hanging="360"/>
      </w:pPr>
      <w:rPr>
        <w:rFonts w:ascii="Wingdings" w:hAnsi="Wingdings" w:hint="default"/>
      </w:rPr>
    </w:lvl>
    <w:lvl w:ilvl="3" w:tplc="04070001" w:tentative="1">
      <w:start w:val="1"/>
      <w:numFmt w:val="bullet"/>
      <w:lvlText w:val=""/>
      <w:lvlJc w:val="left"/>
      <w:pPr>
        <w:ind w:left="3954" w:hanging="360"/>
      </w:pPr>
      <w:rPr>
        <w:rFonts w:ascii="Symbol" w:hAnsi="Symbol" w:hint="default"/>
      </w:rPr>
    </w:lvl>
    <w:lvl w:ilvl="4" w:tplc="04070003" w:tentative="1">
      <w:start w:val="1"/>
      <w:numFmt w:val="bullet"/>
      <w:lvlText w:val="o"/>
      <w:lvlJc w:val="left"/>
      <w:pPr>
        <w:ind w:left="4674" w:hanging="360"/>
      </w:pPr>
      <w:rPr>
        <w:rFonts w:ascii="Courier New" w:hAnsi="Courier New" w:cs="Courier New" w:hint="default"/>
      </w:rPr>
    </w:lvl>
    <w:lvl w:ilvl="5" w:tplc="04070005" w:tentative="1">
      <w:start w:val="1"/>
      <w:numFmt w:val="bullet"/>
      <w:lvlText w:val=""/>
      <w:lvlJc w:val="left"/>
      <w:pPr>
        <w:ind w:left="5394" w:hanging="360"/>
      </w:pPr>
      <w:rPr>
        <w:rFonts w:ascii="Wingdings" w:hAnsi="Wingdings" w:hint="default"/>
      </w:rPr>
    </w:lvl>
    <w:lvl w:ilvl="6" w:tplc="04070001" w:tentative="1">
      <w:start w:val="1"/>
      <w:numFmt w:val="bullet"/>
      <w:lvlText w:val=""/>
      <w:lvlJc w:val="left"/>
      <w:pPr>
        <w:ind w:left="6114" w:hanging="360"/>
      </w:pPr>
      <w:rPr>
        <w:rFonts w:ascii="Symbol" w:hAnsi="Symbol" w:hint="default"/>
      </w:rPr>
    </w:lvl>
    <w:lvl w:ilvl="7" w:tplc="04070003" w:tentative="1">
      <w:start w:val="1"/>
      <w:numFmt w:val="bullet"/>
      <w:lvlText w:val="o"/>
      <w:lvlJc w:val="left"/>
      <w:pPr>
        <w:ind w:left="6834" w:hanging="360"/>
      </w:pPr>
      <w:rPr>
        <w:rFonts w:ascii="Courier New" w:hAnsi="Courier New" w:cs="Courier New" w:hint="default"/>
      </w:rPr>
    </w:lvl>
    <w:lvl w:ilvl="8" w:tplc="04070005" w:tentative="1">
      <w:start w:val="1"/>
      <w:numFmt w:val="bullet"/>
      <w:lvlText w:val=""/>
      <w:lvlJc w:val="left"/>
      <w:pPr>
        <w:ind w:left="7554" w:hanging="360"/>
      </w:pPr>
      <w:rPr>
        <w:rFonts w:ascii="Wingdings" w:hAnsi="Wingdings" w:hint="default"/>
      </w:rPr>
    </w:lvl>
  </w:abstractNum>
  <w:abstractNum w:abstractNumId="24" w15:restartNumberingAfterBreak="0">
    <w:nsid w:val="619A18FD"/>
    <w:multiLevelType w:val="hybridMultilevel"/>
    <w:tmpl w:val="EC7E4CEC"/>
    <w:lvl w:ilvl="0" w:tplc="BB68FE50">
      <w:start w:val="1"/>
      <w:numFmt w:val="decimal"/>
      <w:lvlText w:val="%1."/>
      <w:lvlJc w:val="left"/>
      <w:pPr>
        <w:ind w:left="1494" w:hanging="360"/>
      </w:pPr>
      <w:rPr>
        <w:rFonts w:hint="default"/>
      </w:rPr>
    </w:lvl>
    <w:lvl w:ilvl="1" w:tplc="04070019" w:tentative="1">
      <w:start w:val="1"/>
      <w:numFmt w:val="lowerLetter"/>
      <w:lvlText w:val="%2."/>
      <w:lvlJc w:val="left"/>
      <w:pPr>
        <w:ind w:left="2214" w:hanging="360"/>
      </w:pPr>
    </w:lvl>
    <w:lvl w:ilvl="2" w:tplc="0407001B" w:tentative="1">
      <w:start w:val="1"/>
      <w:numFmt w:val="lowerRoman"/>
      <w:lvlText w:val="%3."/>
      <w:lvlJc w:val="right"/>
      <w:pPr>
        <w:ind w:left="2934" w:hanging="180"/>
      </w:pPr>
    </w:lvl>
    <w:lvl w:ilvl="3" w:tplc="0407000F" w:tentative="1">
      <w:start w:val="1"/>
      <w:numFmt w:val="decimal"/>
      <w:lvlText w:val="%4."/>
      <w:lvlJc w:val="left"/>
      <w:pPr>
        <w:ind w:left="3654" w:hanging="360"/>
      </w:pPr>
    </w:lvl>
    <w:lvl w:ilvl="4" w:tplc="04070019" w:tentative="1">
      <w:start w:val="1"/>
      <w:numFmt w:val="lowerLetter"/>
      <w:lvlText w:val="%5."/>
      <w:lvlJc w:val="left"/>
      <w:pPr>
        <w:ind w:left="4374" w:hanging="360"/>
      </w:pPr>
    </w:lvl>
    <w:lvl w:ilvl="5" w:tplc="0407001B" w:tentative="1">
      <w:start w:val="1"/>
      <w:numFmt w:val="lowerRoman"/>
      <w:lvlText w:val="%6."/>
      <w:lvlJc w:val="right"/>
      <w:pPr>
        <w:ind w:left="5094" w:hanging="180"/>
      </w:pPr>
    </w:lvl>
    <w:lvl w:ilvl="6" w:tplc="0407000F" w:tentative="1">
      <w:start w:val="1"/>
      <w:numFmt w:val="decimal"/>
      <w:lvlText w:val="%7."/>
      <w:lvlJc w:val="left"/>
      <w:pPr>
        <w:ind w:left="5814" w:hanging="360"/>
      </w:pPr>
    </w:lvl>
    <w:lvl w:ilvl="7" w:tplc="04070019" w:tentative="1">
      <w:start w:val="1"/>
      <w:numFmt w:val="lowerLetter"/>
      <w:lvlText w:val="%8."/>
      <w:lvlJc w:val="left"/>
      <w:pPr>
        <w:ind w:left="6534" w:hanging="360"/>
      </w:pPr>
    </w:lvl>
    <w:lvl w:ilvl="8" w:tplc="0407001B" w:tentative="1">
      <w:start w:val="1"/>
      <w:numFmt w:val="lowerRoman"/>
      <w:lvlText w:val="%9."/>
      <w:lvlJc w:val="right"/>
      <w:pPr>
        <w:ind w:left="7254" w:hanging="180"/>
      </w:pPr>
    </w:lvl>
  </w:abstractNum>
  <w:abstractNum w:abstractNumId="25" w15:restartNumberingAfterBreak="0">
    <w:nsid w:val="64D2121E"/>
    <w:multiLevelType w:val="multilevel"/>
    <w:tmpl w:val="6824AFA6"/>
    <w:lvl w:ilvl="0">
      <w:start w:val="1"/>
      <w:numFmt w:val="decimal"/>
      <w:pStyle w:val="ETAShowtonum"/>
      <w:lvlText w:val="%1."/>
      <w:lvlJc w:val="left"/>
      <w:pPr>
        <w:ind w:left="1701" w:hanging="283"/>
      </w:pPr>
      <w:rPr>
        <w:rFonts w:hint="default"/>
      </w:rPr>
    </w:lvl>
    <w:lvl w:ilvl="1">
      <w:start w:val="1"/>
      <w:numFmt w:val="lowerLetter"/>
      <w:lvlText w:val="%2."/>
      <w:lvlJc w:val="left"/>
      <w:pPr>
        <w:ind w:left="1985" w:hanging="284"/>
      </w:pPr>
      <w:rPr>
        <w:rFonts w:hint="default"/>
      </w:rPr>
    </w:lvl>
    <w:lvl w:ilvl="2">
      <w:start w:val="1"/>
      <w:numFmt w:val="lowerRoman"/>
      <w:lvlText w:val="%3."/>
      <w:lvlJc w:val="right"/>
      <w:pPr>
        <w:ind w:left="4428" w:hanging="180"/>
      </w:pPr>
      <w:rPr>
        <w:rFonts w:hint="default"/>
      </w:rPr>
    </w:lvl>
    <w:lvl w:ilvl="3">
      <w:start w:val="1"/>
      <w:numFmt w:val="decimal"/>
      <w:lvlText w:val="%4."/>
      <w:lvlJc w:val="left"/>
      <w:pPr>
        <w:ind w:left="5148" w:hanging="360"/>
      </w:pPr>
      <w:rPr>
        <w:rFonts w:hint="default"/>
      </w:rPr>
    </w:lvl>
    <w:lvl w:ilvl="4">
      <w:start w:val="1"/>
      <w:numFmt w:val="lowerLetter"/>
      <w:lvlText w:val="%5."/>
      <w:lvlJc w:val="left"/>
      <w:pPr>
        <w:ind w:left="5868" w:hanging="360"/>
      </w:pPr>
      <w:rPr>
        <w:rFonts w:hint="default"/>
      </w:rPr>
    </w:lvl>
    <w:lvl w:ilvl="5">
      <w:start w:val="1"/>
      <w:numFmt w:val="lowerRoman"/>
      <w:lvlText w:val="%6."/>
      <w:lvlJc w:val="right"/>
      <w:pPr>
        <w:ind w:left="6588" w:hanging="180"/>
      </w:pPr>
      <w:rPr>
        <w:rFonts w:hint="default"/>
      </w:rPr>
    </w:lvl>
    <w:lvl w:ilvl="6">
      <w:start w:val="1"/>
      <w:numFmt w:val="decimal"/>
      <w:lvlText w:val="%7."/>
      <w:lvlJc w:val="left"/>
      <w:pPr>
        <w:ind w:left="7308" w:hanging="360"/>
      </w:pPr>
      <w:rPr>
        <w:rFonts w:hint="default"/>
      </w:rPr>
    </w:lvl>
    <w:lvl w:ilvl="7">
      <w:start w:val="1"/>
      <w:numFmt w:val="lowerLetter"/>
      <w:lvlText w:val="%8."/>
      <w:lvlJc w:val="left"/>
      <w:pPr>
        <w:ind w:left="8028" w:hanging="360"/>
      </w:pPr>
      <w:rPr>
        <w:rFonts w:hint="default"/>
      </w:rPr>
    </w:lvl>
    <w:lvl w:ilvl="8">
      <w:start w:val="1"/>
      <w:numFmt w:val="lowerRoman"/>
      <w:lvlText w:val="%9."/>
      <w:lvlJc w:val="right"/>
      <w:pPr>
        <w:ind w:left="8748" w:hanging="180"/>
      </w:pPr>
      <w:rPr>
        <w:rFonts w:hint="default"/>
      </w:rPr>
    </w:lvl>
  </w:abstractNum>
  <w:abstractNum w:abstractNumId="26" w15:restartNumberingAfterBreak="0">
    <w:nsid w:val="675876CE"/>
    <w:multiLevelType w:val="hybridMultilevel"/>
    <w:tmpl w:val="5A922B5A"/>
    <w:lvl w:ilvl="0" w:tplc="CE3C7AE0">
      <w:start w:val="1"/>
      <w:numFmt w:val="lowerRoman"/>
      <w:pStyle w:val="ETAShowto2num"/>
      <w:lvlText w:val="%1."/>
      <w:lvlJc w:val="left"/>
      <w:pPr>
        <w:ind w:left="2061" w:hanging="360"/>
      </w:pPr>
      <w:rPr>
        <w:rFonts w:hint="default"/>
      </w:rPr>
    </w:lvl>
    <w:lvl w:ilvl="1" w:tplc="04070019" w:tentative="1">
      <w:start w:val="1"/>
      <w:numFmt w:val="lowerLetter"/>
      <w:lvlText w:val="%2."/>
      <w:lvlJc w:val="left"/>
      <w:pPr>
        <w:ind w:left="3708" w:hanging="360"/>
      </w:pPr>
    </w:lvl>
    <w:lvl w:ilvl="2" w:tplc="0407001B" w:tentative="1">
      <w:start w:val="1"/>
      <w:numFmt w:val="lowerRoman"/>
      <w:lvlText w:val="%3."/>
      <w:lvlJc w:val="right"/>
      <w:pPr>
        <w:ind w:left="4428" w:hanging="180"/>
      </w:pPr>
    </w:lvl>
    <w:lvl w:ilvl="3" w:tplc="0407000F" w:tentative="1">
      <w:start w:val="1"/>
      <w:numFmt w:val="decimal"/>
      <w:lvlText w:val="%4."/>
      <w:lvlJc w:val="left"/>
      <w:pPr>
        <w:ind w:left="5148" w:hanging="360"/>
      </w:pPr>
    </w:lvl>
    <w:lvl w:ilvl="4" w:tplc="04070019" w:tentative="1">
      <w:start w:val="1"/>
      <w:numFmt w:val="lowerLetter"/>
      <w:lvlText w:val="%5."/>
      <w:lvlJc w:val="left"/>
      <w:pPr>
        <w:ind w:left="5868" w:hanging="360"/>
      </w:pPr>
    </w:lvl>
    <w:lvl w:ilvl="5" w:tplc="0407001B" w:tentative="1">
      <w:start w:val="1"/>
      <w:numFmt w:val="lowerRoman"/>
      <w:lvlText w:val="%6."/>
      <w:lvlJc w:val="right"/>
      <w:pPr>
        <w:ind w:left="6588" w:hanging="180"/>
      </w:pPr>
    </w:lvl>
    <w:lvl w:ilvl="6" w:tplc="0407000F" w:tentative="1">
      <w:start w:val="1"/>
      <w:numFmt w:val="decimal"/>
      <w:lvlText w:val="%7."/>
      <w:lvlJc w:val="left"/>
      <w:pPr>
        <w:ind w:left="7308" w:hanging="360"/>
      </w:pPr>
    </w:lvl>
    <w:lvl w:ilvl="7" w:tplc="04070019" w:tentative="1">
      <w:start w:val="1"/>
      <w:numFmt w:val="lowerLetter"/>
      <w:lvlText w:val="%8."/>
      <w:lvlJc w:val="left"/>
      <w:pPr>
        <w:ind w:left="8028" w:hanging="360"/>
      </w:pPr>
    </w:lvl>
    <w:lvl w:ilvl="8" w:tplc="0407001B" w:tentative="1">
      <w:start w:val="1"/>
      <w:numFmt w:val="lowerRoman"/>
      <w:lvlText w:val="%9."/>
      <w:lvlJc w:val="right"/>
      <w:pPr>
        <w:ind w:left="8748" w:hanging="180"/>
      </w:pPr>
    </w:lvl>
  </w:abstractNum>
  <w:abstractNum w:abstractNumId="27" w15:restartNumberingAfterBreak="0">
    <w:nsid w:val="691057C7"/>
    <w:multiLevelType w:val="hybridMultilevel"/>
    <w:tmpl w:val="1FA2E0FC"/>
    <w:lvl w:ilvl="0" w:tplc="E690D010">
      <w:start w:val="1"/>
      <w:numFmt w:val="bullet"/>
      <w:pStyle w:val="ETAShowtoresult"/>
      <w:lvlText w:val=""/>
      <w:lvlJc w:val="left"/>
      <w:pPr>
        <w:ind w:left="1854" w:hanging="360"/>
      </w:pPr>
      <w:rPr>
        <w:rFonts w:ascii="Wingdings" w:hAnsi="Wingdings" w:hint="default"/>
      </w:rPr>
    </w:lvl>
    <w:lvl w:ilvl="1" w:tplc="04070003" w:tentative="1">
      <w:start w:val="1"/>
      <w:numFmt w:val="bullet"/>
      <w:lvlText w:val="o"/>
      <w:lvlJc w:val="left"/>
      <w:pPr>
        <w:ind w:left="2574" w:hanging="360"/>
      </w:pPr>
      <w:rPr>
        <w:rFonts w:ascii="Courier New" w:hAnsi="Courier New" w:cs="Courier New" w:hint="default"/>
      </w:rPr>
    </w:lvl>
    <w:lvl w:ilvl="2" w:tplc="04070005" w:tentative="1">
      <w:start w:val="1"/>
      <w:numFmt w:val="bullet"/>
      <w:lvlText w:val=""/>
      <w:lvlJc w:val="left"/>
      <w:pPr>
        <w:ind w:left="3294" w:hanging="360"/>
      </w:pPr>
      <w:rPr>
        <w:rFonts w:ascii="Wingdings" w:hAnsi="Wingdings" w:hint="default"/>
      </w:rPr>
    </w:lvl>
    <w:lvl w:ilvl="3" w:tplc="04070001" w:tentative="1">
      <w:start w:val="1"/>
      <w:numFmt w:val="bullet"/>
      <w:lvlText w:val=""/>
      <w:lvlJc w:val="left"/>
      <w:pPr>
        <w:ind w:left="4014" w:hanging="360"/>
      </w:pPr>
      <w:rPr>
        <w:rFonts w:ascii="Symbol" w:hAnsi="Symbol" w:hint="default"/>
      </w:rPr>
    </w:lvl>
    <w:lvl w:ilvl="4" w:tplc="04070003" w:tentative="1">
      <w:start w:val="1"/>
      <w:numFmt w:val="bullet"/>
      <w:lvlText w:val="o"/>
      <w:lvlJc w:val="left"/>
      <w:pPr>
        <w:ind w:left="4734" w:hanging="360"/>
      </w:pPr>
      <w:rPr>
        <w:rFonts w:ascii="Courier New" w:hAnsi="Courier New" w:cs="Courier New" w:hint="default"/>
      </w:rPr>
    </w:lvl>
    <w:lvl w:ilvl="5" w:tplc="04070005" w:tentative="1">
      <w:start w:val="1"/>
      <w:numFmt w:val="bullet"/>
      <w:lvlText w:val=""/>
      <w:lvlJc w:val="left"/>
      <w:pPr>
        <w:ind w:left="5454" w:hanging="360"/>
      </w:pPr>
      <w:rPr>
        <w:rFonts w:ascii="Wingdings" w:hAnsi="Wingdings" w:hint="default"/>
      </w:rPr>
    </w:lvl>
    <w:lvl w:ilvl="6" w:tplc="04070001" w:tentative="1">
      <w:start w:val="1"/>
      <w:numFmt w:val="bullet"/>
      <w:lvlText w:val=""/>
      <w:lvlJc w:val="left"/>
      <w:pPr>
        <w:ind w:left="6174" w:hanging="360"/>
      </w:pPr>
      <w:rPr>
        <w:rFonts w:ascii="Symbol" w:hAnsi="Symbol" w:hint="default"/>
      </w:rPr>
    </w:lvl>
    <w:lvl w:ilvl="7" w:tplc="04070003" w:tentative="1">
      <w:start w:val="1"/>
      <w:numFmt w:val="bullet"/>
      <w:lvlText w:val="o"/>
      <w:lvlJc w:val="left"/>
      <w:pPr>
        <w:ind w:left="6894" w:hanging="360"/>
      </w:pPr>
      <w:rPr>
        <w:rFonts w:ascii="Courier New" w:hAnsi="Courier New" w:cs="Courier New" w:hint="default"/>
      </w:rPr>
    </w:lvl>
    <w:lvl w:ilvl="8" w:tplc="04070005" w:tentative="1">
      <w:start w:val="1"/>
      <w:numFmt w:val="bullet"/>
      <w:lvlText w:val=""/>
      <w:lvlJc w:val="left"/>
      <w:pPr>
        <w:ind w:left="7614" w:hanging="360"/>
      </w:pPr>
      <w:rPr>
        <w:rFonts w:ascii="Wingdings" w:hAnsi="Wingdings" w:hint="default"/>
      </w:rPr>
    </w:lvl>
  </w:abstractNum>
  <w:abstractNum w:abstractNumId="28" w15:restartNumberingAfterBreak="0">
    <w:nsid w:val="6C3926A5"/>
    <w:multiLevelType w:val="multilevel"/>
    <w:tmpl w:val="757C95FE"/>
    <w:lvl w:ilvl="0">
      <w:start w:val="1"/>
      <w:numFmt w:val="decimal"/>
      <w:lvlText w:val="%1."/>
      <w:lvlJc w:val="left"/>
      <w:pPr>
        <w:ind w:left="2988" w:hanging="360"/>
      </w:pPr>
    </w:lvl>
    <w:lvl w:ilvl="1">
      <w:start w:val="1"/>
      <w:numFmt w:val="lowerLetter"/>
      <w:lvlText w:val="%2."/>
      <w:lvlJc w:val="left"/>
      <w:pPr>
        <w:ind w:left="3708" w:hanging="360"/>
      </w:pPr>
    </w:lvl>
    <w:lvl w:ilvl="2">
      <w:start w:val="1"/>
      <w:numFmt w:val="lowerRoman"/>
      <w:lvlText w:val="%3."/>
      <w:lvlJc w:val="right"/>
      <w:pPr>
        <w:ind w:left="4428" w:hanging="180"/>
      </w:pPr>
    </w:lvl>
    <w:lvl w:ilvl="3">
      <w:start w:val="1"/>
      <w:numFmt w:val="decimal"/>
      <w:lvlText w:val="%4."/>
      <w:lvlJc w:val="left"/>
      <w:pPr>
        <w:ind w:left="5148" w:hanging="360"/>
      </w:pPr>
    </w:lvl>
    <w:lvl w:ilvl="4">
      <w:start w:val="1"/>
      <w:numFmt w:val="lowerLetter"/>
      <w:lvlText w:val="%5."/>
      <w:lvlJc w:val="left"/>
      <w:pPr>
        <w:ind w:left="5868" w:hanging="360"/>
      </w:pPr>
    </w:lvl>
    <w:lvl w:ilvl="5">
      <w:start w:val="1"/>
      <w:numFmt w:val="lowerRoman"/>
      <w:lvlText w:val="%6."/>
      <w:lvlJc w:val="right"/>
      <w:pPr>
        <w:ind w:left="6588" w:hanging="180"/>
      </w:pPr>
    </w:lvl>
    <w:lvl w:ilvl="6">
      <w:start w:val="1"/>
      <w:numFmt w:val="decimal"/>
      <w:lvlText w:val="%7."/>
      <w:lvlJc w:val="left"/>
      <w:pPr>
        <w:ind w:left="7308" w:hanging="360"/>
      </w:pPr>
    </w:lvl>
    <w:lvl w:ilvl="7">
      <w:start w:val="1"/>
      <w:numFmt w:val="lowerLetter"/>
      <w:lvlText w:val="%8."/>
      <w:lvlJc w:val="left"/>
      <w:pPr>
        <w:ind w:left="8028" w:hanging="360"/>
      </w:pPr>
    </w:lvl>
    <w:lvl w:ilvl="8">
      <w:start w:val="1"/>
      <w:numFmt w:val="lowerRoman"/>
      <w:lvlText w:val="%9."/>
      <w:lvlJc w:val="right"/>
      <w:pPr>
        <w:ind w:left="8748" w:hanging="180"/>
      </w:pPr>
    </w:lvl>
  </w:abstractNum>
  <w:abstractNum w:abstractNumId="29" w15:restartNumberingAfterBreak="0">
    <w:nsid w:val="7D9A4EAE"/>
    <w:multiLevelType w:val="hybridMultilevel"/>
    <w:tmpl w:val="A7DC2FDC"/>
    <w:lvl w:ilvl="0" w:tplc="DAEC1108">
      <w:start w:val="1"/>
      <w:numFmt w:val="lowerLetter"/>
      <w:pStyle w:val="ETASlist2num"/>
      <w:lvlText w:val="%1."/>
      <w:lvlJc w:val="left"/>
      <w:pPr>
        <w:ind w:left="2912" w:hanging="360"/>
      </w:pPr>
      <w:rPr>
        <w:rFonts w:hint="default"/>
        <w:b w:val="0"/>
        <w:i w:val="0"/>
        <w:sz w:val="18"/>
        <w:szCs w:val="18"/>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2056734764">
    <w:abstractNumId w:val="22"/>
  </w:num>
  <w:num w:numId="2" w16cid:durableId="657926341">
    <w:abstractNumId w:val="9"/>
  </w:num>
  <w:num w:numId="3" w16cid:durableId="667900549">
    <w:abstractNumId w:val="7"/>
  </w:num>
  <w:num w:numId="4" w16cid:durableId="699210173">
    <w:abstractNumId w:val="6"/>
  </w:num>
  <w:num w:numId="5" w16cid:durableId="686834922">
    <w:abstractNumId w:val="5"/>
  </w:num>
  <w:num w:numId="6" w16cid:durableId="15738302">
    <w:abstractNumId w:val="4"/>
  </w:num>
  <w:num w:numId="7" w16cid:durableId="655498586">
    <w:abstractNumId w:val="8"/>
  </w:num>
  <w:num w:numId="8" w16cid:durableId="1033535260">
    <w:abstractNumId w:val="3"/>
  </w:num>
  <w:num w:numId="9" w16cid:durableId="1359625728">
    <w:abstractNumId w:val="2"/>
  </w:num>
  <w:num w:numId="10" w16cid:durableId="2137871371">
    <w:abstractNumId w:val="1"/>
  </w:num>
  <w:num w:numId="11" w16cid:durableId="2083943584">
    <w:abstractNumId w:val="0"/>
  </w:num>
  <w:num w:numId="12" w16cid:durableId="2053311497">
    <w:abstractNumId w:val="10"/>
  </w:num>
  <w:num w:numId="13" w16cid:durableId="875123458">
    <w:abstractNumId w:val="15"/>
  </w:num>
  <w:num w:numId="14" w16cid:durableId="1925454679">
    <w:abstractNumId w:val="19"/>
  </w:num>
  <w:num w:numId="15" w16cid:durableId="263613758">
    <w:abstractNumId w:val="12"/>
  </w:num>
  <w:num w:numId="16" w16cid:durableId="1657763961">
    <w:abstractNumId w:val="29"/>
  </w:num>
  <w:num w:numId="17" w16cid:durableId="409810344">
    <w:abstractNumId w:val="21"/>
  </w:num>
  <w:num w:numId="18" w16cid:durableId="1588466828">
    <w:abstractNumId w:val="20"/>
  </w:num>
  <w:num w:numId="19" w16cid:durableId="329604779">
    <w:abstractNumId w:val="12"/>
  </w:num>
  <w:num w:numId="20" w16cid:durableId="295844020">
    <w:abstractNumId w:val="17"/>
  </w:num>
  <w:num w:numId="21" w16cid:durableId="1325468891">
    <w:abstractNumId w:val="25"/>
  </w:num>
  <w:num w:numId="22" w16cid:durableId="1188367566">
    <w:abstractNumId w:val="25"/>
    <w:lvlOverride w:ilvl="0">
      <w:startOverride w:val="1"/>
    </w:lvlOverride>
  </w:num>
  <w:num w:numId="23" w16cid:durableId="938488367">
    <w:abstractNumId w:val="28"/>
  </w:num>
  <w:num w:numId="24" w16cid:durableId="1600720773">
    <w:abstractNumId w:val="25"/>
  </w:num>
  <w:num w:numId="25" w16cid:durableId="1549754976">
    <w:abstractNumId w:val="25"/>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5178701">
    <w:abstractNumId w:val="25"/>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8949082">
    <w:abstractNumId w:val="25"/>
  </w:num>
  <w:num w:numId="28" w16cid:durableId="9322812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6233935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94876586">
    <w:abstractNumId w:val="27"/>
  </w:num>
  <w:num w:numId="31" w16cid:durableId="168921549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59027247">
    <w:abstractNumId w:val="26"/>
  </w:num>
  <w:num w:numId="33" w16cid:durableId="1756200789">
    <w:abstractNumId w:val="26"/>
    <w:lvlOverride w:ilvl="0">
      <w:startOverride w:val="1"/>
    </w:lvlOverride>
  </w:num>
  <w:num w:numId="34" w16cid:durableId="94523846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70352152">
    <w:abstractNumId w:val="29"/>
    <w:lvlOverride w:ilvl="0">
      <w:startOverride w:val="1"/>
    </w:lvlOverride>
  </w:num>
  <w:num w:numId="36" w16cid:durableId="187063192">
    <w:abstractNumId w:val="18"/>
  </w:num>
  <w:num w:numId="37" w16cid:durableId="1550605999">
    <w:abstractNumId w:val="18"/>
    <w:lvlOverride w:ilvl="0">
      <w:startOverride w:val="1"/>
    </w:lvlOverride>
  </w:num>
  <w:num w:numId="38" w16cid:durableId="966160359">
    <w:abstractNumId w:val="18"/>
    <w:lvlOverride w:ilvl="0">
      <w:startOverride w:val="1"/>
    </w:lvlOverride>
  </w:num>
  <w:num w:numId="39" w16cid:durableId="137304252">
    <w:abstractNumId w:val="11"/>
  </w:num>
  <w:num w:numId="40" w16cid:durableId="1523860258">
    <w:abstractNumId w:val="18"/>
    <w:lvlOverride w:ilvl="0">
      <w:startOverride w:val="1"/>
    </w:lvlOverride>
  </w:num>
  <w:num w:numId="41" w16cid:durableId="157889819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4223821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99043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8197210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13021486">
    <w:abstractNumId w:val="26"/>
    <w:lvlOverride w:ilvl="0">
      <w:startOverride w:val="1"/>
    </w:lvlOverride>
  </w:num>
  <w:num w:numId="46" w16cid:durableId="2090804153">
    <w:abstractNumId w:val="13"/>
  </w:num>
  <w:num w:numId="47" w16cid:durableId="2118986249">
    <w:abstractNumId w:val="14"/>
  </w:num>
  <w:num w:numId="48" w16cid:durableId="1983733895">
    <w:abstractNumId w:val="24"/>
  </w:num>
  <w:num w:numId="49" w16cid:durableId="276983127">
    <w:abstractNumId w:val="16"/>
  </w:num>
  <w:num w:numId="50" w16cid:durableId="103719675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attachedTemplate r:id="rId1"/>
  <w:stylePaneSortMethod w:val="0000"/>
  <w:defaultTabStop w:val="720"/>
  <w:autoHyphenation/>
  <w:hyphenationZone w:val="425"/>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02B45"/>
    <w:rsid w:val="00002B45"/>
    <w:rsid w:val="00012021"/>
    <w:rsid w:val="000128AE"/>
    <w:rsid w:val="00012A80"/>
    <w:rsid w:val="00012E0A"/>
    <w:rsid w:val="00013F03"/>
    <w:rsid w:val="00015F8A"/>
    <w:rsid w:val="00016792"/>
    <w:rsid w:val="00024747"/>
    <w:rsid w:val="000303C1"/>
    <w:rsid w:val="0003479B"/>
    <w:rsid w:val="000402F2"/>
    <w:rsid w:val="00045C02"/>
    <w:rsid w:val="00050C73"/>
    <w:rsid w:val="00052B0F"/>
    <w:rsid w:val="000539FB"/>
    <w:rsid w:val="000570D9"/>
    <w:rsid w:val="0005730A"/>
    <w:rsid w:val="00060C24"/>
    <w:rsid w:val="000646C8"/>
    <w:rsid w:val="0006540A"/>
    <w:rsid w:val="000665B5"/>
    <w:rsid w:val="00072D6A"/>
    <w:rsid w:val="0007423C"/>
    <w:rsid w:val="000747A4"/>
    <w:rsid w:val="00077735"/>
    <w:rsid w:val="00077928"/>
    <w:rsid w:val="00082102"/>
    <w:rsid w:val="00082D30"/>
    <w:rsid w:val="00082D35"/>
    <w:rsid w:val="00086755"/>
    <w:rsid w:val="000A1F5D"/>
    <w:rsid w:val="000A243A"/>
    <w:rsid w:val="000A4E66"/>
    <w:rsid w:val="000B0B35"/>
    <w:rsid w:val="000B0F37"/>
    <w:rsid w:val="000B4ADF"/>
    <w:rsid w:val="000C3EFE"/>
    <w:rsid w:val="000C7F8A"/>
    <w:rsid w:val="000D02F5"/>
    <w:rsid w:val="000D366C"/>
    <w:rsid w:val="000D517C"/>
    <w:rsid w:val="000E52F1"/>
    <w:rsid w:val="000E584A"/>
    <w:rsid w:val="000E6401"/>
    <w:rsid w:val="000E6C1F"/>
    <w:rsid w:val="000E78E6"/>
    <w:rsid w:val="000E7ACE"/>
    <w:rsid w:val="000F3290"/>
    <w:rsid w:val="000F63E3"/>
    <w:rsid w:val="0010063C"/>
    <w:rsid w:val="001039BB"/>
    <w:rsid w:val="001064F4"/>
    <w:rsid w:val="00106F68"/>
    <w:rsid w:val="001164CD"/>
    <w:rsid w:val="00122332"/>
    <w:rsid w:val="00132997"/>
    <w:rsid w:val="00132A21"/>
    <w:rsid w:val="00143F73"/>
    <w:rsid w:val="00150134"/>
    <w:rsid w:val="00152D7B"/>
    <w:rsid w:val="00156FE5"/>
    <w:rsid w:val="00172B8B"/>
    <w:rsid w:val="001730DA"/>
    <w:rsid w:val="001833E2"/>
    <w:rsid w:val="001841A4"/>
    <w:rsid w:val="001861E0"/>
    <w:rsid w:val="0019198E"/>
    <w:rsid w:val="00192F79"/>
    <w:rsid w:val="0019432E"/>
    <w:rsid w:val="00196144"/>
    <w:rsid w:val="001961C8"/>
    <w:rsid w:val="001A282D"/>
    <w:rsid w:val="001A5AE7"/>
    <w:rsid w:val="001A6E12"/>
    <w:rsid w:val="001B5C2F"/>
    <w:rsid w:val="001B6482"/>
    <w:rsid w:val="001B7FC7"/>
    <w:rsid w:val="001D0A5E"/>
    <w:rsid w:val="001D20E4"/>
    <w:rsid w:val="001D78F3"/>
    <w:rsid w:val="001E7E28"/>
    <w:rsid w:val="001F06F9"/>
    <w:rsid w:val="001F2B93"/>
    <w:rsid w:val="00201843"/>
    <w:rsid w:val="00201DEC"/>
    <w:rsid w:val="00206F4D"/>
    <w:rsid w:val="0021029F"/>
    <w:rsid w:val="002127EB"/>
    <w:rsid w:val="002152EA"/>
    <w:rsid w:val="002155C7"/>
    <w:rsid w:val="00216357"/>
    <w:rsid w:val="00216D19"/>
    <w:rsid w:val="00220A2E"/>
    <w:rsid w:val="00222C54"/>
    <w:rsid w:val="00227457"/>
    <w:rsid w:val="002275C4"/>
    <w:rsid w:val="00227AAB"/>
    <w:rsid w:val="00227EB8"/>
    <w:rsid w:val="00235570"/>
    <w:rsid w:val="0023786C"/>
    <w:rsid w:val="00242D3C"/>
    <w:rsid w:val="002442A9"/>
    <w:rsid w:val="00246489"/>
    <w:rsid w:val="00247BA7"/>
    <w:rsid w:val="00252713"/>
    <w:rsid w:val="00265552"/>
    <w:rsid w:val="00267056"/>
    <w:rsid w:val="0026761D"/>
    <w:rsid w:val="002746F0"/>
    <w:rsid w:val="00274B0B"/>
    <w:rsid w:val="00285C6E"/>
    <w:rsid w:val="0028792D"/>
    <w:rsid w:val="002949F0"/>
    <w:rsid w:val="00295B0B"/>
    <w:rsid w:val="002A0D0B"/>
    <w:rsid w:val="002B256D"/>
    <w:rsid w:val="002D2CE5"/>
    <w:rsid w:val="002D61B6"/>
    <w:rsid w:val="002D62B4"/>
    <w:rsid w:val="002E48DC"/>
    <w:rsid w:val="002F1565"/>
    <w:rsid w:val="002F1F84"/>
    <w:rsid w:val="002F311D"/>
    <w:rsid w:val="002F3BED"/>
    <w:rsid w:val="00302349"/>
    <w:rsid w:val="003121E2"/>
    <w:rsid w:val="00313A05"/>
    <w:rsid w:val="00315787"/>
    <w:rsid w:val="00321B26"/>
    <w:rsid w:val="00327A60"/>
    <w:rsid w:val="00331A79"/>
    <w:rsid w:val="00335401"/>
    <w:rsid w:val="00337D73"/>
    <w:rsid w:val="00344A31"/>
    <w:rsid w:val="00347E51"/>
    <w:rsid w:val="00353A37"/>
    <w:rsid w:val="00355ADC"/>
    <w:rsid w:val="00360107"/>
    <w:rsid w:val="00361FDB"/>
    <w:rsid w:val="00380761"/>
    <w:rsid w:val="00381F0E"/>
    <w:rsid w:val="0038285B"/>
    <w:rsid w:val="0039498D"/>
    <w:rsid w:val="003A0A04"/>
    <w:rsid w:val="003A0D4B"/>
    <w:rsid w:val="003A2AB7"/>
    <w:rsid w:val="003A4AC1"/>
    <w:rsid w:val="003A4DE7"/>
    <w:rsid w:val="003B1384"/>
    <w:rsid w:val="003B1E08"/>
    <w:rsid w:val="003B2836"/>
    <w:rsid w:val="003C3319"/>
    <w:rsid w:val="003C5179"/>
    <w:rsid w:val="003C5F89"/>
    <w:rsid w:val="003D5B15"/>
    <w:rsid w:val="003D755B"/>
    <w:rsid w:val="003E3D47"/>
    <w:rsid w:val="003F0BAA"/>
    <w:rsid w:val="003F33F1"/>
    <w:rsid w:val="003F3EBD"/>
    <w:rsid w:val="00402860"/>
    <w:rsid w:val="0041175A"/>
    <w:rsid w:val="00412668"/>
    <w:rsid w:val="00415D74"/>
    <w:rsid w:val="004163C0"/>
    <w:rsid w:val="004201D4"/>
    <w:rsid w:val="004202E2"/>
    <w:rsid w:val="0042127A"/>
    <w:rsid w:val="0042304D"/>
    <w:rsid w:val="004248AE"/>
    <w:rsid w:val="00432E25"/>
    <w:rsid w:val="0043633D"/>
    <w:rsid w:val="00436AAF"/>
    <w:rsid w:val="00453584"/>
    <w:rsid w:val="0045623A"/>
    <w:rsid w:val="004719CF"/>
    <w:rsid w:val="004761E6"/>
    <w:rsid w:val="00476379"/>
    <w:rsid w:val="004770C0"/>
    <w:rsid w:val="00477AD8"/>
    <w:rsid w:val="00482EBE"/>
    <w:rsid w:val="00484F42"/>
    <w:rsid w:val="004941F4"/>
    <w:rsid w:val="004949C2"/>
    <w:rsid w:val="0049692B"/>
    <w:rsid w:val="00496B4D"/>
    <w:rsid w:val="00497A78"/>
    <w:rsid w:val="004A183E"/>
    <w:rsid w:val="004A4E9C"/>
    <w:rsid w:val="004A790B"/>
    <w:rsid w:val="004B083B"/>
    <w:rsid w:val="004B311B"/>
    <w:rsid w:val="004B362D"/>
    <w:rsid w:val="004B6D22"/>
    <w:rsid w:val="004C185C"/>
    <w:rsid w:val="004C6A37"/>
    <w:rsid w:val="004D2B74"/>
    <w:rsid w:val="004D3BB6"/>
    <w:rsid w:val="004D6A28"/>
    <w:rsid w:val="004F0498"/>
    <w:rsid w:val="004F4D5D"/>
    <w:rsid w:val="005022CA"/>
    <w:rsid w:val="00507CA3"/>
    <w:rsid w:val="005153B5"/>
    <w:rsid w:val="005220DF"/>
    <w:rsid w:val="005226C7"/>
    <w:rsid w:val="00527A82"/>
    <w:rsid w:val="005345E1"/>
    <w:rsid w:val="00551747"/>
    <w:rsid w:val="005559EC"/>
    <w:rsid w:val="00557DEB"/>
    <w:rsid w:val="005608D9"/>
    <w:rsid w:val="005628F6"/>
    <w:rsid w:val="00570241"/>
    <w:rsid w:val="00571059"/>
    <w:rsid w:val="00574598"/>
    <w:rsid w:val="0057492E"/>
    <w:rsid w:val="00577C49"/>
    <w:rsid w:val="005823AF"/>
    <w:rsid w:val="00582937"/>
    <w:rsid w:val="005909F4"/>
    <w:rsid w:val="005915C9"/>
    <w:rsid w:val="005A62F6"/>
    <w:rsid w:val="005B20CB"/>
    <w:rsid w:val="005B3BA0"/>
    <w:rsid w:val="005C2328"/>
    <w:rsid w:val="005C6263"/>
    <w:rsid w:val="005D6318"/>
    <w:rsid w:val="005E4A2D"/>
    <w:rsid w:val="005E6A25"/>
    <w:rsid w:val="005F43C2"/>
    <w:rsid w:val="005F497E"/>
    <w:rsid w:val="005F4F5C"/>
    <w:rsid w:val="005F509E"/>
    <w:rsid w:val="005F6C11"/>
    <w:rsid w:val="005F6E04"/>
    <w:rsid w:val="005F705F"/>
    <w:rsid w:val="00603A46"/>
    <w:rsid w:val="006062BE"/>
    <w:rsid w:val="00615DB2"/>
    <w:rsid w:val="006162CC"/>
    <w:rsid w:val="006204E2"/>
    <w:rsid w:val="00633D51"/>
    <w:rsid w:val="0063581B"/>
    <w:rsid w:val="0063662E"/>
    <w:rsid w:val="006637FF"/>
    <w:rsid w:val="00670A9D"/>
    <w:rsid w:val="006845A2"/>
    <w:rsid w:val="006853CA"/>
    <w:rsid w:val="00685B87"/>
    <w:rsid w:val="00690027"/>
    <w:rsid w:val="00690B59"/>
    <w:rsid w:val="0069152E"/>
    <w:rsid w:val="00697001"/>
    <w:rsid w:val="006974C1"/>
    <w:rsid w:val="006A3BBF"/>
    <w:rsid w:val="006A56FC"/>
    <w:rsid w:val="006B1940"/>
    <w:rsid w:val="006B19F6"/>
    <w:rsid w:val="006B75DB"/>
    <w:rsid w:val="006C0024"/>
    <w:rsid w:val="006C28CD"/>
    <w:rsid w:val="006C5730"/>
    <w:rsid w:val="006C69B6"/>
    <w:rsid w:val="006C7A96"/>
    <w:rsid w:val="006D3749"/>
    <w:rsid w:val="006D5D0F"/>
    <w:rsid w:val="006D6DE0"/>
    <w:rsid w:val="006E31DB"/>
    <w:rsid w:val="006F475F"/>
    <w:rsid w:val="006F7A53"/>
    <w:rsid w:val="007014BE"/>
    <w:rsid w:val="00702D6C"/>
    <w:rsid w:val="00714E39"/>
    <w:rsid w:val="00714FE6"/>
    <w:rsid w:val="007173C7"/>
    <w:rsid w:val="00717AD6"/>
    <w:rsid w:val="00720411"/>
    <w:rsid w:val="00721A3F"/>
    <w:rsid w:val="007220C3"/>
    <w:rsid w:val="00722F64"/>
    <w:rsid w:val="00723444"/>
    <w:rsid w:val="007235C0"/>
    <w:rsid w:val="00725A9B"/>
    <w:rsid w:val="00726B42"/>
    <w:rsid w:val="0073749B"/>
    <w:rsid w:val="00740109"/>
    <w:rsid w:val="00746C62"/>
    <w:rsid w:val="007473CF"/>
    <w:rsid w:val="00752AE5"/>
    <w:rsid w:val="00753FC5"/>
    <w:rsid w:val="00756C98"/>
    <w:rsid w:val="00756D97"/>
    <w:rsid w:val="007640B5"/>
    <w:rsid w:val="00775703"/>
    <w:rsid w:val="0077600F"/>
    <w:rsid w:val="0078288A"/>
    <w:rsid w:val="00786EC7"/>
    <w:rsid w:val="0079097E"/>
    <w:rsid w:val="00790D9F"/>
    <w:rsid w:val="00791010"/>
    <w:rsid w:val="007924EA"/>
    <w:rsid w:val="007966E0"/>
    <w:rsid w:val="007A24E5"/>
    <w:rsid w:val="007A42BA"/>
    <w:rsid w:val="007A6A01"/>
    <w:rsid w:val="007B346D"/>
    <w:rsid w:val="007B7141"/>
    <w:rsid w:val="007C1A04"/>
    <w:rsid w:val="007C550C"/>
    <w:rsid w:val="007D1CDA"/>
    <w:rsid w:val="007D448A"/>
    <w:rsid w:val="007D5740"/>
    <w:rsid w:val="007D58BF"/>
    <w:rsid w:val="007D671E"/>
    <w:rsid w:val="007F4A12"/>
    <w:rsid w:val="007F6449"/>
    <w:rsid w:val="0080060B"/>
    <w:rsid w:val="00806E6C"/>
    <w:rsid w:val="00810573"/>
    <w:rsid w:val="0081356C"/>
    <w:rsid w:val="00820BB1"/>
    <w:rsid w:val="008237F1"/>
    <w:rsid w:val="0082563C"/>
    <w:rsid w:val="00832254"/>
    <w:rsid w:val="00834DBA"/>
    <w:rsid w:val="0084788D"/>
    <w:rsid w:val="00847A66"/>
    <w:rsid w:val="00847D4F"/>
    <w:rsid w:val="00853198"/>
    <w:rsid w:val="00854CA7"/>
    <w:rsid w:val="008555BA"/>
    <w:rsid w:val="00856285"/>
    <w:rsid w:val="00880364"/>
    <w:rsid w:val="00884CB5"/>
    <w:rsid w:val="00890550"/>
    <w:rsid w:val="00892904"/>
    <w:rsid w:val="008A17DD"/>
    <w:rsid w:val="008A5E04"/>
    <w:rsid w:val="008B2AC5"/>
    <w:rsid w:val="008C0290"/>
    <w:rsid w:val="008C46A2"/>
    <w:rsid w:val="008C4A1C"/>
    <w:rsid w:val="008C62ED"/>
    <w:rsid w:val="008C7CCA"/>
    <w:rsid w:val="008D1F82"/>
    <w:rsid w:val="008D22AC"/>
    <w:rsid w:val="008D3D31"/>
    <w:rsid w:val="008E0B8E"/>
    <w:rsid w:val="008F0763"/>
    <w:rsid w:val="008F1D26"/>
    <w:rsid w:val="008F4906"/>
    <w:rsid w:val="008F62C8"/>
    <w:rsid w:val="00904C65"/>
    <w:rsid w:val="009067AF"/>
    <w:rsid w:val="0090734B"/>
    <w:rsid w:val="00910255"/>
    <w:rsid w:val="009155E8"/>
    <w:rsid w:val="009157C1"/>
    <w:rsid w:val="009168E8"/>
    <w:rsid w:val="0092078A"/>
    <w:rsid w:val="00920A69"/>
    <w:rsid w:val="00924911"/>
    <w:rsid w:val="009323FE"/>
    <w:rsid w:val="009331A5"/>
    <w:rsid w:val="00941E74"/>
    <w:rsid w:val="00952E8B"/>
    <w:rsid w:val="00953DD7"/>
    <w:rsid w:val="00954106"/>
    <w:rsid w:val="00963D98"/>
    <w:rsid w:val="00967D5D"/>
    <w:rsid w:val="00972928"/>
    <w:rsid w:val="00980EB7"/>
    <w:rsid w:val="00986B33"/>
    <w:rsid w:val="00990CD8"/>
    <w:rsid w:val="00991B76"/>
    <w:rsid w:val="00992829"/>
    <w:rsid w:val="00992B81"/>
    <w:rsid w:val="009A37CF"/>
    <w:rsid w:val="009B0653"/>
    <w:rsid w:val="009B07B0"/>
    <w:rsid w:val="009B2CEE"/>
    <w:rsid w:val="009B3AC0"/>
    <w:rsid w:val="009B5140"/>
    <w:rsid w:val="009B5510"/>
    <w:rsid w:val="009C0D09"/>
    <w:rsid w:val="009C1C73"/>
    <w:rsid w:val="009C27D3"/>
    <w:rsid w:val="009C4D2B"/>
    <w:rsid w:val="009D5B04"/>
    <w:rsid w:val="009D678E"/>
    <w:rsid w:val="009E0D66"/>
    <w:rsid w:val="009E5197"/>
    <w:rsid w:val="009E56AC"/>
    <w:rsid w:val="009E5875"/>
    <w:rsid w:val="009E621F"/>
    <w:rsid w:val="009E6C5C"/>
    <w:rsid w:val="009E73CC"/>
    <w:rsid w:val="009E7801"/>
    <w:rsid w:val="009E79DE"/>
    <w:rsid w:val="009F7E8F"/>
    <w:rsid w:val="00A03498"/>
    <w:rsid w:val="00A03EA0"/>
    <w:rsid w:val="00A053B3"/>
    <w:rsid w:val="00A0752F"/>
    <w:rsid w:val="00A07934"/>
    <w:rsid w:val="00A1450F"/>
    <w:rsid w:val="00A20EF3"/>
    <w:rsid w:val="00A219B6"/>
    <w:rsid w:val="00A24A30"/>
    <w:rsid w:val="00A259E2"/>
    <w:rsid w:val="00A26BFC"/>
    <w:rsid w:val="00A27834"/>
    <w:rsid w:val="00A27CCE"/>
    <w:rsid w:val="00A30399"/>
    <w:rsid w:val="00A306D8"/>
    <w:rsid w:val="00A35CBE"/>
    <w:rsid w:val="00A375EA"/>
    <w:rsid w:val="00A4000F"/>
    <w:rsid w:val="00A40955"/>
    <w:rsid w:val="00A40BF1"/>
    <w:rsid w:val="00A43DCB"/>
    <w:rsid w:val="00A44A54"/>
    <w:rsid w:val="00A47CF1"/>
    <w:rsid w:val="00A51439"/>
    <w:rsid w:val="00A644AB"/>
    <w:rsid w:val="00A730B3"/>
    <w:rsid w:val="00A80B41"/>
    <w:rsid w:val="00A842BF"/>
    <w:rsid w:val="00A85E37"/>
    <w:rsid w:val="00A9152D"/>
    <w:rsid w:val="00AA054E"/>
    <w:rsid w:val="00AA50E1"/>
    <w:rsid w:val="00AB23BA"/>
    <w:rsid w:val="00AC08C9"/>
    <w:rsid w:val="00AC2C87"/>
    <w:rsid w:val="00AD2B95"/>
    <w:rsid w:val="00AD7521"/>
    <w:rsid w:val="00AE5ED3"/>
    <w:rsid w:val="00AE7838"/>
    <w:rsid w:val="00AF019A"/>
    <w:rsid w:val="00AF6247"/>
    <w:rsid w:val="00AF6E2B"/>
    <w:rsid w:val="00B225AE"/>
    <w:rsid w:val="00B22ECF"/>
    <w:rsid w:val="00B2357F"/>
    <w:rsid w:val="00B377B2"/>
    <w:rsid w:val="00B40331"/>
    <w:rsid w:val="00B504BE"/>
    <w:rsid w:val="00B67301"/>
    <w:rsid w:val="00B7585F"/>
    <w:rsid w:val="00B8039A"/>
    <w:rsid w:val="00B94A47"/>
    <w:rsid w:val="00B954EE"/>
    <w:rsid w:val="00B979D4"/>
    <w:rsid w:val="00BA021E"/>
    <w:rsid w:val="00BA035B"/>
    <w:rsid w:val="00BA2014"/>
    <w:rsid w:val="00BA3D82"/>
    <w:rsid w:val="00BA6963"/>
    <w:rsid w:val="00BB02A4"/>
    <w:rsid w:val="00BB3125"/>
    <w:rsid w:val="00BB556F"/>
    <w:rsid w:val="00BC06FF"/>
    <w:rsid w:val="00BC2081"/>
    <w:rsid w:val="00BC4144"/>
    <w:rsid w:val="00BD7711"/>
    <w:rsid w:val="00BD7CFC"/>
    <w:rsid w:val="00BF037B"/>
    <w:rsid w:val="00C174B6"/>
    <w:rsid w:val="00C21D89"/>
    <w:rsid w:val="00C23457"/>
    <w:rsid w:val="00C24D23"/>
    <w:rsid w:val="00C3206B"/>
    <w:rsid w:val="00C411C5"/>
    <w:rsid w:val="00C4334A"/>
    <w:rsid w:val="00C524ED"/>
    <w:rsid w:val="00C56C89"/>
    <w:rsid w:val="00C61E1B"/>
    <w:rsid w:val="00C630AD"/>
    <w:rsid w:val="00C77050"/>
    <w:rsid w:val="00C80E76"/>
    <w:rsid w:val="00C8396A"/>
    <w:rsid w:val="00C863F0"/>
    <w:rsid w:val="00C9538A"/>
    <w:rsid w:val="00CA311F"/>
    <w:rsid w:val="00CA409C"/>
    <w:rsid w:val="00CB208A"/>
    <w:rsid w:val="00CB672A"/>
    <w:rsid w:val="00CC299C"/>
    <w:rsid w:val="00CC40AE"/>
    <w:rsid w:val="00CD5B03"/>
    <w:rsid w:val="00CE419E"/>
    <w:rsid w:val="00CF2007"/>
    <w:rsid w:val="00D040EF"/>
    <w:rsid w:val="00D04B24"/>
    <w:rsid w:val="00D07418"/>
    <w:rsid w:val="00D10CF1"/>
    <w:rsid w:val="00D1290C"/>
    <w:rsid w:val="00D13D39"/>
    <w:rsid w:val="00D22F23"/>
    <w:rsid w:val="00D26648"/>
    <w:rsid w:val="00D26CCA"/>
    <w:rsid w:val="00D3382C"/>
    <w:rsid w:val="00D34186"/>
    <w:rsid w:val="00D34890"/>
    <w:rsid w:val="00D40079"/>
    <w:rsid w:val="00D46226"/>
    <w:rsid w:val="00D46B0E"/>
    <w:rsid w:val="00D50A7E"/>
    <w:rsid w:val="00D539DD"/>
    <w:rsid w:val="00D56CD5"/>
    <w:rsid w:val="00D63838"/>
    <w:rsid w:val="00D71ED5"/>
    <w:rsid w:val="00D76DEC"/>
    <w:rsid w:val="00D80C99"/>
    <w:rsid w:val="00D81E84"/>
    <w:rsid w:val="00D86D14"/>
    <w:rsid w:val="00D9248B"/>
    <w:rsid w:val="00D97DDB"/>
    <w:rsid w:val="00DB1D7A"/>
    <w:rsid w:val="00DB1DBA"/>
    <w:rsid w:val="00DC3799"/>
    <w:rsid w:val="00DD11EA"/>
    <w:rsid w:val="00DD32E6"/>
    <w:rsid w:val="00DD3446"/>
    <w:rsid w:val="00DD67AB"/>
    <w:rsid w:val="00DE1D78"/>
    <w:rsid w:val="00DE32D8"/>
    <w:rsid w:val="00DE49EF"/>
    <w:rsid w:val="00DE5BC5"/>
    <w:rsid w:val="00DE66F6"/>
    <w:rsid w:val="00DF02C5"/>
    <w:rsid w:val="00DF212C"/>
    <w:rsid w:val="00DF4443"/>
    <w:rsid w:val="00E021B3"/>
    <w:rsid w:val="00E0361A"/>
    <w:rsid w:val="00E07813"/>
    <w:rsid w:val="00E13B46"/>
    <w:rsid w:val="00E15287"/>
    <w:rsid w:val="00E164B6"/>
    <w:rsid w:val="00E169AD"/>
    <w:rsid w:val="00E17518"/>
    <w:rsid w:val="00E21672"/>
    <w:rsid w:val="00E2217D"/>
    <w:rsid w:val="00E22D3D"/>
    <w:rsid w:val="00E240D1"/>
    <w:rsid w:val="00E306DD"/>
    <w:rsid w:val="00E33308"/>
    <w:rsid w:val="00E34E68"/>
    <w:rsid w:val="00E35E38"/>
    <w:rsid w:val="00E36A3D"/>
    <w:rsid w:val="00E36EEB"/>
    <w:rsid w:val="00E45BC0"/>
    <w:rsid w:val="00E50D6E"/>
    <w:rsid w:val="00E513FA"/>
    <w:rsid w:val="00E536C6"/>
    <w:rsid w:val="00E53743"/>
    <w:rsid w:val="00E544AE"/>
    <w:rsid w:val="00E60EAB"/>
    <w:rsid w:val="00E616A4"/>
    <w:rsid w:val="00E62A7D"/>
    <w:rsid w:val="00E67836"/>
    <w:rsid w:val="00E76715"/>
    <w:rsid w:val="00E81982"/>
    <w:rsid w:val="00E91E29"/>
    <w:rsid w:val="00E942E6"/>
    <w:rsid w:val="00E969B3"/>
    <w:rsid w:val="00EA15DA"/>
    <w:rsid w:val="00EC49A0"/>
    <w:rsid w:val="00EC7F08"/>
    <w:rsid w:val="00ED1950"/>
    <w:rsid w:val="00ED426B"/>
    <w:rsid w:val="00ED59A9"/>
    <w:rsid w:val="00EE56AB"/>
    <w:rsid w:val="00EF01D8"/>
    <w:rsid w:val="00EF32DB"/>
    <w:rsid w:val="00EF492A"/>
    <w:rsid w:val="00F00DCC"/>
    <w:rsid w:val="00F0118E"/>
    <w:rsid w:val="00F016F9"/>
    <w:rsid w:val="00F074C7"/>
    <w:rsid w:val="00F07B39"/>
    <w:rsid w:val="00F13121"/>
    <w:rsid w:val="00F13B3C"/>
    <w:rsid w:val="00F13CFD"/>
    <w:rsid w:val="00F20ABC"/>
    <w:rsid w:val="00F2125A"/>
    <w:rsid w:val="00F24375"/>
    <w:rsid w:val="00F248BD"/>
    <w:rsid w:val="00F266C6"/>
    <w:rsid w:val="00F2736A"/>
    <w:rsid w:val="00F305B0"/>
    <w:rsid w:val="00F32FB5"/>
    <w:rsid w:val="00F42269"/>
    <w:rsid w:val="00F436BF"/>
    <w:rsid w:val="00F51C29"/>
    <w:rsid w:val="00F610F5"/>
    <w:rsid w:val="00F64C0E"/>
    <w:rsid w:val="00F71D9C"/>
    <w:rsid w:val="00F76EC8"/>
    <w:rsid w:val="00F77A69"/>
    <w:rsid w:val="00F8034E"/>
    <w:rsid w:val="00F81F69"/>
    <w:rsid w:val="00F82138"/>
    <w:rsid w:val="00F825B3"/>
    <w:rsid w:val="00F85B72"/>
    <w:rsid w:val="00F910F5"/>
    <w:rsid w:val="00F93D45"/>
    <w:rsid w:val="00F94BF5"/>
    <w:rsid w:val="00F96D0C"/>
    <w:rsid w:val="00F96D55"/>
    <w:rsid w:val="00F97C13"/>
    <w:rsid w:val="00FA53ED"/>
    <w:rsid w:val="00FC23C9"/>
    <w:rsid w:val="00FD0E57"/>
    <w:rsid w:val="00FD78E0"/>
    <w:rsid w:val="00FE4140"/>
    <w:rsid w:val="00FE6D2C"/>
    <w:rsid w:val="00FF6B15"/>
    <w:rsid w:val="00FF70F9"/>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2945538"/>
  <w15:docId w15:val="{19584088-9550-46EC-B76C-37862CA48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de-DE"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825B3"/>
    <w:pPr>
      <w:spacing w:after="200" w:line="276" w:lineRule="auto"/>
    </w:pPr>
    <w:rPr>
      <w:rFonts w:ascii="Manrope" w:hAnsi="Manrope"/>
      <w:sz w:val="22"/>
      <w:szCs w:val="22"/>
      <w:lang w:val="en-US"/>
    </w:rPr>
  </w:style>
  <w:style w:type="paragraph" w:styleId="berschrift1">
    <w:name w:val="heading 1"/>
    <w:basedOn w:val="Standard"/>
    <w:next w:val="ETASparagraph"/>
    <w:link w:val="berschrift1Zchn"/>
    <w:autoRedefine/>
    <w:qFormat/>
    <w:rsid w:val="00C3206B"/>
    <w:pPr>
      <w:keepNext/>
      <w:pageBreakBefore/>
      <w:numPr>
        <w:numId w:val="1"/>
      </w:numPr>
      <w:tabs>
        <w:tab w:val="left" w:pos="1134"/>
      </w:tabs>
      <w:spacing w:after="40" w:line="220" w:lineRule="atLeast"/>
      <w:ind w:left="1134" w:hanging="1134"/>
      <w:outlineLvl w:val="0"/>
    </w:pPr>
    <w:rPr>
      <w:rFonts w:eastAsia="Times New Roman"/>
      <w:kern w:val="28"/>
      <w:sz w:val="28"/>
      <w:szCs w:val="21"/>
      <w:lang w:eastAsia="de-DE"/>
    </w:rPr>
  </w:style>
  <w:style w:type="paragraph" w:styleId="berschrift2">
    <w:name w:val="heading 2"/>
    <w:basedOn w:val="berschrift1"/>
    <w:next w:val="ETASparagraph"/>
    <w:link w:val="berschrift2Zchn"/>
    <w:qFormat/>
    <w:rsid w:val="00D40079"/>
    <w:pPr>
      <w:pageBreakBefore w:val="0"/>
      <w:numPr>
        <w:ilvl w:val="1"/>
      </w:numPr>
      <w:spacing w:before="240" w:line="300" w:lineRule="atLeast"/>
      <w:ind w:left="1134" w:hanging="1134"/>
      <w:outlineLvl w:val="1"/>
    </w:pPr>
    <w:rPr>
      <w:sz w:val="24"/>
    </w:rPr>
  </w:style>
  <w:style w:type="paragraph" w:styleId="berschrift3">
    <w:name w:val="heading 3"/>
    <w:basedOn w:val="berschrift1"/>
    <w:next w:val="ETASparagraph"/>
    <w:link w:val="berschrift3Zchn"/>
    <w:qFormat/>
    <w:rsid w:val="00D40079"/>
    <w:pPr>
      <w:pageBreakBefore w:val="0"/>
      <w:numPr>
        <w:ilvl w:val="2"/>
      </w:numPr>
      <w:spacing w:before="240" w:line="300" w:lineRule="atLeast"/>
      <w:ind w:left="1134" w:hanging="1134"/>
      <w:outlineLvl w:val="2"/>
    </w:pPr>
    <w:rPr>
      <w:sz w:val="24"/>
      <w:szCs w:val="19"/>
    </w:rPr>
  </w:style>
  <w:style w:type="paragraph" w:styleId="berschrift4">
    <w:name w:val="heading 4"/>
    <w:basedOn w:val="berschrift3"/>
    <w:next w:val="ETASparagraph"/>
    <w:link w:val="berschrift4Zchn"/>
    <w:qFormat/>
    <w:rsid w:val="00D40079"/>
    <w:pPr>
      <w:numPr>
        <w:ilvl w:val="3"/>
      </w:numPr>
      <w:spacing w:line="300" w:lineRule="exact"/>
      <w:ind w:left="1134" w:hanging="1134"/>
      <w:outlineLvl w:val="3"/>
    </w:pPr>
  </w:style>
  <w:style w:type="paragraph" w:styleId="berschrift5">
    <w:name w:val="heading 5"/>
    <w:basedOn w:val="Standard"/>
    <w:next w:val="ETASparagraph"/>
    <w:link w:val="berschrift5Zchn"/>
    <w:rsid w:val="00C3206B"/>
    <w:pPr>
      <w:keepNext/>
      <w:spacing w:before="240" w:after="40" w:line="220" w:lineRule="atLeast"/>
      <w:ind w:left="1134"/>
      <w:outlineLvl w:val="4"/>
    </w:pPr>
    <w:rPr>
      <w:rFonts w:eastAsia="Times New Roman"/>
      <w:sz w:val="24"/>
      <w:szCs w:val="20"/>
      <w:lang w:eastAsia="de-DE"/>
    </w:rPr>
  </w:style>
  <w:style w:type="paragraph" w:styleId="berschrift6">
    <w:name w:val="heading 6"/>
    <w:basedOn w:val="Standard"/>
    <w:next w:val="Standard"/>
    <w:link w:val="berschrift6Zchn"/>
    <w:rsid w:val="005F43C2"/>
    <w:pPr>
      <w:spacing w:before="240" w:after="60" w:line="320" w:lineRule="atLeast"/>
      <w:ind w:left="1134"/>
      <w:outlineLvl w:val="5"/>
    </w:pPr>
    <w:rPr>
      <w:rFonts w:eastAsia="Times New Roman"/>
      <w:i/>
      <w:sz w:val="24"/>
      <w:szCs w:val="20"/>
      <w:lang w:eastAsia="de-DE"/>
    </w:rPr>
  </w:style>
  <w:style w:type="paragraph" w:styleId="berschrift7">
    <w:name w:val="heading 7"/>
    <w:basedOn w:val="Standard"/>
    <w:next w:val="Standard"/>
    <w:link w:val="berschrift7Zchn"/>
    <w:rsid w:val="00A26BFC"/>
    <w:pPr>
      <w:spacing w:before="240" w:after="60" w:line="220" w:lineRule="atLeast"/>
      <w:ind w:left="1134"/>
      <w:outlineLvl w:val="6"/>
    </w:pPr>
    <w:rPr>
      <w:rFonts w:eastAsia="Times New Roman" w:cs="Tahoma"/>
      <w:b/>
      <w:sz w:val="20"/>
      <w:szCs w:val="24"/>
      <w:lang w:eastAsia="de-DE"/>
    </w:rPr>
  </w:style>
  <w:style w:type="paragraph" w:styleId="berschrift8">
    <w:name w:val="heading 8"/>
    <w:basedOn w:val="Standard"/>
    <w:next w:val="Standard"/>
    <w:link w:val="berschrift8Zchn"/>
    <w:rsid w:val="00A27834"/>
    <w:pPr>
      <w:numPr>
        <w:ilvl w:val="7"/>
        <w:numId w:val="1"/>
      </w:numPr>
      <w:spacing w:before="240" w:after="60" w:line="220" w:lineRule="atLeast"/>
      <w:outlineLvl w:val="7"/>
    </w:pPr>
    <w:rPr>
      <w:rFonts w:ascii="Manrope Light" w:eastAsia="Times New Roman" w:hAnsi="Manrope Light"/>
      <w:i/>
      <w:sz w:val="20"/>
      <w:szCs w:val="20"/>
      <w:lang w:eastAsia="de-DE"/>
    </w:rPr>
  </w:style>
  <w:style w:type="paragraph" w:styleId="berschrift9">
    <w:name w:val="heading 9"/>
    <w:basedOn w:val="Standard"/>
    <w:next w:val="Standard"/>
    <w:link w:val="berschrift9Zchn"/>
    <w:rsid w:val="009B2CEE"/>
    <w:pPr>
      <w:numPr>
        <w:ilvl w:val="8"/>
        <w:numId w:val="1"/>
      </w:numPr>
      <w:spacing w:before="240" w:after="60" w:line="220" w:lineRule="atLeast"/>
      <w:outlineLvl w:val="8"/>
    </w:pPr>
    <w:rPr>
      <w:rFonts w:eastAsia="Times New Roman"/>
      <w:i/>
      <w:sz w:val="20"/>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rsid w:val="00C3206B"/>
    <w:rPr>
      <w:rFonts w:ascii="Manrope" w:eastAsia="Times New Roman" w:hAnsi="Manrope"/>
      <w:kern w:val="28"/>
      <w:sz w:val="28"/>
      <w:szCs w:val="21"/>
      <w:lang w:val="en-US" w:eastAsia="de-DE"/>
    </w:rPr>
  </w:style>
  <w:style w:type="character" w:customStyle="1" w:styleId="berschrift2Zchn">
    <w:name w:val="Überschrift 2 Zchn"/>
    <w:link w:val="berschrift2"/>
    <w:rsid w:val="00D40079"/>
    <w:rPr>
      <w:rFonts w:ascii="Manrope SemiBold" w:eastAsia="Times New Roman" w:hAnsi="Manrope SemiBold"/>
      <w:kern w:val="28"/>
      <w:sz w:val="24"/>
      <w:szCs w:val="21"/>
      <w:lang w:val="en-US" w:eastAsia="de-DE"/>
    </w:rPr>
  </w:style>
  <w:style w:type="character" w:customStyle="1" w:styleId="berschrift3Zchn">
    <w:name w:val="Überschrift 3 Zchn"/>
    <w:link w:val="berschrift3"/>
    <w:rsid w:val="00D40079"/>
    <w:rPr>
      <w:rFonts w:ascii="Manrope SemiBold" w:eastAsia="Times New Roman" w:hAnsi="Manrope SemiBold"/>
      <w:kern w:val="28"/>
      <w:sz w:val="24"/>
      <w:szCs w:val="19"/>
      <w:lang w:val="en-US" w:eastAsia="de-DE"/>
    </w:rPr>
  </w:style>
  <w:style w:type="character" w:customStyle="1" w:styleId="berschrift4Zchn">
    <w:name w:val="Überschrift 4 Zchn"/>
    <w:link w:val="berschrift4"/>
    <w:rsid w:val="00D40079"/>
    <w:rPr>
      <w:rFonts w:ascii="Manrope SemiBold" w:eastAsia="Times New Roman" w:hAnsi="Manrope SemiBold"/>
      <w:kern w:val="28"/>
      <w:sz w:val="24"/>
      <w:szCs w:val="19"/>
      <w:lang w:val="en-US" w:eastAsia="de-DE"/>
    </w:rPr>
  </w:style>
  <w:style w:type="character" w:customStyle="1" w:styleId="berschrift5Zchn">
    <w:name w:val="Überschrift 5 Zchn"/>
    <w:link w:val="berschrift5"/>
    <w:rsid w:val="00C3206B"/>
    <w:rPr>
      <w:rFonts w:ascii="Manrope" w:eastAsia="Times New Roman" w:hAnsi="Manrope"/>
      <w:sz w:val="24"/>
      <w:lang w:val="en-US" w:eastAsia="de-DE"/>
    </w:rPr>
  </w:style>
  <w:style w:type="character" w:customStyle="1" w:styleId="berschrift6Zchn">
    <w:name w:val="Überschrift 6 Zchn"/>
    <w:link w:val="berschrift6"/>
    <w:rsid w:val="005F43C2"/>
    <w:rPr>
      <w:rFonts w:ascii="Manrope" w:eastAsia="Times New Roman" w:hAnsi="Manrope"/>
      <w:i/>
      <w:sz w:val="24"/>
      <w:lang w:val="en-US" w:eastAsia="de-DE"/>
    </w:rPr>
  </w:style>
  <w:style w:type="character" w:customStyle="1" w:styleId="berschrift7Zchn">
    <w:name w:val="Überschrift 7 Zchn"/>
    <w:link w:val="berschrift7"/>
    <w:rsid w:val="00A26BFC"/>
    <w:rPr>
      <w:rFonts w:ascii="Arial" w:eastAsia="Times New Roman" w:hAnsi="Arial" w:cs="Tahoma"/>
      <w:b/>
      <w:szCs w:val="24"/>
      <w:lang w:eastAsia="de-DE"/>
    </w:rPr>
  </w:style>
  <w:style w:type="character" w:customStyle="1" w:styleId="berschrift8Zchn">
    <w:name w:val="Überschrift 8 Zchn"/>
    <w:link w:val="berschrift8"/>
    <w:rsid w:val="00A27834"/>
    <w:rPr>
      <w:rFonts w:ascii="Manrope Light" w:eastAsia="Times New Roman" w:hAnsi="Manrope Light"/>
      <w:i/>
      <w:lang w:val="en-US" w:eastAsia="de-DE"/>
    </w:rPr>
  </w:style>
  <w:style w:type="character" w:customStyle="1" w:styleId="berschrift9Zchn">
    <w:name w:val="Überschrift 9 Zchn"/>
    <w:link w:val="berschrift9"/>
    <w:rsid w:val="009B2CEE"/>
    <w:rPr>
      <w:rFonts w:ascii="Arial" w:eastAsia="Times New Roman" w:hAnsi="Arial"/>
      <w:i/>
      <w:lang w:eastAsia="de-DE"/>
    </w:rPr>
  </w:style>
  <w:style w:type="paragraph" w:customStyle="1" w:styleId="internalTrennlinie">
    <w:name w:val="internal_Trennlinie"/>
    <w:basedOn w:val="Standard"/>
    <w:next w:val="ETASparagraph"/>
    <w:autoRedefine/>
    <w:uiPriority w:val="1"/>
    <w:rsid w:val="009B2CEE"/>
    <w:pPr>
      <w:keepNext/>
      <w:pBdr>
        <w:top w:val="single" w:sz="18" w:space="1" w:color="1E539E"/>
      </w:pBdr>
      <w:spacing w:after="0" w:line="120" w:lineRule="exact"/>
      <w:ind w:left="851"/>
    </w:pPr>
    <w:rPr>
      <w:rFonts w:ascii="Tahoma" w:eastAsia="Times New Roman" w:hAnsi="Tahoma"/>
      <w:snapToGrid w:val="0"/>
      <w:sz w:val="2"/>
      <w:szCs w:val="20"/>
      <w:lang w:eastAsia="de-DE"/>
    </w:rPr>
  </w:style>
  <w:style w:type="paragraph" w:customStyle="1" w:styleId="internalTrennlinie2">
    <w:name w:val="internal_Trennlinie2"/>
    <w:basedOn w:val="internalTrennlinie"/>
    <w:next w:val="ETASparagraph"/>
    <w:uiPriority w:val="1"/>
    <w:rsid w:val="009B2CEE"/>
    <w:pPr>
      <w:pBdr>
        <w:top w:val="single" w:sz="8" w:space="1" w:color="1E539E"/>
      </w:pBdr>
    </w:pPr>
  </w:style>
  <w:style w:type="paragraph" w:customStyle="1" w:styleId="ETASparagraph">
    <w:name w:val="ETAS_paragraph"/>
    <w:basedOn w:val="Standard"/>
    <w:link w:val="ETASparagraphZchn"/>
    <w:qFormat/>
    <w:rsid w:val="002275C4"/>
    <w:pPr>
      <w:spacing w:after="80" w:line="280" w:lineRule="atLeast"/>
      <w:ind w:left="1134"/>
    </w:pPr>
    <w:rPr>
      <w:rFonts w:ascii="Manrope Light" w:eastAsia="Times New Roman" w:hAnsi="Manrope Light"/>
      <w:snapToGrid w:val="0"/>
      <w:sz w:val="20"/>
      <w:szCs w:val="18"/>
      <w:lang w:eastAsia="de-DE"/>
    </w:rPr>
  </w:style>
  <w:style w:type="character" w:customStyle="1" w:styleId="ETASparagraphZchn">
    <w:name w:val="ETAS_paragraph Zchn"/>
    <w:link w:val="ETASparagraph"/>
    <w:rsid w:val="002275C4"/>
    <w:rPr>
      <w:rFonts w:ascii="Manrope Light" w:eastAsia="Times New Roman" w:hAnsi="Manrope Light"/>
      <w:snapToGrid w:val="0"/>
      <w:szCs w:val="18"/>
      <w:lang w:val="en-US" w:eastAsia="de-DE"/>
    </w:rPr>
  </w:style>
  <w:style w:type="paragraph" w:customStyle="1" w:styleId="internaldocument">
    <w:name w:val="internal_document"/>
    <w:basedOn w:val="Standard"/>
    <w:uiPriority w:val="1"/>
    <w:rsid w:val="009E7801"/>
    <w:pPr>
      <w:spacing w:before="7938" w:after="80" w:line="240" w:lineRule="auto"/>
      <w:ind w:left="-851"/>
      <w:textAlignment w:val="center"/>
    </w:pPr>
    <w:rPr>
      <w:rFonts w:eastAsia="Times New Roman"/>
      <w:snapToGrid w:val="0"/>
      <w:color w:val="FFFFFF" w:themeColor="background1"/>
      <w:sz w:val="50"/>
      <w:lang w:eastAsia="de-DE"/>
    </w:rPr>
  </w:style>
  <w:style w:type="paragraph" w:customStyle="1" w:styleId="internalCopyright">
    <w:name w:val="internal_Copyright"/>
    <w:basedOn w:val="Standard"/>
    <w:next w:val="ETASparagraph"/>
    <w:semiHidden/>
    <w:rsid w:val="00C3206B"/>
    <w:pPr>
      <w:spacing w:after="80" w:line="280" w:lineRule="atLeast"/>
      <w:ind w:left="1134"/>
    </w:pPr>
    <w:rPr>
      <w:rFonts w:eastAsia="Times New Roman"/>
      <w:snapToGrid w:val="0"/>
      <w:color w:val="000000"/>
      <w:sz w:val="24"/>
      <w:szCs w:val="20"/>
      <w:lang w:eastAsia="de-DE"/>
    </w:rPr>
  </w:style>
  <w:style w:type="character" w:customStyle="1" w:styleId="ETASemphasisbold">
    <w:name w:val="ETAS_emphasis_bold"/>
    <w:qFormat/>
    <w:rsid w:val="005D6318"/>
    <w:rPr>
      <w:rFonts w:ascii="Manrope SemiBold" w:hAnsi="Manrope SemiBold"/>
      <w:b w:val="0"/>
    </w:rPr>
  </w:style>
  <w:style w:type="character" w:customStyle="1" w:styleId="ETASemphasiscode">
    <w:name w:val="ETAS_emphasis_code"/>
    <w:qFormat/>
    <w:rsid w:val="009B2CEE"/>
    <w:rPr>
      <w:rFonts w:ascii="Courier New" w:hAnsi="Courier New"/>
    </w:rPr>
  </w:style>
  <w:style w:type="character" w:customStyle="1" w:styleId="ETASemphasiscommand">
    <w:name w:val="ETAS_emphasis_command"/>
    <w:qFormat/>
    <w:rsid w:val="005D6318"/>
    <w:rPr>
      <w:rFonts w:ascii="Manrope SemiBold" w:hAnsi="Manrope SemiBold"/>
      <w:b w:val="0"/>
      <w:color w:val="000000" w:themeColor="text1"/>
    </w:rPr>
  </w:style>
  <w:style w:type="character" w:customStyle="1" w:styleId="ETASemphasisitalic">
    <w:name w:val="ETAS_emphasis_italic"/>
    <w:rsid w:val="009B2CEE"/>
    <w:rPr>
      <w:i/>
    </w:rPr>
  </w:style>
  <w:style w:type="character" w:customStyle="1" w:styleId="ETASemphasiskey">
    <w:name w:val="ETAS_emphasis_key"/>
    <w:qFormat/>
    <w:rsid w:val="009B2CEE"/>
    <w:rPr>
      <w:smallCaps/>
    </w:rPr>
  </w:style>
  <w:style w:type="paragraph" w:styleId="Verzeichnis1">
    <w:name w:val="toc 1"/>
    <w:basedOn w:val="Standard"/>
    <w:next w:val="Standard"/>
    <w:autoRedefine/>
    <w:uiPriority w:val="39"/>
    <w:rsid w:val="005F705F"/>
    <w:pPr>
      <w:tabs>
        <w:tab w:val="left" w:pos="709"/>
        <w:tab w:val="right" w:leader="dot" w:pos="8505"/>
      </w:tabs>
      <w:spacing w:before="200" w:after="0" w:line="200" w:lineRule="atLeast"/>
      <w:ind w:left="709" w:hanging="709"/>
    </w:pPr>
    <w:rPr>
      <w:rFonts w:eastAsia="Times New Roman"/>
      <w:sz w:val="20"/>
      <w:szCs w:val="18"/>
      <w:lang w:eastAsia="de-DE"/>
    </w:rPr>
  </w:style>
  <w:style w:type="paragraph" w:styleId="Verzeichnis2">
    <w:name w:val="toc 2"/>
    <w:next w:val="Standard"/>
    <w:autoRedefine/>
    <w:uiPriority w:val="39"/>
    <w:rsid w:val="005F705F"/>
    <w:pPr>
      <w:tabs>
        <w:tab w:val="left" w:pos="709"/>
        <w:tab w:val="right" w:leader="dot" w:pos="8505"/>
      </w:tabs>
      <w:spacing w:before="120" w:line="240" w:lineRule="exact"/>
      <w:ind w:left="709" w:hanging="709"/>
    </w:pPr>
    <w:rPr>
      <w:rFonts w:ascii="Manrope" w:eastAsia="Times New Roman" w:hAnsi="Manrope"/>
      <w:noProof/>
      <w:szCs w:val="18"/>
      <w:lang w:eastAsia="ja-JP"/>
    </w:rPr>
  </w:style>
  <w:style w:type="paragraph" w:styleId="Kopfzeile">
    <w:name w:val="header"/>
    <w:basedOn w:val="Standard"/>
    <w:link w:val="KopfzeileZchn"/>
    <w:semiHidden/>
    <w:rsid w:val="00C3206B"/>
    <w:pPr>
      <w:tabs>
        <w:tab w:val="right" w:pos="9072"/>
      </w:tabs>
      <w:spacing w:after="80" w:line="220" w:lineRule="atLeast"/>
    </w:pPr>
    <w:rPr>
      <w:rFonts w:ascii="Manrope Light" w:eastAsia="Times New Roman" w:hAnsi="Manrope Light"/>
      <w:snapToGrid w:val="0"/>
      <w:color w:val="8B9299"/>
      <w:sz w:val="20"/>
      <w:szCs w:val="20"/>
      <w:lang w:eastAsia="de-DE"/>
    </w:rPr>
  </w:style>
  <w:style w:type="character" w:customStyle="1" w:styleId="KopfzeileZchn">
    <w:name w:val="Kopfzeile Zchn"/>
    <w:link w:val="Kopfzeile"/>
    <w:semiHidden/>
    <w:rsid w:val="00C3206B"/>
    <w:rPr>
      <w:rFonts w:ascii="Manrope Light" w:eastAsia="Times New Roman" w:hAnsi="Manrope Light"/>
      <w:snapToGrid w:val="0"/>
      <w:color w:val="8B9299"/>
      <w:lang w:val="en-US" w:eastAsia="de-DE"/>
    </w:rPr>
  </w:style>
  <w:style w:type="character" w:styleId="Seitenzahl">
    <w:name w:val="page number"/>
    <w:basedOn w:val="Absatz-Standardschriftart"/>
    <w:semiHidden/>
    <w:rsid w:val="00C3206B"/>
    <w:rPr>
      <w:rFonts w:ascii="Manrope Light" w:hAnsi="Manrope Light"/>
      <w:color w:val="8B9299"/>
    </w:rPr>
  </w:style>
  <w:style w:type="paragraph" w:customStyle="1" w:styleId="ETASglossterm">
    <w:name w:val="ETAS_gloss_term"/>
    <w:basedOn w:val="internaldocument"/>
    <w:next w:val="ETASglossdes"/>
    <w:rsid w:val="005D6318"/>
    <w:pPr>
      <w:keepNext/>
      <w:spacing w:before="360"/>
      <w:ind w:left="1134"/>
    </w:pPr>
    <w:rPr>
      <w:rFonts w:ascii="Manrope SemiBold" w:hAnsi="Manrope SemiBold"/>
      <w:color w:val="auto"/>
      <w:sz w:val="20"/>
      <w:szCs w:val="18"/>
    </w:rPr>
  </w:style>
  <w:style w:type="paragraph" w:customStyle="1" w:styleId="ETASglossdes">
    <w:name w:val="ETAS_gloss_des"/>
    <w:basedOn w:val="ETASglossterm"/>
    <w:next w:val="ETASglossterm"/>
    <w:rsid w:val="00302349"/>
    <w:pPr>
      <w:keepNext w:val="0"/>
      <w:spacing w:before="60"/>
      <w:ind w:left="1418"/>
    </w:pPr>
    <w:rPr>
      <w:rFonts w:ascii="Manrope Light" w:hAnsi="Manrope Light"/>
    </w:rPr>
  </w:style>
  <w:style w:type="paragraph" w:customStyle="1" w:styleId="ETAStabledefault">
    <w:name w:val="ETAS_table_default"/>
    <w:basedOn w:val="ETASparagraph"/>
    <w:qFormat/>
    <w:rsid w:val="006A56FC"/>
    <w:pPr>
      <w:spacing w:after="0" w:line="240" w:lineRule="atLeast"/>
      <w:ind w:left="28"/>
    </w:pPr>
    <w:rPr>
      <w:snapToGrid/>
    </w:rPr>
  </w:style>
  <w:style w:type="character" w:styleId="Hyperlink">
    <w:name w:val="Hyperlink"/>
    <w:uiPriority w:val="99"/>
    <w:rsid w:val="00F910F5"/>
    <w:rPr>
      <w:rFonts w:ascii="Manrope Light" w:hAnsi="Manrope Light"/>
      <w:color w:val="164293"/>
      <w:u w:val="single"/>
    </w:rPr>
  </w:style>
  <w:style w:type="paragraph" w:styleId="Fuzeile">
    <w:name w:val="footer"/>
    <w:basedOn w:val="Standard"/>
    <w:link w:val="FuzeileZchn"/>
    <w:uiPriority w:val="1"/>
    <w:rsid w:val="00C3206B"/>
    <w:pPr>
      <w:tabs>
        <w:tab w:val="right" w:pos="9072"/>
      </w:tabs>
      <w:spacing w:after="0" w:line="220" w:lineRule="atLeast"/>
    </w:pPr>
    <w:rPr>
      <w:rFonts w:ascii="Manrope Light" w:eastAsia="Times New Roman" w:hAnsi="Manrope Light"/>
      <w:snapToGrid w:val="0"/>
      <w:color w:val="8B9299"/>
      <w:sz w:val="20"/>
      <w:szCs w:val="18"/>
      <w:lang w:eastAsia="de-DE"/>
    </w:rPr>
  </w:style>
  <w:style w:type="character" w:customStyle="1" w:styleId="FuzeileZchn">
    <w:name w:val="Fußzeile Zchn"/>
    <w:link w:val="Fuzeile"/>
    <w:uiPriority w:val="1"/>
    <w:rsid w:val="00C3206B"/>
    <w:rPr>
      <w:rFonts w:ascii="Manrope Light" w:eastAsia="Times New Roman" w:hAnsi="Manrope Light"/>
      <w:snapToGrid w:val="0"/>
      <w:color w:val="8B9299"/>
      <w:szCs w:val="18"/>
      <w:lang w:val="en-US" w:eastAsia="de-DE"/>
    </w:rPr>
  </w:style>
  <w:style w:type="paragraph" w:customStyle="1" w:styleId="ETAScode">
    <w:name w:val="ETAS_code"/>
    <w:basedOn w:val="Standard"/>
    <w:link w:val="ETAScodeZchn"/>
    <w:qFormat/>
    <w:rsid w:val="007924EA"/>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 w:val="left" w:pos="8222"/>
      </w:tabs>
      <w:spacing w:after="80" w:line="220" w:lineRule="atLeast"/>
      <w:ind w:left="1134"/>
    </w:pPr>
    <w:rPr>
      <w:rFonts w:ascii="Courier New" w:eastAsia="Times New Roman" w:hAnsi="Courier New"/>
      <w:snapToGrid w:val="0"/>
      <w:sz w:val="20"/>
      <w:szCs w:val="16"/>
      <w:lang w:eastAsia="de-DE"/>
    </w:rPr>
  </w:style>
  <w:style w:type="paragraph" w:customStyle="1" w:styleId="internalproduct">
    <w:name w:val="internal_product"/>
    <w:basedOn w:val="Standard"/>
    <w:next w:val="internaldocument"/>
    <w:uiPriority w:val="1"/>
    <w:rsid w:val="005A62F6"/>
    <w:pPr>
      <w:keepLines/>
      <w:spacing w:after="0" w:line="240" w:lineRule="auto"/>
    </w:pPr>
    <w:rPr>
      <w:rFonts w:ascii="Manrope SemiBold" w:eastAsia="Times New Roman" w:hAnsi="Manrope SemiBold"/>
      <w:snapToGrid w:val="0"/>
      <w:color w:val="164293"/>
      <w:sz w:val="50"/>
      <w:szCs w:val="38"/>
      <w:lang w:eastAsia="de-DE"/>
    </w:rPr>
  </w:style>
  <w:style w:type="paragraph" w:customStyle="1" w:styleId="ETASheadinglist">
    <w:name w:val="ETAS_heading_list"/>
    <w:basedOn w:val="internalproduct"/>
    <w:next w:val="ETASparagraph"/>
    <w:rsid w:val="00C3206B"/>
    <w:pPr>
      <w:pageBreakBefore/>
      <w:spacing w:after="120"/>
    </w:pPr>
    <w:rPr>
      <w:rFonts w:ascii="Manrope" w:hAnsi="Manrope"/>
      <w:color w:val="000000" w:themeColor="text1"/>
      <w:sz w:val="28"/>
    </w:rPr>
  </w:style>
  <w:style w:type="paragraph" w:customStyle="1" w:styleId="internalnote">
    <w:name w:val="internal_note"/>
    <w:basedOn w:val="ETAStabledefault"/>
    <w:uiPriority w:val="1"/>
    <w:rsid w:val="00242D3C"/>
    <w:pPr>
      <w:tabs>
        <w:tab w:val="left" w:pos="3828"/>
        <w:tab w:val="left" w:pos="5529"/>
      </w:tabs>
      <w:spacing w:before="80" w:after="60"/>
    </w:pPr>
    <w:rPr>
      <w:snapToGrid w:val="0"/>
    </w:rPr>
  </w:style>
  <w:style w:type="table" w:styleId="Tabellenraster">
    <w:name w:val="Table Grid"/>
    <w:basedOn w:val="NormaleTabelle"/>
    <w:rsid w:val="00012021"/>
    <w:pPr>
      <w:widowControl w:val="0"/>
      <w:spacing w:after="80" w:line="220" w:lineRule="exact"/>
      <w:ind w:left="851"/>
    </w:pPr>
    <w:rPr>
      <w:rFonts w:ascii="Tahoma" w:eastAsia="Times New Roman" w:hAnsi="Tahoma"/>
      <w:sz w:val="18"/>
      <w:lang w:eastAsia="de-DE"/>
    </w:rPr>
    <w:tblPr>
      <w:tblInd w:w="851" w:type="dxa"/>
      <w:tblBorders>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single" w:sz="12" w:space="0" w:color="auto"/>
          <w:left w:val="single" w:sz="4" w:space="0" w:color="auto"/>
          <w:bottom w:val="single" w:sz="12" w:space="0" w:color="auto"/>
          <w:right w:val="single" w:sz="4" w:space="0" w:color="auto"/>
          <w:insideH w:val="nil"/>
          <w:insideV w:val="single" w:sz="4" w:space="0" w:color="auto"/>
          <w:tl2br w:val="nil"/>
          <w:tr2bl w:val="nil"/>
        </w:tcBorders>
      </w:tcPr>
    </w:tblStylePr>
  </w:style>
  <w:style w:type="paragraph" w:customStyle="1" w:styleId="internalnotetitle">
    <w:name w:val="internal_note_title"/>
    <w:basedOn w:val="ETAStabledefault"/>
    <w:next w:val="internalnote"/>
    <w:uiPriority w:val="1"/>
    <w:rsid w:val="00432E25"/>
    <w:pPr>
      <w:keepNext/>
      <w:spacing w:before="80" w:after="40"/>
    </w:pPr>
    <w:rPr>
      <w:rFonts w:ascii="Manrope SemiBold" w:hAnsi="Manrope SemiBold"/>
      <w:caps/>
      <w:snapToGrid w:val="0"/>
      <w:sz w:val="24"/>
    </w:rPr>
  </w:style>
  <w:style w:type="paragraph" w:customStyle="1" w:styleId="ETAStablehead">
    <w:name w:val="ETAS_table_head"/>
    <w:basedOn w:val="ETAStabledefault"/>
    <w:qFormat/>
    <w:rsid w:val="0081356C"/>
    <w:pPr>
      <w:keepNext/>
    </w:pPr>
    <w:rPr>
      <w:rFonts w:ascii="Manrope SemiBold" w:hAnsi="Manrope SemiBold"/>
      <w:szCs w:val="17"/>
    </w:rPr>
  </w:style>
  <w:style w:type="paragraph" w:customStyle="1" w:styleId="ETASfigure">
    <w:name w:val="ETAS_figure"/>
    <w:basedOn w:val="ETASparagraph"/>
    <w:next w:val="Beschriftung"/>
    <w:qFormat/>
    <w:rsid w:val="005628F6"/>
    <w:pPr>
      <w:spacing w:before="240" w:after="160" w:line="240" w:lineRule="atLeast"/>
    </w:pPr>
  </w:style>
  <w:style w:type="paragraph" w:customStyle="1" w:styleId="ETAScomment">
    <w:name w:val="ETAS_comment"/>
    <w:basedOn w:val="ETASparagraph"/>
    <w:qFormat/>
    <w:rsid w:val="00854CA7"/>
    <w:rPr>
      <w:i/>
      <w:color w:val="0000FF"/>
    </w:rPr>
  </w:style>
  <w:style w:type="character" w:customStyle="1" w:styleId="ETAScodeZchn">
    <w:name w:val="ETAS_code Zchn"/>
    <w:link w:val="ETAScode"/>
    <w:rsid w:val="007924EA"/>
    <w:rPr>
      <w:rFonts w:ascii="Courier New" w:eastAsia="Times New Roman" w:hAnsi="Courier New"/>
      <w:snapToGrid w:val="0"/>
      <w:szCs w:val="16"/>
      <w:lang w:val="en-US" w:eastAsia="de-DE"/>
    </w:rPr>
  </w:style>
  <w:style w:type="paragraph" w:customStyle="1" w:styleId="internalstatus">
    <w:name w:val="internal_status"/>
    <w:basedOn w:val="internaldocument"/>
    <w:next w:val="ETASparagraph"/>
    <w:uiPriority w:val="1"/>
    <w:rsid w:val="009B2CEE"/>
  </w:style>
  <w:style w:type="paragraph" w:styleId="Sprechblasentext">
    <w:name w:val="Balloon Text"/>
    <w:basedOn w:val="Standard"/>
    <w:link w:val="SprechblasentextZchn"/>
    <w:uiPriority w:val="99"/>
    <w:semiHidden/>
    <w:unhideWhenUsed/>
    <w:rsid w:val="005F4F5C"/>
    <w:pPr>
      <w:spacing w:after="0"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5F4F5C"/>
    <w:rPr>
      <w:rFonts w:ascii="Tahoma" w:hAnsi="Tahoma" w:cs="Tahoma"/>
      <w:sz w:val="16"/>
      <w:szCs w:val="16"/>
    </w:rPr>
  </w:style>
  <w:style w:type="table" w:customStyle="1" w:styleId="howtonote">
    <w:name w:val="how_to_note"/>
    <w:basedOn w:val="Tabellenraster"/>
    <w:semiHidden/>
    <w:rsid w:val="00E169AD"/>
    <w:tblPr>
      <w:tblInd w:w="3119" w:type="dxa"/>
    </w:tblPr>
    <w:tcPr>
      <w:shd w:val="clear" w:color="auto" w:fill="CCECFF"/>
    </w:tcPr>
    <w:tblStylePr w:type="firstRow">
      <w:tblPr/>
      <w:tcPr>
        <w:tcBorders>
          <w:top w:val="single" w:sz="12" w:space="0" w:color="auto"/>
          <w:left w:val="single" w:sz="4" w:space="0" w:color="auto"/>
          <w:bottom w:val="single" w:sz="12" w:space="0" w:color="auto"/>
          <w:right w:val="single" w:sz="4" w:space="0" w:color="auto"/>
          <w:insideH w:val="nil"/>
          <w:insideV w:val="single" w:sz="4" w:space="0" w:color="auto"/>
          <w:tl2br w:val="nil"/>
          <w:tr2bl w:val="nil"/>
        </w:tcBorders>
      </w:tcPr>
    </w:tblStylePr>
  </w:style>
  <w:style w:type="paragraph" w:customStyle="1" w:styleId="ETASlist">
    <w:name w:val="ETAS_list"/>
    <w:basedOn w:val="Standard"/>
    <w:rsid w:val="008A17DD"/>
    <w:pPr>
      <w:numPr>
        <w:numId w:val="12"/>
      </w:numPr>
      <w:tabs>
        <w:tab w:val="left" w:pos="1701"/>
      </w:tabs>
      <w:spacing w:after="60" w:line="280" w:lineRule="exact"/>
      <w:ind w:left="1702" w:hanging="284"/>
      <w:contextualSpacing/>
    </w:pPr>
    <w:rPr>
      <w:rFonts w:ascii="Manrope Light" w:eastAsia="Times New Roman" w:hAnsi="Manrope Light"/>
      <w:snapToGrid w:val="0"/>
      <w:sz w:val="20"/>
      <w:szCs w:val="18"/>
      <w:lang w:eastAsia="de-DE"/>
    </w:rPr>
  </w:style>
  <w:style w:type="paragraph" w:customStyle="1" w:styleId="ETASlistdes">
    <w:name w:val="ETAS_list_des"/>
    <w:basedOn w:val="Standard"/>
    <w:qFormat/>
    <w:rsid w:val="00082D35"/>
    <w:pPr>
      <w:spacing w:after="60" w:line="240" w:lineRule="auto"/>
      <w:ind w:left="1701"/>
    </w:pPr>
    <w:rPr>
      <w:rFonts w:ascii="Manrope Light" w:eastAsia="Times New Roman" w:hAnsi="Manrope Light"/>
      <w:snapToGrid w:val="0"/>
      <w:sz w:val="20"/>
      <w:szCs w:val="20"/>
      <w:lang w:eastAsia="de-DE"/>
    </w:rPr>
  </w:style>
  <w:style w:type="paragraph" w:customStyle="1" w:styleId="ETASlistnum">
    <w:name w:val="ETAS_list_num"/>
    <w:basedOn w:val="Standard"/>
    <w:qFormat/>
    <w:rsid w:val="00082D35"/>
    <w:pPr>
      <w:numPr>
        <w:numId w:val="13"/>
      </w:numPr>
      <w:tabs>
        <w:tab w:val="left" w:pos="1701"/>
      </w:tabs>
      <w:spacing w:after="60" w:line="280" w:lineRule="atLeast"/>
      <w:contextualSpacing/>
    </w:pPr>
    <w:rPr>
      <w:rFonts w:ascii="Manrope Light" w:eastAsia="Times New Roman" w:hAnsi="Manrope Light"/>
      <w:snapToGrid w:val="0"/>
      <w:sz w:val="20"/>
      <w:szCs w:val="20"/>
      <w:lang w:eastAsia="de-DE"/>
    </w:rPr>
  </w:style>
  <w:style w:type="paragraph" w:customStyle="1" w:styleId="ETASlistliterature">
    <w:name w:val="ETAS_list_literature"/>
    <w:basedOn w:val="ETASlistnum"/>
    <w:rsid w:val="001064F4"/>
    <w:pPr>
      <w:numPr>
        <w:numId w:val="14"/>
      </w:numPr>
      <w:tabs>
        <w:tab w:val="left" w:pos="1491"/>
      </w:tabs>
      <w:autoSpaceDE w:val="0"/>
      <w:autoSpaceDN w:val="0"/>
      <w:adjustRightInd w:val="0"/>
    </w:pPr>
    <w:rPr>
      <w:rFonts w:eastAsia="SimSun" w:cs="Frutiger LT 45 Light"/>
      <w:color w:val="000000"/>
      <w:szCs w:val="18"/>
    </w:rPr>
  </w:style>
  <w:style w:type="paragraph" w:customStyle="1" w:styleId="ETASlist2">
    <w:name w:val="ETAS_list2"/>
    <w:basedOn w:val="Standard"/>
    <w:rsid w:val="00082D35"/>
    <w:pPr>
      <w:numPr>
        <w:numId w:val="19"/>
      </w:numPr>
      <w:tabs>
        <w:tab w:val="left" w:pos="1985"/>
      </w:tabs>
      <w:spacing w:after="60" w:line="280" w:lineRule="atLeast"/>
      <w:contextualSpacing/>
    </w:pPr>
    <w:rPr>
      <w:rFonts w:ascii="Manrope Light" w:eastAsia="Times New Roman" w:hAnsi="Manrope Light"/>
      <w:snapToGrid w:val="0"/>
      <w:sz w:val="20"/>
      <w:szCs w:val="20"/>
      <w:lang w:eastAsia="de-DE"/>
    </w:rPr>
  </w:style>
  <w:style w:type="paragraph" w:customStyle="1" w:styleId="ETASlist2des">
    <w:name w:val="ETAS_list2_des"/>
    <w:basedOn w:val="Standard"/>
    <w:rsid w:val="00082D35"/>
    <w:pPr>
      <w:spacing w:after="60" w:line="240" w:lineRule="auto"/>
      <w:ind w:left="1985"/>
      <w:contextualSpacing/>
    </w:pPr>
    <w:rPr>
      <w:rFonts w:ascii="Manrope Light" w:eastAsia="Times New Roman" w:hAnsi="Manrope Light"/>
      <w:snapToGrid w:val="0"/>
      <w:sz w:val="20"/>
      <w:szCs w:val="20"/>
      <w:lang w:eastAsia="de-DE"/>
    </w:rPr>
  </w:style>
  <w:style w:type="paragraph" w:customStyle="1" w:styleId="ETASlist2num">
    <w:name w:val="ETAS_list2_num"/>
    <w:basedOn w:val="Standard"/>
    <w:rsid w:val="00082D35"/>
    <w:pPr>
      <w:numPr>
        <w:numId w:val="16"/>
      </w:numPr>
      <w:tabs>
        <w:tab w:val="left" w:pos="1985"/>
      </w:tabs>
      <w:spacing w:after="60" w:line="280" w:lineRule="atLeast"/>
      <w:ind w:left="1985" w:hanging="284"/>
      <w:contextualSpacing/>
    </w:pPr>
    <w:rPr>
      <w:rFonts w:ascii="Manrope Light" w:eastAsia="Times New Roman" w:hAnsi="Manrope Light"/>
      <w:snapToGrid w:val="0"/>
      <w:sz w:val="20"/>
      <w:szCs w:val="20"/>
      <w:lang w:eastAsia="de-DE"/>
    </w:rPr>
  </w:style>
  <w:style w:type="paragraph" w:customStyle="1" w:styleId="ETAShowto">
    <w:name w:val="ETAS_how_to"/>
    <w:basedOn w:val="internaldocument"/>
    <w:rsid w:val="00D04B24"/>
    <w:pPr>
      <w:numPr>
        <w:numId w:val="17"/>
      </w:numPr>
      <w:tabs>
        <w:tab w:val="left" w:pos="1701"/>
      </w:tabs>
      <w:spacing w:before="0" w:after="60" w:line="280" w:lineRule="atLeast"/>
      <w:ind w:left="1702" w:hanging="284"/>
      <w:textAlignment w:val="auto"/>
    </w:pPr>
    <w:rPr>
      <w:rFonts w:ascii="Manrope Light" w:hAnsi="Manrope Light"/>
      <w:color w:val="000000" w:themeColor="text1"/>
      <w:kern w:val="28"/>
      <w:sz w:val="20"/>
      <w:szCs w:val="18"/>
    </w:rPr>
  </w:style>
  <w:style w:type="paragraph" w:customStyle="1" w:styleId="ETAShowtodes">
    <w:name w:val="ETAS_how_to_des"/>
    <w:basedOn w:val="ETAShowto"/>
    <w:rsid w:val="00DC3799"/>
    <w:pPr>
      <w:numPr>
        <w:numId w:val="0"/>
      </w:numPr>
      <w:spacing w:line="240" w:lineRule="auto"/>
      <w:ind w:left="1701"/>
    </w:pPr>
  </w:style>
  <w:style w:type="paragraph" w:customStyle="1" w:styleId="ETAShowtotitle">
    <w:name w:val="ETAS_how_to_title"/>
    <w:basedOn w:val="Standard"/>
    <w:next w:val="ETAShowtonum"/>
    <w:rsid w:val="00E17518"/>
    <w:pPr>
      <w:keepNext/>
      <w:spacing w:after="60" w:line="240" w:lineRule="atLeast"/>
      <w:ind w:left="1134"/>
    </w:pPr>
    <w:rPr>
      <w:rFonts w:eastAsia="Times New Roman"/>
      <w:b/>
      <w:snapToGrid w:val="0"/>
      <w:sz w:val="20"/>
      <w:szCs w:val="18"/>
      <w:u w:val="single"/>
      <w:lang w:eastAsia="de-DE"/>
    </w:rPr>
  </w:style>
  <w:style w:type="paragraph" w:customStyle="1" w:styleId="ETAShowto2">
    <w:name w:val="ETAS_how_to2"/>
    <w:basedOn w:val="ETAShowto"/>
    <w:rsid w:val="00DC3799"/>
    <w:pPr>
      <w:numPr>
        <w:numId w:val="18"/>
      </w:numPr>
      <w:tabs>
        <w:tab w:val="clear" w:pos="1701"/>
        <w:tab w:val="clear" w:pos="3544"/>
        <w:tab w:val="left" w:pos="1985"/>
      </w:tabs>
      <w:ind w:left="1985"/>
    </w:pPr>
  </w:style>
  <w:style w:type="paragraph" w:customStyle="1" w:styleId="ETAShowto2des">
    <w:name w:val="ETAS_how_to2_des"/>
    <w:basedOn w:val="ETAShowtodes"/>
    <w:rsid w:val="00DC3799"/>
    <w:pPr>
      <w:ind w:left="1985"/>
    </w:pPr>
  </w:style>
  <w:style w:type="paragraph" w:customStyle="1" w:styleId="ETAStablelist">
    <w:name w:val="ETAS_table_list"/>
    <w:basedOn w:val="Liste"/>
    <w:qFormat/>
    <w:rsid w:val="0081356C"/>
    <w:pPr>
      <w:widowControl w:val="0"/>
      <w:numPr>
        <w:numId w:val="20"/>
      </w:numPr>
      <w:tabs>
        <w:tab w:val="left" w:pos="284"/>
      </w:tabs>
      <w:spacing w:after="0" w:line="220" w:lineRule="atLeast"/>
      <w:ind w:left="284" w:hanging="284"/>
    </w:pPr>
    <w:rPr>
      <w:rFonts w:ascii="Manrope Light" w:hAnsi="Manrope Light"/>
      <w:sz w:val="20"/>
    </w:rPr>
  </w:style>
  <w:style w:type="paragraph" w:customStyle="1" w:styleId="ETAStablelistdes">
    <w:name w:val="ETAS_table_list_des"/>
    <w:basedOn w:val="ETASlistdes"/>
    <w:rsid w:val="003C5F89"/>
    <w:pPr>
      <w:spacing w:after="0" w:line="240" w:lineRule="atLeast"/>
      <w:ind w:left="284"/>
    </w:pPr>
  </w:style>
  <w:style w:type="paragraph" w:customStyle="1" w:styleId="internalTrennlinie3">
    <w:name w:val="internal_Trennlinie3"/>
    <w:basedOn w:val="internalTrennlinie2"/>
    <w:next w:val="ETASparagraph"/>
    <w:uiPriority w:val="1"/>
    <w:rsid w:val="001064F4"/>
    <w:pPr>
      <w:pBdr>
        <w:top w:val="single" w:sz="4" w:space="1" w:color="1E539E"/>
      </w:pBdr>
    </w:pPr>
  </w:style>
  <w:style w:type="paragraph" w:styleId="Liste">
    <w:name w:val="List"/>
    <w:basedOn w:val="Standard"/>
    <w:uiPriority w:val="99"/>
    <w:semiHidden/>
    <w:unhideWhenUsed/>
    <w:rsid w:val="00F8034E"/>
    <w:pPr>
      <w:ind w:left="283" w:hanging="283"/>
      <w:contextualSpacing/>
    </w:pPr>
  </w:style>
  <w:style w:type="paragraph" w:styleId="Verzeichnis3">
    <w:name w:val="toc 3"/>
    <w:next w:val="Standard"/>
    <w:autoRedefine/>
    <w:uiPriority w:val="39"/>
    <w:unhideWhenUsed/>
    <w:rsid w:val="005F705F"/>
    <w:pPr>
      <w:widowControl w:val="0"/>
      <w:tabs>
        <w:tab w:val="left" w:pos="1559"/>
        <w:tab w:val="right" w:leader="dot" w:pos="8505"/>
      </w:tabs>
      <w:spacing w:before="40" w:line="200" w:lineRule="exact"/>
      <w:ind w:left="1560" w:hanging="851"/>
    </w:pPr>
    <w:rPr>
      <w:rFonts w:ascii="Manrope" w:hAnsi="Manrope"/>
      <w:noProof/>
      <w:szCs w:val="22"/>
    </w:rPr>
  </w:style>
  <w:style w:type="paragraph" w:styleId="Beschriftung">
    <w:name w:val="caption"/>
    <w:basedOn w:val="Standard"/>
    <w:next w:val="ETASparagraph"/>
    <w:uiPriority w:val="35"/>
    <w:unhideWhenUsed/>
    <w:qFormat/>
    <w:rsid w:val="007B346D"/>
    <w:pPr>
      <w:spacing w:line="240" w:lineRule="auto"/>
      <w:ind w:left="1134"/>
    </w:pPr>
    <w:rPr>
      <w:bCs/>
      <w:sz w:val="20"/>
      <w:szCs w:val="18"/>
    </w:rPr>
  </w:style>
  <w:style w:type="paragraph" w:styleId="Abbildungsverzeichnis">
    <w:name w:val="table of figures"/>
    <w:basedOn w:val="Standard"/>
    <w:next w:val="Standard"/>
    <w:uiPriority w:val="99"/>
    <w:unhideWhenUsed/>
    <w:rsid w:val="004F4D5D"/>
    <w:pPr>
      <w:tabs>
        <w:tab w:val="left" w:pos="1134"/>
        <w:tab w:val="right" w:leader="dot" w:pos="8505"/>
      </w:tabs>
      <w:spacing w:after="0"/>
      <w:ind w:left="1134" w:hanging="1134"/>
    </w:pPr>
    <w:rPr>
      <w:sz w:val="20"/>
    </w:rPr>
  </w:style>
  <w:style w:type="paragraph" w:styleId="Index1">
    <w:name w:val="index 1"/>
    <w:basedOn w:val="Standard"/>
    <w:next w:val="Standard"/>
    <w:autoRedefine/>
    <w:uiPriority w:val="99"/>
    <w:semiHidden/>
    <w:unhideWhenUsed/>
    <w:rsid w:val="00A27834"/>
    <w:pPr>
      <w:tabs>
        <w:tab w:val="right" w:leader="dot" w:pos="4111"/>
      </w:tabs>
      <w:spacing w:after="0" w:line="240" w:lineRule="auto"/>
      <w:ind w:left="220" w:hanging="220"/>
    </w:pPr>
    <w:rPr>
      <w:rFonts w:ascii="Manrope Light" w:hAnsi="Manrope Light"/>
      <w:sz w:val="20"/>
    </w:rPr>
  </w:style>
  <w:style w:type="paragraph" w:styleId="Indexberschrift">
    <w:name w:val="index heading"/>
    <w:basedOn w:val="Standard"/>
    <w:next w:val="Index1"/>
    <w:uiPriority w:val="99"/>
    <w:semiHidden/>
    <w:unhideWhenUsed/>
    <w:rsid w:val="00A259E2"/>
    <w:pPr>
      <w:keepNext/>
      <w:spacing w:before="240" w:after="120"/>
    </w:pPr>
    <w:rPr>
      <w:b/>
      <w:bCs/>
    </w:rPr>
  </w:style>
  <w:style w:type="paragraph" w:styleId="Index2">
    <w:name w:val="index 2"/>
    <w:basedOn w:val="Standard"/>
    <w:next w:val="Standard"/>
    <w:autoRedefine/>
    <w:uiPriority w:val="99"/>
    <w:semiHidden/>
    <w:unhideWhenUsed/>
    <w:rsid w:val="00A27834"/>
    <w:pPr>
      <w:spacing w:after="0" w:line="240" w:lineRule="auto"/>
      <w:ind w:left="440" w:hanging="220"/>
    </w:pPr>
    <w:rPr>
      <w:rFonts w:ascii="Manrope Light" w:hAnsi="Manrope Light"/>
      <w:sz w:val="20"/>
    </w:rPr>
  </w:style>
  <w:style w:type="paragraph" w:styleId="Verzeichnis4">
    <w:name w:val="toc 4"/>
    <w:basedOn w:val="Standard"/>
    <w:next w:val="Standard"/>
    <w:autoRedefine/>
    <w:uiPriority w:val="39"/>
    <w:unhideWhenUsed/>
    <w:rsid w:val="005F705F"/>
    <w:pPr>
      <w:tabs>
        <w:tab w:val="left" w:pos="2552"/>
        <w:tab w:val="right" w:leader="dot" w:pos="8505"/>
      </w:tabs>
      <w:spacing w:before="40" w:after="0" w:line="199" w:lineRule="auto"/>
      <w:ind w:left="2551" w:hanging="992"/>
    </w:pPr>
    <w:rPr>
      <w:sz w:val="20"/>
    </w:rPr>
  </w:style>
  <w:style w:type="paragraph" w:styleId="Verzeichnis5">
    <w:name w:val="toc 5"/>
    <w:basedOn w:val="Standard"/>
    <w:next w:val="Standard"/>
    <w:autoRedefine/>
    <w:uiPriority w:val="39"/>
    <w:unhideWhenUsed/>
    <w:rsid w:val="005F705F"/>
    <w:pPr>
      <w:tabs>
        <w:tab w:val="right" w:leader="dot" w:pos="8505"/>
      </w:tabs>
      <w:spacing w:before="40" w:after="0" w:line="199" w:lineRule="auto"/>
      <w:ind w:left="2552"/>
    </w:pPr>
    <w:rPr>
      <w:sz w:val="20"/>
    </w:rPr>
  </w:style>
  <w:style w:type="paragraph" w:styleId="Verzeichnis6">
    <w:name w:val="toc 6"/>
    <w:basedOn w:val="Standard"/>
    <w:next w:val="Standard"/>
    <w:autoRedefine/>
    <w:uiPriority w:val="39"/>
    <w:unhideWhenUsed/>
    <w:rsid w:val="00DE1D78"/>
    <w:pPr>
      <w:tabs>
        <w:tab w:val="right" w:leader="dot" w:pos="8505"/>
      </w:tabs>
      <w:spacing w:before="40" w:after="0" w:line="199" w:lineRule="auto"/>
      <w:ind w:left="2835"/>
    </w:pPr>
    <w:rPr>
      <w:sz w:val="20"/>
    </w:rPr>
  </w:style>
  <w:style w:type="paragraph" w:customStyle="1" w:styleId="ETAShowtonum">
    <w:name w:val="ETAS_how_to_num"/>
    <w:basedOn w:val="ETASparagraph"/>
    <w:rsid w:val="00DC3799"/>
    <w:pPr>
      <w:numPr>
        <w:numId w:val="27"/>
      </w:numPr>
      <w:tabs>
        <w:tab w:val="left" w:pos="1701"/>
      </w:tabs>
      <w:spacing w:after="60"/>
      <w:contextualSpacing/>
    </w:pPr>
  </w:style>
  <w:style w:type="paragraph" w:customStyle="1" w:styleId="ETAShowtoresult">
    <w:name w:val="ETAS_how_to_result"/>
    <w:basedOn w:val="ETASparagraph"/>
    <w:rsid w:val="00DC3799"/>
    <w:pPr>
      <w:numPr>
        <w:numId w:val="30"/>
      </w:numPr>
      <w:tabs>
        <w:tab w:val="left" w:pos="1701"/>
      </w:tabs>
      <w:spacing w:after="60"/>
      <w:ind w:left="1702" w:hanging="284"/>
    </w:pPr>
  </w:style>
  <w:style w:type="paragraph" w:customStyle="1" w:styleId="ETAShowtoor">
    <w:name w:val="ETAS_how_to_or"/>
    <w:basedOn w:val="ETASparagraph"/>
    <w:rsid w:val="00DC3799"/>
    <w:pPr>
      <w:ind w:left="1418"/>
    </w:pPr>
    <w:rPr>
      <w:i/>
    </w:rPr>
  </w:style>
  <w:style w:type="paragraph" w:customStyle="1" w:styleId="ETAShowto2num">
    <w:name w:val="ETAS_how_to2_num"/>
    <w:basedOn w:val="ETASparagraph"/>
    <w:rsid w:val="00381F0E"/>
    <w:pPr>
      <w:numPr>
        <w:numId w:val="32"/>
      </w:numPr>
      <w:tabs>
        <w:tab w:val="left" w:pos="1985"/>
      </w:tabs>
      <w:spacing w:after="60"/>
      <w:contextualSpacing/>
    </w:pPr>
  </w:style>
  <w:style w:type="paragraph" w:customStyle="1" w:styleId="ETAShowto2or">
    <w:name w:val="ETAS_how_to2_or"/>
    <w:basedOn w:val="ETASparagraph"/>
    <w:rsid w:val="00DC3799"/>
    <w:pPr>
      <w:spacing w:after="60"/>
      <w:ind w:left="1701"/>
    </w:pPr>
    <w:rPr>
      <w:i/>
    </w:rPr>
  </w:style>
  <w:style w:type="paragraph" w:customStyle="1" w:styleId="ETASlistor">
    <w:name w:val="ETAS_list_or"/>
    <w:basedOn w:val="ETASparagraph"/>
    <w:rsid w:val="004163C0"/>
    <w:pPr>
      <w:spacing w:after="60"/>
      <w:ind w:left="1418"/>
    </w:pPr>
    <w:rPr>
      <w:i/>
    </w:rPr>
  </w:style>
  <w:style w:type="paragraph" w:customStyle="1" w:styleId="internalnoticetitle">
    <w:name w:val="internal_notice_title"/>
    <w:basedOn w:val="internalnotetitle"/>
    <w:rsid w:val="006062BE"/>
    <w:pPr>
      <w:widowControl w:val="0"/>
    </w:pPr>
    <w:rPr>
      <w:i/>
    </w:rPr>
  </w:style>
  <w:style w:type="paragraph" w:customStyle="1" w:styleId="internalnotehead">
    <w:name w:val="internal_note_head"/>
    <w:basedOn w:val="internalnote"/>
    <w:next w:val="internalnote"/>
    <w:rsid w:val="0081356C"/>
    <w:pPr>
      <w:widowControl w:val="0"/>
    </w:pPr>
    <w:rPr>
      <w:rFonts w:ascii="Manrope SemiBold" w:hAnsi="Manrope SemiBold"/>
    </w:rPr>
  </w:style>
  <w:style w:type="paragraph" w:styleId="KeinLeerraum">
    <w:name w:val="No Spacing"/>
    <w:link w:val="KeinLeerraumZchn"/>
    <w:uiPriority w:val="1"/>
    <w:qFormat/>
    <w:rsid w:val="00941E74"/>
    <w:rPr>
      <w:rFonts w:asciiTheme="minorHAnsi" w:eastAsiaTheme="minorEastAsia" w:hAnsiTheme="minorHAnsi" w:cstheme="minorBidi"/>
      <w:sz w:val="22"/>
      <w:szCs w:val="22"/>
      <w:lang w:eastAsia="de-DE"/>
    </w:rPr>
  </w:style>
  <w:style w:type="character" w:customStyle="1" w:styleId="KeinLeerraumZchn">
    <w:name w:val="Kein Leerraum Zchn"/>
    <w:basedOn w:val="Absatz-Standardschriftart"/>
    <w:link w:val="KeinLeerraum"/>
    <w:uiPriority w:val="1"/>
    <w:rsid w:val="00941E74"/>
    <w:rPr>
      <w:rFonts w:asciiTheme="minorHAnsi" w:eastAsiaTheme="minorEastAsia" w:hAnsiTheme="minorHAnsi" w:cstheme="minorBidi"/>
      <w:sz w:val="22"/>
      <w:szCs w:val="22"/>
      <w:lang w:eastAsia="de-DE"/>
    </w:rPr>
  </w:style>
  <w:style w:type="paragraph" w:customStyle="1" w:styleId="ETAStablelistnum">
    <w:name w:val="ETAS_table_list_num"/>
    <w:basedOn w:val="ETAStablelist"/>
    <w:rsid w:val="00E53743"/>
    <w:pPr>
      <w:numPr>
        <w:numId w:val="36"/>
      </w:numPr>
    </w:pPr>
    <w:rPr>
      <w:rFonts w:eastAsia="Times New Roman"/>
      <w:lang w:eastAsia="de-DE"/>
    </w:rPr>
  </w:style>
  <w:style w:type="paragraph" w:customStyle="1" w:styleId="ETAStablelist2">
    <w:name w:val="ETAS_table_list2"/>
    <w:basedOn w:val="ETAStablelist"/>
    <w:rsid w:val="00337D73"/>
    <w:pPr>
      <w:numPr>
        <w:numId w:val="39"/>
      </w:numPr>
      <w:tabs>
        <w:tab w:val="clear" w:pos="284"/>
        <w:tab w:val="left" w:pos="567"/>
      </w:tabs>
      <w:ind w:left="284" w:firstLine="0"/>
    </w:pPr>
    <w:rPr>
      <w:rFonts w:eastAsia="Times New Roman"/>
      <w:lang w:eastAsia="de-DE"/>
    </w:rPr>
  </w:style>
  <w:style w:type="paragraph" w:customStyle="1" w:styleId="ETAStablelist2des">
    <w:name w:val="ETAS_table_list2_des"/>
    <w:basedOn w:val="ETAStablelist2"/>
    <w:rsid w:val="00077928"/>
    <w:pPr>
      <w:numPr>
        <w:numId w:val="0"/>
      </w:numPr>
      <w:ind w:left="567"/>
    </w:pPr>
  </w:style>
  <w:style w:type="paragraph" w:customStyle="1" w:styleId="ETASempty">
    <w:name w:val="ETAS_empty"/>
    <w:basedOn w:val="Standard"/>
    <w:rsid w:val="00A26BFC"/>
    <w:pPr>
      <w:spacing w:after="40" w:line="14" w:lineRule="auto"/>
    </w:pPr>
    <w:rPr>
      <w:sz w:val="14"/>
    </w:rPr>
  </w:style>
  <w:style w:type="table" w:customStyle="1" w:styleId="ETAStable1">
    <w:name w:val="ETAS_table1"/>
    <w:basedOn w:val="NormaleTabelle"/>
    <w:uiPriority w:val="99"/>
    <w:rsid w:val="00DE49EF"/>
    <w:rPr>
      <w:rFonts w:ascii="Tahoma" w:hAnsi="Tahoma"/>
    </w:rPr>
    <w:tblPr>
      <w:tblInd w:w="1134" w:type="dxa"/>
      <w:tblCellMar>
        <w:left w:w="0" w:type="dxa"/>
        <w:right w:w="57" w:type="dxa"/>
      </w:tblCellMar>
    </w:tblPr>
  </w:style>
  <w:style w:type="table" w:customStyle="1" w:styleId="ETAStable2">
    <w:name w:val="ETAS_table2"/>
    <w:basedOn w:val="NormaleTabelle"/>
    <w:uiPriority w:val="99"/>
    <w:rsid w:val="00F13CFD"/>
    <w:rPr>
      <w:rFonts w:ascii="Tahoma" w:hAnsi="Tahoma"/>
    </w:rPr>
    <w:tblPr>
      <w:tblInd w:w="1134" w:type="dxa"/>
      <w:tblBorders>
        <w:bottom w:val="single" w:sz="4" w:space="0" w:color="000000" w:themeColor="text1"/>
        <w:insideH w:val="single" w:sz="4" w:space="0" w:color="000000" w:themeColor="text1"/>
      </w:tblBorders>
      <w:tblCellMar>
        <w:top w:w="28" w:type="dxa"/>
        <w:left w:w="28" w:type="dxa"/>
        <w:bottom w:w="28" w:type="dxa"/>
        <w:right w:w="28" w:type="dxa"/>
      </w:tblCellMar>
    </w:tblPr>
    <w:tblStylePr w:type="firstRow">
      <w:rPr>
        <w:rFonts w:ascii="Bosch Script" w:hAnsi="Bosch Script"/>
      </w:rPr>
    </w:tblStylePr>
  </w:style>
  <w:style w:type="table" w:customStyle="1" w:styleId="ETAStable21">
    <w:name w:val="ETAS_table21"/>
    <w:basedOn w:val="NormaleTabelle"/>
    <w:uiPriority w:val="99"/>
    <w:rsid w:val="00B40331"/>
    <w:rPr>
      <w:rFonts w:ascii="Tahoma" w:hAnsi="Tahoma"/>
    </w:rPr>
    <w:tblPr>
      <w:tblInd w:w="1134" w:type="dxa"/>
      <w:tblBorders>
        <w:top w:val="single" w:sz="4" w:space="0" w:color="ACB1B6"/>
        <w:left w:val="single" w:sz="4" w:space="0" w:color="ACB1B6"/>
        <w:bottom w:val="single" w:sz="4" w:space="0" w:color="ACB1B6"/>
        <w:right w:val="single" w:sz="4" w:space="0" w:color="ACB1B6"/>
        <w:insideH w:val="single" w:sz="4" w:space="0" w:color="ACB1B6"/>
        <w:insideV w:val="single" w:sz="4" w:space="0" w:color="ACB1B6"/>
      </w:tblBorders>
      <w:tblCellMar>
        <w:top w:w="28" w:type="dxa"/>
        <w:left w:w="28" w:type="dxa"/>
        <w:bottom w:w="28" w:type="dxa"/>
        <w:right w:w="28" w:type="dxa"/>
      </w:tblCellMar>
    </w:tblPr>
  </w:style>
  <w:style w:type="table" w:customStyle="1" w:styleId="ETAStable3">
    <w:name w:val="ETAS_table3"/>
    <w:basedOn w:val="NormaleTabelle"/>
    <w:uiPriority w:val="99"/>
    <w:rsid w:val="00DE49EF"/>
    <w:rPr>
      <w:rFonts w:ascii="Tahoma" w:hAnsi="Tahoma"/>
    </w:rPr>
    <w:tblPr>
      <w:tblInd w:w="1134" w:type="dxa"/>
      <w:tblCellMar>
        <w:top w:w="28" w:type="dxa"/>
        <w:left w:w="28" w:type="dxa"/>
        <w:bottom w:w="28" w:type="dxa"/>
        <w:right w:w="28" w:type="dxa"/>
      </w:tblCellMar>
    </w:tblPr>
    <w:tblStylePr w:type="firstRow">
      <w:rPr>
        <w:rFonts w:ascii="Bosch Script" w:hAnsi="Bosch Script"/>
      </w:rPr>
      <w:tblPr/>
      <w:tcPr>
        <w:shd w:val="clear" w:color="auto" w:fill="BBCBE2"/>
      </w:tcPr>
    </w:tblStylePr>
  </w:style>
  <w:style w:type="table" w:customStyle="1" w:styleId="ETAStable31">
    <w:name w:val="ETAS_table31"/>
    <w:basedOn w:val="NormaleTabelle"/>
    <w:uiPriority w:val="99"/>
    <w:rsid w:val="00DE49EF"/>
    <w:rPr>
      <w:rFonts w:ascii="Tahoma" w:hAnsi="Tahoma"/>
    </w:rPr>
    <w:tblPr>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Pr>
    <w:tblStylePr w:type="firstRow">
      <w:rPr>
        <w:rFonts w:ascii="Bosch Script" w:hAnsi="Bosch Script"/>
      </w:rPr>
      <w:tblPr/>
      <w:tcPr>
        <w:shd w:val="clear" w:color="auto" w:fill="BBCBE2"/>
      </w:tcPr>
    </w:tblStylePr>
  </w:style>
  <w:style w:type="table" w:customStyle="1" w:styleId="ETAStable4">
    <w:name w:val="ETAS_table4"/>
    <w:basedOn w:val="NormaleTabelle"/>
    <w:uiPriority w:val="99"/>
    <w:rsid w:val="00DE49EF"/>
    <w:rPr>
      <w:rFonts w:ascii="Tahoma" w:hAnsi="Tahoma"/>
    </w:rPr>
    <w:tblPr>
      <w:tblStyleRowBandSize w:val="1"/>
      <w:tblInd w:w="1134" w:type="dxa"/>
      <w:tblBorders>
        <w:insideV w:val="single" w:sz="4" w:space="0" w:color="auto"/>
      </w:tblBorders>
      <w:tblCellMar>
        <w:top w:w="28" w:type="dxa"/>
        <w:left w:w="28" w:type="dxa"/>
        <w:bottom w:w="28" w:type="dxa"/>
        <w:right w:w="28" w:type="dxa"/>
      </w:tblCellMar>
    </w:tblPr>
    <w:tblStylePr w:type="firstRow">
      <w:tblPr/>
      <w:tcPr>
        <w:tcBorders>
          <w:top w:val="nil"/>
          <w:left w:val="nil"/>
          <w:bottom w:val="nil"/>
          <w:right w:val="nil"/>
          <w:insideH w:val="nil"/>
          <w:insideV w:val="single" w:sz="4" w:space="0" w:color="auto"/>
          <w:tl2br w:val="nil"/>
          <w:tr2bl w:val="nil"/>
        </w:tcBorders>
        <w:shd w:val="clear" w:color="auto" w:fill="BBCBE2"/>
      </w:tcPr>
    </w:tblStylePr>
    <w:tblStylePr w:type="band1Horz">
      <w:rPr>
        <w:rFonts w:ascii="Bosch Script" w:hAnsi="Bosch Script"/>
      </w:rPr>
      <w:tblPr/>
      <w:tcPr>
        <w:tcBorders>
          <w:insideV w:val="single" w:sz="4" w:space="0" w:color="auto"/>
        </w:tcBorders>
      </w:tcPr>
    </w:tblStylePr>
    <w:tblStylePr w:type="band2Horz">
      <w:rPr>
        <w:rFonts w:ascii="Bosch Script" w:hAnsi="Bosch Script"/>
      </w:rPr>
      <w:tblPr/>
      <w:tcPr>
        <w:tcBorders>
          <w:top w:val="nil"/>
          <w:left w:val="nil"/>
          <w:bottom w:val="nil"/>
          <w:right w:val="nil"/>
          <w:insideH w:val="nil"/>
          <w:insideV w:val="single" w:sz="4" w:space="0" w:color="auto"/>
          <w:tl2br w:val="nil"/>
          <w:tr2bl w:val="nil"/>
        </w:tcBorders>
        <w:shd w:val="clear" w:color="auto" w:fill="E9EEF5"/>
      </w:tcPr>
    </w:tblStylePr>
  </w:style>
  <w:style w:type="table" w:customStyle="1" w:styleId="ETAStable41">
    <w:name w:val="ETAS_table41"/>
    <w:basedOn w:val="NormaleTabelle"/>
    <w:uiPriority w:val="99"/>
    <w:rsid w:val="00DE49EF"/>
    <w:rPr>
      <w:rFonts w:ascii="Tahoma" w:hAnsi="Tahoma"/>
    </w:rPr>
    <w:tblPr>
      <w:tblStyleRowBandSize w:val="1"/>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Pr>
    <w:tblStylePr w:type="firstRow">
      <w:rPr>
        <w:rFonts w:ascii="Bosch Script" w:hAnsi="Bosch Script"/>
      </w:rPr>
      <w:tblPr/>
      <w:tcPr>
        <w:shd w:val="clear" w:color="auto" w:fill="BBCBE2"/>
      </w:tcPr>
    </w:tblStylePr>
    <w:tblStylePr w:type="band2Horz">
      <w:tblPr/>
      <w:tcPr>
        <w:shd w:val="clear" w:color="auto" w:fill="E9EEF5"/>
      </w:tcPr>
    </w:tblStylePr>
  </w:style>
  <w:style w:type="table" w:customStyle="1" w:styleId="ETAStable5">
    <w:name w:val="ETAS_table5"/>
    <w:basedOn w:val="NormaleTabelle"/>
    <w:uiPriority w:val="99"/>
    <w:rsid w:val="00DE49EF"/>
    <w:rPr>
      <w:rFonts w:ascii="Tahoma" w:hAnsi="Tahoma"/>
    </w:rPr>
    <w:tblPr>
      <w:tblStyleRowBandSize w:val="1"/>
      <w:tblInd w:w="1134" w:type="dxa"/>
      <w:tblCellMar>
        <w:top w:w="28" w:type="dxa"/>
        <w:left w:w="28" w:type="dxa"/>
        <w:bottom w:w="28" w:type="dxa"/>
        <w:right w:w="28" w:type="dxa"/>
      </w:tblCellMar>
    </w:tblPr>
    <w:tblStylePr w:type="firstRow">
      <w:rPr>
        <w:rFonts w:ascii="Bosch Script" w:hAnsi="Bosch Script"/>
      </w:rPr>
      <w:tblPr/>
      <w:tcPr>
        <w:shd w:val="clear" w:color="auto" w:fill="BBCBE2"/>
      </w:tcPr>
    </w:tblStylePr>
    <w:tblStylePr w:type="band2Horz">
      <w:tblPr/>
      <w:tcPr>
        <w:shd w:val="clear" w:color="auto" w:fill="E9EEF5"/>
      </w:tcPr>
    </w:tblStylePr>
  </w:style>
  <w:style w:type="paragraph" w:customStyle="1" w:styleId="ETASheadingIVZ">
    <w:name w:val="ETAS_heading_IVZ"/>
    <w:basedOn w:val="ETASheadinglist"/>
    <w:qFormat/>
    <w:rsid w:val="00C3206B"/>
  </w:style>
  <w:style w:type="paragraph" w:styleId="Anrede">
    <w:name w:val="Salutation"/>
    <w:basedOn w:val="Standard"/>
    <w:next w:val="Standard"/>
    <w:link w:val="AnredeZchn"/>
    <w:uiPriority w:val="99"/>
    <w:semiHidden/>
    <w:unhideWhenUsed/>
    <w:rsid w:val="00884CB5"/>
  </w:style>
  <w:style w:type="character" w:customStyle="1" w:styleId="AnredeZchn">
    <w:name w:val="Anrede Zchn"/>
    <w:basedOn w:val="Absatz-Standardschriftart"/>
    <w:link w:val="Anrede"/>
    <w:uiPriority w:val="99"/>
    <w:semiHidden/>
    <w:rsid w:val="00884CB5"/>
    <w:rPr>
      <w:rFonts w:ascii="Arial" w:hAnsi="Arial"/>
      <w:sz w:val="22"/>
      <w:szCs w:val="22"/>
    </w:rPr>
  </w:style>
  <w:style w:type="paragraph" w:styleId="Aufzhlungszeichen">
    <w:name w:val="List Bullet"/>
    <w:basedOn w:val="Standard"/>
    <w:uiPriority w:val="99"/>
    <w:semiHidden/>
    <w:unhideWhenUsed/>
    <w:rsid w:val="00884CB5"/>
    <w:pPr>
      <w:numPr>
        <w:numId w:val="2"/>
      </w:numPr>
      <w:contextualSpacing/>
    </w:pPr>
  </w:style>
  <w:style w:type="paragraph" w:styleId="Aufzhlungszeichen2">
    <w:name w:val="List Bullet 2"/>
    <w:basedOn w:val="Standard"/>
    <w:uiPriority w:val="99"/>
    <w:semiHidden/>
    <w:unhideWhenUsed/>
    <w:rsid w:val="00884CB5"/>
    <w:pPr>
      <w:numPr>
        <w:numId w:val="3"/>
      </w:numPr>
      <w:contextualSpacing/>
    </w:pPr>
  </w:style>
  <w:style w:type="paragraph" w:styleId="Aufzhlungszeichen3">
    <w:name w:val="List Bullet 3"/>
    <w:basedOn w:val="Standard"/>
    <w:uiPriority w:val="99"/>
    <w:semiHidden/>
    <w:unhideWhenUsed/>
    <w:rsid w:val="00884CB5"/>
    <w:pPr>
      <w:numPr>
        <w:numId w:val="4"/>
      </w:numPr>
      <w:contextualSpacing/>
    </w:pPr>
  </w:style>
  <w:style w:type="paragraph" w:styleId="Aufzhlungszeichen4">
    <w:name w:val="List Bullet 4"/>
    <w:basedOn w:val="Standard"/>
    <w:uiPriority w:val="99"/>
    <w:semiHidden/>
    <w:unhideWhenUsed/>
    <w:rsid w:val="00884CB5"/>
    <w:pPr>
      <w:numPr>
        <w:numId w:val="5"/>
      </w:numPr>
      <w:contextualSpacing/>
    </w:pPr>
  </w:style>
  <w:style w:type="paragraph" w:styleId="Aufzhlungszeichen5">
    <w:name w:val="List Bullet 5"/>
    <w:basedOn w:val="Standard"/>
    <w:uiPriority w:val="99"/>
    <w:semiHidden/>
    <w:unhideWhenUsed/>
    <w:rsid w:val="00884CB5"/>
    <w:pPr>
      <w:numPr>
        <w:numId w:val="6"/>
      </w:numPr>
      <w:contextualSpacing/>
    </w:pPr>
  </w:style>
  <w:style w:type="paragraph" w:styleId="Blocktext">
    <w:name w:val="Block Text"/>
    <w:basedOn w:val="Standard"/>
    <w:uiPriority w:val="99"/>
    <w:semiHidden/>
    <w:unhideWhenUsed/>
    <w:rsid w:val="00884CB5"/>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Datum">
    <w:name w:val="Date"/>
    <w:basedOn w:val="Standard"/>
    <w:next w:val="Standard"/>
    <w:link w:val="DatumZchn"/>
    <w:uiPriority w:val="99"/>
    <w:semiHidden/>
    <w:unhideWhenUsed/>
    <w:rsid w:val="00884CB5"/>
  </w:style>
  <w:style w:type="character" w:customStyle="1" w:styleId="DatumZchn">
    <w:name w:val="Datum Zchn"/>
    <w:basedOn w:val="Absatz-Standardschriftart"/>
    <w:link w:val="Datum"/>
    <w:uiPriority w:val="99"/>
    <w:semiHidden/>
    <w:rsid w:val="00884CB5"/>
    <w:rPr>
      <w:rFonts w:ascii="Arial" w:hAnsi="Arial"/>
      <w:sz w:val="22"/>
      <w:szCs w:val="22"/>
    </w:rPr>
  </w:style>
  <w:style w:type="paragraph" w:styleId="Dokumentstruktur">
    <w:name w:val="Document Map"/>
    <w:basedOn w:val="Standard"/>
    <w:link w:val="DokumentstrukturZchn"/>
    <w:uiPriority w:val="99"/>
    <w:semiHidden/>
    <w:unhideWhenUsed/>
    <w:rsid w:val="00884CB5"/>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884CB5"/>
    <w:rPr>
      <w:rFonts w:ascii="Segoe UI" w:hAnsi="Segoe UI" w:cs="Segoe UI"/>
      <w:sz w:val="16"/>
      <w:szCs w:val="16"/>
    </w:rPr>
  </w:style>
  <w:style w:type="paragraph" w:styleId="E-Mail-Signatur">
    <w:name w:val="E-mail Signature"/>
    <w:basedOn w:val="Standard"/>
    <w:link w:val="E-Mail-SignaturZchn"/>
    <w:uiPriority w:val="99"/>
    <w:semiHidden/>
    <w:unhideWhenUsed/>
    <w:rsid w:val="00884CB5"/>
    <w:pPr>
      <w:spacing w:after="0" w:line="240" w:lineRule="auto"/>
    </w:pPr>
  </w:style>
  <w:style w:type="character" w:customStyle="1" w:styleId="E-Mail-SignaturZchn">
    <w:name w:val="E-Mail-Signatur Zchn"/>
    <w:basedOn w:val="Absatz-Standardschriftart"/>
    <w:link w:val="E-Mail-Signatur"/>
    <w:uiPriority w:val="99"/>
    <w:semiHidden/>
    <w:rsid w:val="00884CB5"/>
    <w:rPr>
      <w:rFonts w:ascii="Arial" w:hAnsi="Arial"/>
      <w:sz w:val="22"/>
      <w:szCs w:val="22"/>
    </w:rPr>
  </w:style>
  <w:style w:type="paragraph" w:styleId="Endnotentext">
    <w:name w:val="endnote text"/>
    <w:basedOn w:val="Standard"/>
    <w:link w:val="EndnotentextZchn"/>
    <w:uiPriority w:val="99"/>
    <w:semiHidden/>
    <w:unhideWhenUsed/>
    <w:rsid w:val="00884CB5"/>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884CB5"/>
    <w:rPr>
      <w:rFonts w:ascii="Arial" w:hAnsi="Arial"/>
    </w:rPr>
  </w:style>
  <w:style w:type="paragraph" w:styleId="Fu-Endnotenberschrift">
    <w:name w:val="Note Heading"/>
    <w:basedOn w:val="Standard"/>
    <w:next w:val="Standard"/>
    <w:link w:val="Fu-EndnotenberschriftZchn"/>
    <w:uiPriority w:val="99"/>
    <w:semiHidden/>
    <w:unhideWhenUsed/>
    <w:rsid w:val="00884CB5"/>
    <w:pPr>
      <w:spacing w:after="0" w:line="240" w:lineRule="auto"/>
    </w:pPr>
  </w:style>
  <w:style w:type="character" w:customStyle="1" w:styleId="Fu-EndnotenberschriftZchn">
    <w:name w:val="Fuß/-Endnotenüberschrift Zchn"/>
    <w:basedOn w:val="Absatz-Standardschriftart"/>
    <w:link w:val="Fu-Endnotenberschrift"/>
    <w:uiPriority w:val="99"/>
    <w:semiHidden/>
    <w:rsid w:val="00884CB5"/>
    <w:rPr>
      <w:rFonts w:ascii="Arial" w:hAnsi="Arial"/>
      <w:sz w:val="22"/>
      <w:szCs w:val="22"/>
    </w:rPr>
  </w:style>
  <w:style w:type="paragraph" w:styleId="Funotentext">
    <w:name w:val="footnote text"/>
    <w:basedOn w:val="Standard"/>
    <w:link w:val="FunotentextZchn"/>
    <w:uiPriority w:val="99"/>
    <w:semiHidden/>
    <w:unhideWhenUsed/>
    <w:rsid w:val="00884CB5"/>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84CB5"/>
    <w:rPr>
      <w:rFonts w:ascii="Arial" w:hAnsi="Arial"/>
    </w:rPr>
  </w:style>
  <w:style w:type="paragraph" w:styleId="Gruformel">
    <w:name w:val="Closing"/>
    <w:basedOn w:val="Standard"/>
    <w:link w:val="GruformelZchn"/>
    <w:uiPriority w:val="99"/>
    <w:semiHidden/>
    <w:unhideWhenUsed/>
    <w:rsid w:val="00884CB5"/>
    <w:pPr>
      <w:spacing w:after="0" w:line="240" w:lineRule="auto"/>
      <w:ind w:left="4252"/>
    </w:pPr>
  </w:style>
  <w:style w:type="character" w:customStyle="1" w:styleId="GruformelZchn">
    <w:name w:val="Grußformel Zchn"/>
    <w:basedOn w:val="Absatz-Standardschriftart"/>
    <w:link w:val="Gruformel"/>
    <w:uiPriority w:val="99"/>
    <w:semiHidden/>
    <w:rsid w:val="00884CB5"/>
    <w:rPr>
      <w:rFonts w:ascii="Arial" w:hAnsi="Arial"/>
      <w:sz w:val="22"/>
      <w:szCs w:val="22"/>
    </w:rPr>
  </w:style>
  <w:style w:type="paragraph" w:styleId="HTMLAdresse">
    <w:name w:val="HTML Address"/>
    <w:basedOn w:val="Standard"/>
    <w:link w:val="HTMLAdresseZchn"/>
    <w:uiPriority w:val="99"/>
    <w:semiHidden/>
    <w:unhideWhenUsed/>
    <w:rsid w:val="00884CB5"/>
    <w:pPr>
      <w:spacing w:after="0" w:line="240" w:lineRule="auto"/>
    </w:pPr>
    <w:rPr>
      <w:i/>
      <w:iCs/>
    </w:rPr>
  </w:style>
  <w:style w:type="character" w:customStyle="1" w:styleId="HTMLAdresseZchn">
    <w:name w:val="HTML Adresse Zchn"/>
    <w:basedOn w:val="Absatz-Standardschriftart"/>
    <w:link w:val="HTMLAdresse"/>
    <w:uiPriority w:val="99"/>
    <w:semiHidden/>
    <w:rsid w:val="00884CB5"/>
    <w:rPr>
      <w:rFonts w:ascii="Arial" w:hAnsi="Arial"/>
      <w:i/>
      <w:iCs/>
      <w:sz w:val="22"/>
      <w:szCs w:val="22"/>
    </w:rPr>
  </w:style>
  <w:style w:type="paragraph" w:styleId="HTMLVorformatiert">
    <w:name w:val="HTML Preformatted"/>
    <w:basedOn w:val="Standard"/>
    <w:link w:val="HTMLVorformatiertZchn"/>
    <w:uiPriority w:val="99"/>
    <w:semiHidden/>
    <w:unhideWhenUsed/>
    <w:rsid w:val="00884CB5"/>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884CB5"/>
    <w:rPr>
      <w:rFonts w:ascii="Consolas" w:hAnsi="Consolas"/>
    </w:rPr>
  </w:style>
  <w:style w:type="paragraph" w:styleId="Index3">
    <w:name w:val="index 3"/>
    <w:basedOn w:val="Standard"/>
    <w:next w:val="Standard"/>
    <w:autoRedefine/>
    <w:uiPriority w:val="99"/>
    <w:semiHidden/>
    <w:unhideWhenUsed/>
    <w:rsid w:val="00A27834"/>
    <w:pPr>
      <w:spacing w:after="0" w:line="240" w:lineRule="auto"/>
      <w:ind w:left="660" w:hanging="220"/>
    </w:pPr>
    <w:rPr>
      <w:rFonts w:ascii="Manrope Light" w:hAnsi="Manrope Light"/>
    </w:rPr>
  </w:style>
  <w:style w:type="paragraph" w:styleId="Index4">
    <w:name w:val="index 4"/>
    <w:basedOn w:val="Standard"/>
    <w:next w:val="Standard"/>
    <w:autoRedefine/>
    <w:uiPriority w:val="99"/>
    <w:semiHidden/>
    <w:unhideWhenUsed/>
    <w:rsid w:val="00A27834"/>
    <w:pPr>
      <w:spacing w:after="0" w:line="240" w:lineRule="auto"/>
      <w:ind w:left="880" w:hanging="220"/>
    </w:pPr>
    <w:rPr>
      <w:rFonts w:ascii="Manrope Light" w:hAnsi="Manrope Light"/>
    </w:rPr>
  </w:style>
  <w:style w:type="paragraph" w:styleId="Index5">
    <w:name w:val="index 5"/>
    <w:basedOn w:val="Standard"/>
    <w:next w:val="Standard"/>
    <w:autoRedefine/>
    <w:uiPriority w:val="99"/>
    <w:semiHidden/>
    <w:unhideWhenUsed/>
    <w:rsid w:val="00A27834"/>
    <w:pPr>
      <w:spacing w:after="0" w:line="240" w:lineRule="auto"/>
      <w:ind w:left="1100" w:hanging="220"/>
    </w:pPr>
    <w:rPr>
      <w:rFonts w:ascii="Manrope Light" w:hAnsi="Manrope Light"/>
    </w:rPr>
  </w:style>
  <w:style w:type="paragraph" w:styleId="Index6">
    <w:name w:val="index 6"/>
    <w:basedOn w:val="Standard"/>
    <w:next w:val="Standard"/>
    <w:autoRedefine/>
    <w:uiPriority w:val="99"/>
    <w:semiHidden/>
    <w:unhideWhenUsed/>
    <w:rsid w:val="00A27834"/>
    <w:pPr>
      <w:spacing w:after="0" w:line="240" w:lineRule="auto"/>
      <w:ind w:left="1320" w:hanging="220"/>
    </w:pPr>
    <w:rPr>
      <w:rFonts w:ascii="Manrope Light" w:hAnsi="Manrope Light"/>
    </w:rPr>
  </w:style>
  <w:style w:type="paragraph" w:styleId="Index7">
    <w:name w:val="index 7"/>
    <w:basedOn w:val="Standard"/>
    <w:next w:val="Standard"/>
    <w:autoRedefine/>
    <w:uiPriority w:val="99"/>
    <w:semiHidden/>
    <w:unhideWhenUsed/>
    <w:rsid w:val="00A27834"/>
    <w:pPr>
      <w:spacing w:after="0" w:line="240" w:lineRule="auto"/>
      <w:ind w:left="1540" w:hanging="220"/>
    </w:pPr>
    <w:rPr>
      <w:rFonts w:ascii="Manrope Light" w:hAnsi="Manrope Light"/>
      <w:sz w:val="20"/>
    </w:rPr>
  </w:style>
  <w:style w:type="paragraph" w:styleId="Index8">
    <w:name w:val="index 8"/>
    <w:basedOn w:val="Standard"/>
    <w:next w:val="Standard"/>
    <w:autoRedefine/>
    <w:uiPriority w:val="99"/>
    <w:semiHidden/>
    <w:unhideWhenUsed/>
    <w:rsid w:val="00884CB5"/>
    <w:pPr>
      <w:spacing w:after="0" w:line="240" w:lineRule="auto"/>
      <w:ind w:left="1760" w:hanging="220"/>
    </w:pPr>
  </w:style>
  <w:style w:type="paragraph" w:styleId="Index9">
    <w:name w:val="index 9"/>
    <w:basedOn w:val="Standard"/>
    <w:next w:val="Standard"/>
    <w:autoRedefine/>
    <w:uiPriority w:val="99"/>
    <w:semiHidden/>
    <w:unhideWhenUsed/>
    <w:rsid w:val="00A27834"/>
    <w:pPr>
      <w:spacing w:after="0" w:line="240" w:lineRule="auto"/>
      <w:ind w:left="1980" w:hanging="220"/>
    </w:pPr>
    <w:rPr>
      <w:rFonts w:ascii="Manrope Light" w:hAnsi="Manrope Light"/>
    </w:rPr>
  </w:style>
  <w:style w:type="paragraph" w:styleId="Inhaltsverzeichnisberschrift">
    <w:name w:val="TOC Heading"/>
    <w:basedOn w:val="berschrift1"/>
    <w:next w:val="Standard"/>
    <w:uiPriority w:val="39"/>
    <w:semiHidden/>
    <w:unhideWhenUsed/>
    <w:qFormat/>
    <w:rsid w:val="00884CB5"/>
    <w:pPr>
      <w:keepLines/>
      <w:pageBreakBefore w:val="0"/>
      <w:numPr>
        <w:numId w:val="0"/>
      </w:numPr>
      <w:tabs>
        <w:tab w:val="clear" w:pos="1134"/>
      </w:tabs>
      <w:spacing w:before="240" w:after="0" w:line="276" w:lineRule="auto"/>
      <w:outlineLvl w:val="9"/>
    </w:pPr>
    <w:rPr>
      <w:rFonts w:asciiTheme="majorHAnsi" w:eastAsiaTheme="majorEastAsia" w:hAnsiTheme="majorHAnsi" w:cstheme="majorBidi"/>
      <w:b/>
      <w:color w:val="365F91" w:themeColor="accent1" w:themeShade="BF"/>
      <w:kern w:val="0"/>
      <w:sz w:val="32"/>
      <w:szCs w:val="32"/>
      <w:lang w:eastAsia="zh-CN"/>
    </w:rPr>
  </w:style>
  <w:style w:type="paragraph" w:styleId="IntensivesZitat">
    <w:name w:val="Intense Quote"/>
    <w:basedOn w:val="Standard"/>
    <w:next w:val="Standard"/>
    <w:link w:val="IntensivesZitatZchn"/>
    <w:uiPriority w:val="30"/>
    <w:qFormat/>
    <w:rsid w:val="00884CB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ivesZitatZchn">
    <w:name w:val="Intensives Zitat Zchn"/>
    <w:basedOn w:val="Absatz-Standardschriftart"/>
    <w:link w:val="IntensivesZitat"/>
    <w:uiPriority w:val="30"/>
    <w:rsid w:val="00884CB5"/>
    <w:rPr>
      <w:rFonts w:ascii="Arial" w:hAnsi="Arial"/>
      <w:i/>
      <w:iCs/>
      <w:color w:val="4F81BD" w:themeColor="accent1"/>
      <w:sz w:val="22"/>
      <w:szCs w:val="22"/>
    </w:rPr>
  </w:style>
  <w:style w:type="paragraph" w:styleId="Kommentartext">
    <w:name w:val="annotation text"/>
    <w:basedOn w:val="Standard"/>
    <w:link w:val="KommentartextZchn"/>
    <w:uiPriority w:val="99"/>
    <w:semiHidden/>
    <w:unhideWhenUsed/>
    <w:rsid w:val="00884CB5"/>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84CB5"/>
    <w:rPr>
      <w:rFonts w:ascii="Arial" w:hAnsi="Arial"/>
    </w:rPr>
  </w:style>
  <w:style w:type="paragraph" w:styleId="Kommentarthema">
    <w:name w:val="annotation subject"/>
    <w:basedOn w:val="Kommentartext"/>
    <w:next w:val="Kommentartext"/>
    <w:link w:val="KommentarthemaZchn"/>
    <w:uiPriority w:val="99"/>
    <w:semiHidden/>
    <w:unhideWhenUsed/>
    <w:rsid w:val="00884CB5"/>
    <w:rPr>
      <w:b/>
      <w:bCs/>
    </w:rPr>
  </w:style>
  <w:style w:type="character" w:customStyle="1" w:styleId="KommentarthemaZchn">
    <w:name w:val="Kommentarthema Zchn"/>
    <w:basedOn w:val="KommentartextZchn"/>
    <w:link w:val="Kommentarthema"/>
    <w:uiPriority w:val="99"/>
    <w:semiHidden/>
    <w:rsid w:val="00884CB5"/>
    <w:rPr>
      <w:rFonts w:ascii="Arial" w:hAnsi="Arial"/>
      <w:b/>
      <w:bCs/>
    </w:rPr>
  </w:style>
  <w:style w:type="paragraph" w:styleId="Liste2">
    <w:name w:val="List 2"/>
    <w:basedOn w:val="Standard"/>
    <w:uiPriority w:val="99"/>
    <w:semiHidden/>
    <w:unhideWhenUsed/>
    <w:rsid w:val="00884CB5"/>
    <w:pPr>
      <w:ind w:left="566" w:hanging="283"/>
      <w:contextualSpacing/>
    </w:pPr>
  </w:style>
  <w:style w:type="paragraph" w:styleId="Liste3">
    <w:name w:val="List 3"/>
    <w:basedOn w:val="Standard"/>
    <w:uiPriority w:val="99"/>
    <w:semiHidden/>
    <w:unhideWhenUsed/>
    <w:rsid w:val="00884CB5"/>
    <w:pPr>
      <w:ind w:left="849" w:hanging="283"/>
      <w:contextualSpacing/>
    </w:pPr>
  </w:style>
  <w:style w:type="paragraph" w:styleId="Liste4">
    <w:name w:val="List 4"/>
    <w:basedOn w:val="Standard"/>
    <w:uiPriority w:val="99"/>
    <w:semiHidden/>
    <w:unhideWhenUsed/>
    <w:rsid w:val="00884CB5"/>
    <w:pPr>
      <w:ind w:left="1132" w:hanging="283"/>
      <w:contextualSpacing/>
    </w:pPr>
  </w:style>
  <w:style w:type="paragraph" w:styleId="Liste5">
    <w:name w:val="List 5"/>
    <w:basedOn w:val="Standard"/>
    <w:uiPriority w:val="99"/>
    <w:semiHidden/>
    <w:unhideWhenUsed/>
    <w:rsid w:val="00884CB5"/>
    <w:pPr>
      <w:ind w:left="1415" w:hanging="283"/>
      <w:contextualSpacing/>
    </w:pPr>
  </w:style>
  <w:style w:type="paragraph" w:styleId="Listenabsatz">
    <w:name w:val="List Paragraph"/>
    <w:basedOn w:val="Standard"/>
    <w:uiPriority w:val="34"/>
    <w:qFormat/>
    <w:rsid w:val="00884CB5"/>
    <w:pPr>
      <w:ind w:left="720"/>
      <w:contextualSpacing/>
    </w:pPr>
  </w:style>
  <w:style w:type="paragraph" w:styleId="Listenfortsetzung">
    <w:name w:val="List Continue"/>
    <w:basedOn w:val="Standard"/>
    <w:uiPriority w:val="99"/>
    <w:semiHidden/>
    <w:unhideWhenUsed/>
    <w:rsid w:val="00884CB5"/>
    <w:pPr>
      <w:spacing w:after="120"/>
      <w:ind w:left="283"/>
      <w:contextualSpacing/>
    </w:pPr>
  </w:style>
  <w:style w:type="paragraph" w:styleId="Listenfortsetzung2">
    <w:name w:val="List Continue 2"/>
    <w:basedOn w:val="Standard"/>
    <w:uiPriority w:val="99"/>
    <w:semiHidden/>
    <w:unhideWhenUsed/>
    <w:rsid w:val="00884CB5"/>
    <w:pPr>
      <w:spacing w:after="120"/>
      <w:ind w:left="566"/>
      <w:contextualSpacing/>
    </w:pPr>
  </w:style>
  <w:style w:type="paragraph" w:styleId="Listenfortsetzung3">
    <w:name w:val="List Continue 3"/>
    <w:basedOn w:val="Standard"/>
    <w:uiPriority w:val="99"/>
    <w:semiHidden/>
    <w:unhideWhenUsed/>
    <w:rsid w:val="00884CB5"/>
    <w:pPr>
      <w:spacing w:after="120"/>
      <w:ind w:left="849"/>
      <w:contextualSpacing/>
    </w:pPr>
  </w:style>
  <w:style w:type="paragraph" w:styleId="Listenfortsetzung4">
    <w:name w:val="List Continue 4"/>
    <w:basedOn w:val="Standard"/>
    <w:uiPriority w:val="99"/>
    <w:semiHidden/>
    <w:unhideWhenUsed/>
    <w:rsid w:val="00884CB5"/>
    <w:pPr>
      <w:spacing w:after="120"/>
      <w:ind w:left="1132"/>
      <w:contextualSpacing/>
    </w:pPr>
  </w:style>
  <w:style w:type="paragraph" w:styleId="Listenfortsetzung5">
    <w:name w:val="List Continue 5"/>
    <w:basedOn w:val="Standard"/>
    <w:uiPriority w:val="99"/>
    <w:semiHidden/>
    <w:unhideWhenUsed/>
    <w:rsid w:val="00884CB5"/>
    <w:pPr>
      <w:spacing w:after="120"/>
      <w:ind w:left="1415"/>
      <w:contextualSpacing/>
    </w:pPr>
  </w:style>
  <w:style w:type="paragraph" w:styleId="Listennummer">
    <w:name w:val="List Number"/>
    <w:basedOn w:val="Standard"/>
    <w:uiPriority w:val="99"/>
    <w:semiHidden/>
    <w:unhideWhenUsed/>
    <w:rsid w:val="00884CB5"/>
    <w:pPr>
      <w:numPr>
        <w:numId w:val="7"/>
      </w:numPr>
      <w:contextualSpacing/>
    </w:pPr>
  </w:style>
  <w:style w:type="paragraph" w:styleId="Listennummer2">
    <w:name w:val="List Number 2"/>
    <w:basedOn w:val="Standard"/>
    <w:uiPriority w:val="99"/>
    <w:semiHidden/>
    <w:unhideWhenUsed/>
    <w:rsid w:val="00884CB5"/>
    <w:pPr>
      <w:numPr>
        <w:numId w:val="8"/>
      </w:numPr>
      <w:contextualSpacing/>
    </w:pPr>
  </w:style>
  <w:style w:type="paragraph" w:styleId="Listennummer3">
    <w:name w:val="List Number 3"/>
    <w:basedOn w:val="Standard"/>
    <w:uiPriority w:val="99"/>
    <w:semiHidden/>
    <w:unhideWhenUsed/>
    <w:rsid w:val="00884CB5"/>
    <w:pPr>
      <w:numPr>
        <w:numId w:val="9"/>
      </w:numPr>
      <w:contextualSpacing/>
    </w:pPr>
  </w:style>
  <w:style w:type="paragraph" w:styleId="Listennummer4">
    <w:name w:val="List Number 4"/>
    <w:basedOn w:val="Standard"/>
    <w:uiPriority w:val="99"/>
    <w:semiHidden/>
    <w:unhideWhenUsed/>
    <w:rsid w:val="00884CB5"/>
    <w:pPr>
      <w:numPr>
        <w:numId w:val="10"/>
      </w:numPr>
      <w:contextualSpacing/>
    </w:pPr>
  </w:style>
  <w:style w:type="paragraph" w:styleId="Listennummer5">
    <w:name w:val="List Number 5"/>
    <w:basedOn w:val="Standard"/>
    <w:uiPriority w:val="99"/>
    <w:semiHidden/>
    <w:unhideWhenUsed/>
    <w:rsid w:val="00884CB5"/>
    <w:pPr>
      <w:numPr>
        <w:numId w:val="11"/>
      </w:numPr>
      <w:contextualSpacing/>
    </w:pPr>
  </w:style>
  <w:style w:type="paragraph" w:styleId="Literaturverzeichnis">
    <w:name w:val="Bibliography"/>
    <w:basedOn w:val="Standard"/>
    <w:next w:val="Standard"/>
    <w:uiPriority w:val="37"/>
    <w:semiHidden/>
    <w:unhideWhenUsed/>
    <w:rsid w:val="00884CB5"/>
  </w:style>
  <w:style w:type="paragraph" w:styleId="Makrotext">
    <w:name w:val="macro"/>
    <w:link w:val="MakrotextZchn"/>
    <w:uiPriority w:val="99"/>
    <w:semiHidden/>
    <w:unhideWhenUsed/>
    <w:rsid w:val="00884CB5"/>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hAnsi="Consolas"/>
    </w:rPr>
  </w:style>
  <w:style w:type="character" w:customStyle="1" w:styleId="MakrotextZchn">
    <w:name w:val="Makrotext Zchn"/>
    <w:basedOn w:val="Absatz-Standardschriftart"/>
    <w:link w:val="Makrotext"/>
    <w:uiPriority w:val="99"/>
    <w:semiHidden/>
    <w:rsid w:val="00884CB5"/>
    <w:rPr>
      <w:rFonts w:ascii="Consolas" w:hAnsi="Consolas"/>
    </w:rPr>
  </w:style>
  <w:style w:type="paragraph" w:styleId="Nachrichtenkopf">
    <w:name w:val="Message Header"/>
    <w:basedOn w:val="Standard"/>
    <w:link w:val="NachrichtenkopfZchn"/>
    <w:uiPriority w:val="99"/>
    <w:semiHidden/>
    <w:unhideWhenUsed/>
    <w:rsid w:val="00884CB5"/>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884CB5"/>
    <w:rPr>
      <w:rFonts w:asciiTheme="majorHAnsi" w:eastAsiaTheme="majorEastAsia" w:hAnsiTheme="majorHAnsi" w:cstheme="majorBidi"/>
      <w:sz w:val="24"/>
      <w:szCs w:val="24"/>
      <w:shd w:val="pct20" w:color="auto" w:fill="auto"/>
    </w:rPr>
  </w:style>
  <w:style w:type="paragraph" w:styleId="NurText">
    <w:name w:val="Plain Text"/>
    <w:basedOn w:val="Standard"/>
    <w:link w:val="NurTextZchn"/>
    <w:uiPriority w:val="99"/>
    <w:semiHidden/>
    <w:unhideWhenUsed/>
    <w:rsid w:val="00884CB5"/>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884CB5"/>
    <w:rPr>
      <w:rFonts w:ascii="Consolas" w:hAnsi="Consolas"/>
      <w:sz w:val="21"/>
      <w:szCs w:val="21"/>
    </w:rPr>
  </w:style>
  <w:style w:type="paragraph" w:styleId="Rechtsgrundlagenverzeichnis">
    <w:name w:val="table of authorities"/>
    <w:basedOn w:val="Standard"/>
    <w:next w:val="Standard"/>
    <w:uiPriority w:val="99"/>
    <w:semiHidden/>
    <w:unhideWhenUsed/>
    <w:rsid w:val="00884CB5"/>
    <w:pPr>
      <w:spacing w:after="0"/>
      <w:ind w:left="220" w:hanging="220"/>
    </w:pPr>
  </w:style>
  <w:style w:type="paragraph" w:styleId="RGV-berschrift">
    <w:name w:val="toa heading"/>
    <w:basedOn w:val="Standard"/>
    <w:next w:val="Standard"/>
    <w:uiPriority w:val="99"/>
    <w:semiHidden/>
    <w:unhideWhenUsed/>
    <w:rsid w:val="00884CB5"/>
    <w:pPr>
      <w:spacing w:before="120"/>
    </w:pPr>
    <w:rPr>
      <w:rFonts w:asciiTheme="majorHAnsi" w:eastAsiaTheme="majorEastAsia" w:hAnsiTheme="majorHAnsi" w:cstheme="majorBidi"/>
      <w:b/>
      <w:bCs/>
      <w:sz w:val="24"/>
      <w:szCs w:val="24"/>
    </w:rPr>
  </w:style>
  <w:style w:type="paragraph" w:styleId="StandardWeb">
    <w:name w:val="Normal (Web)"/>
    <w:basedOn w:val="Standard"/>
    <w:uiPriority w:val="99"/>
    <w:semiHidden/>
    <w:unhideWhenUsed/>
    <w:rsid w:val="00FD0E57"/>
    <w:rPr>
      <w:sz w:val="24"/>
      <w:szCs w:val="24"/>
    </w:rPr>
  </w:style>
  <w:style w:type="paragraph" w:styleId="Standardeinzug">
    <w:name w:val="Normal Indent"/>
    <w:basedOn w:val="Standard"/>
    <w:uiPriority w:val="99"/>
    <w:semiHidden/>
    <w:unhideWhenUsed/>
    <w:rsid w:val="00884CB5"/>
    <w:pPr>
      <w:ind w:left="708"/>
    </w:pPr>
  </w:style>
  <w:style w:type="paragraph" w:styleId="Textkrper">
    <w:name w:val="Body Text"/>
    <w:basedOn w:val="internalnotetitle"/>
    <w:link w:val="TextkrperZchn"/>
    <w:uiPriority w:val="99"/>
    <w:unhideWhenUsed/>
    <w:rsid w:val="007D1CDA"/>
    <w:pPr>
      <w:widowControl w:val="0"/>
    </w:pPr>
  </w:style>
  <w:style w:type="character" w:customStyle="1" w:styleId="TextkrperZchn">
    <w:name w:val="Textkörper Zchn"/>
    <w:basedOn w:val="Absatz-Standardschriftart"/>
    <w:link w:val="Textkrper"/>
    <w:uiPriority w:val="99"/>
    <w:rsid w:val="007D1CDA"/>
    <w:rPr>
      <w:rFonts w:ascii="Manrope SemiBold" w:eastAsia="Times New Roman" w:hAnsi="Manrope SemiBold"/>
      <w:caps/>
      <w:snapToGrid w:val="0"/>
      <w:sz w:val="24"/>
      <w:szCs w:val="18"/>
      <w:lang w:val="en-US" w:eastAsia="de-DE"/>
    </w:rPr>
  </w:style>
  <w:style w:type="paragraph" w:styleId="Textkrper2">
    <w:name w:val="Body Text 2"/>
    <w:basedOn w:val="Standard"/>
    <w:link w:val="Textkrper2Zchn"/>
    <w:uiPriority w:val="99"/>
    <w:semiHidden/>
    <w:unhideWhenUsed/>
    <w:rsid w:val="00884CB5"/>
    <w:pPr>
      <w:spacing w:after="120" w:line="480" w:lineRule="auto"/>
    </w:pPr>
  </w:style>
  <w:style w:type="character" w:customStyle="1" w:styleId="Textkrper2Zchn">
    <w:name w:val="Textkörper 2 Zchn"/>
    <w:basedOn w:val="Absatz-Standardschriftart"/>
    <w:link w:val="Textkrper2"/>
    <w:uiPriority w:val="99"/>
    <w:semiHidden/>
    <w:rsid w:val="00884CB5"/>
    <w:rPr>
      <w:rFonts w:ascii="Arial" w:hAnsi="Arial"/>
      <w:sz w:val="22"/>
      <w:szCs w:val="22"/>
    </w:rPr>
  </w:style>
  <w:style w:type="paragraph" w:styleId="Textkrper-Einzug2">
    <w:name w:val="Body Text Indent 2"/>
    <w:basedOn w:val="Standard"/>
    <w:link w:val="Textkrper-Einzug2Zchn"/>
    <w:uiPriority w:val="99"/>
    <w:semiHidden/>
    <w:unhideWhenUsed/>
    <w:rsid w:val="00884CB5"/>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884CB5"/>
    <w:rPr>
      <w:rFonts w:ascii="Arial" w:hAnsi="Arial"/>
      <w:sz w:val="22"/>
      <w:szCs w:val="22"/>
    </w:rPr>
  </w:style>
  <w:style w:type="paragraph" w:styleId="Textkrper-Einzug3">
    <w:name w:val="Body Text Indent 3"/>
    <w:basedOn w:val="Standard"/>
    <w:link w:val="Textkrper-Einzug3Zchn"/>
    <w:uiPriority w:val="99"/>
    <w:semiHidden/>
    <w:unhideWhenUsed/>
    <w:rsid w:val="00884CB5"/>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884CB5"/>
    <w:rPr>
      <w:rFonts w:ascii="Arial" w:hAnsi="Arial"/>
      <w:sz w:val="16"/>
      <w:szCs w:val="16"/>
    </w:rPr>
  </w:style>
  <w:style w:type="paragraph" w:styleId="Textkrper-Erstzeileneinzug">
    <w:name w:val="Body Text First Indent"/>
    <w:basedOn w:val="Standard"/>
    <w:link w:val="Textkrper-ErstzeileneinzugZchn"/>
    <w:uiPriority w:val="99"/>
    <w:semiHidden/>
    <w:unhideWhenUsed/>
    <w:rsid w:val="007D1CDA"/>
    <w:pPr>
      <w:ind w:firstLine="360"/>
    </w:pPr>
  </w:style>
  <w:style w:type="character" w:customStyle="1" w:styleId="Textkrper-ErstzeileneinzugZchn">
    <w:name w:val="Textkörper-Erstzeileneinzug Zchn"/>
    <w:basedOn w:val="Absatz-Standardschriftart"/>
    <w:link w:val="Textkrper-Erstzeileneinzug"/>
    <w:uiPriority w:val="99"/>
    <w:semiHidden/>
    <w:rsid w:val="007D1CDA"/>
    <w:rPr>
      <w:rFonts w:ascii="Arial" w:hAnsi="Arial"/>
      <w:sz w:val="22"/>
      <w:szCs w:val="22"/>
    </w:rPr>
  </w:style>
  <w:style w:type="paragraph" w:styleId="Textkrper-Zeileneinzug">
    <w:name w:val="Body Text Indent"/>
    <w:basedOn w:val="Standard"/>
    <w:link w:val="Textkrper-ZeileneinzugZchn"/>
    <w:uiPriority w:val="99"/>
    <w:semiHidden/>
    <w:unhideWhenUsed/>
    <w:rsid w:val="00884CB5"/>
    <w:pPr>
      <w:spacing w:after="120"/>
      <w:ind w:left="283"/>
    </w:pPr>
  </w:style>
  <w:style w:type="character" w:customStyle="1" w:styleId="Textkrper-ZeileneinzugZchn">
    <w:name w:val="Textkörper-Zeileneinzug Zchn"/>
    <w:basedOn w:val="Absatz-Standardschriftart"/>
    <w:link w:val="Textkrper-Zeileneinzug"/>
    <w:uiPriority w:val="99"/>
    <w:semiHidden/>
    <w:rsid w:val="00884CB5"/>
    <w:rPr>
      <w:rFonts w:ascii="Arial" w:hAnsi="Arial"/>
      <w:sz w:val="22"/>
      <w:szCs w:val="22"/>
    </w:rPr>
  </w:style>
  <w:style w:type="paragraph" w:styleId="Textkrper-Erstzeileneinzug2">
    <w:name w:val="Body Text First Indent 2"/>
    <w:basedOn w:val="Textkrper-Zeileneinzug"/>
    <w:link w:val="Textkrper-Erstzeileneinzug2Zchn"/>
    <w:uiPriority w:val="99"/>
    <w:semiHidden/>
    <w:unhideWhenUsed/>
    <w:rsid w:val="00884CB5"/>
    <w:pPr>
      <w:spacing w:after="20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884CB5"/>
    <w:rPr>
      <w:rFonts w:ascii="Arial" w:hAnsi="Arial"/>
      <w:sz w:val="22"/>
      <w:szCs w:val="22"/>
    </w:rPr>
  </w:style>
  <w:style w:type="paragraph" w:styleId="Titel">
    <w:name w:val="Title"/>
    <w:basedOn w:val="Standard"/>
    <w:next w:val="Standard"/>
    <w:link w:val="TitelZchn"/>
    <w:uiPriority w:val="10"/>
    <w:qFormat/>
    <w:rsid w:val="00884CB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84CB5"/>
    <w:rPr>
      <w:rFonts w:asciiTheme="majorHAnsi" w:eastAsiaTheme="majorEastAsia" w:hAnsiTheme="majorHAnsi" w:cstheme="majorBidi"/>
      <w:spacing w:val="-10"/>
      <w:kern w:val="28"/>
      <w:sz w:val="56"/>
      <w:szCs w:val="56"/>
    </w:rPr>
  </w:style>
  <w:style w:type="paragraph" w:styleId="Umschlagabsenderadresse">
    <w:name w:val="envelope return"/>
    <w:basedOn w:val="Standard"/>
    <w:uiPriority w:val="99"/>
    <w:semiHidden/>
    <w:unhideWhenUsed/>
    <w:rsid w:val="00884CB5"/>
    <w:pPr>
      <w:spacing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884CB5"/>
    <w:pPr>
      <w:framePr w:w="4320" w:h="2160" w:hRule="exact" w:hSpace="141" w:wrap="auto" w:hAnchor="page" w:xAlign="center" w:yAlign="bottom"/>
      <w:spacing w:after="0" w:line="240" w:lineRule="auto"/>
      <w:ind w:left="1"/>
    </w:pPr>
    <w:rPr>
      <w:rFonts w:asciiTheme="majorHAnsi" w:eastAsiaTheme="majorEastAsia" w:hAnsiTheme="majorHAnsi" w:cstheme="majorBidi"/>
      <w:sz w:val="24"/>
      <w:szCs w:val="24"/>
    </w:rPr>
  </w:style>
  <w:style w:type="paragraph" w:styleId="Unterschrift">
    <w:name w:val="Signature"/>
    <w:basedOn w:val="Standard"/>
    <w:link w:val="UnterschriftZchn"/>
    <w:uiPriority w:val="99"/>
    <w:semiHidden/>
    <w:unhideWhenUsed/>
    <w:rsid w:val="00884CB5"/>
    <w:pPr>
      <w:spacing w:after="0" w:line="240" w:lineRule="auto"/>
      <w:ind w:left="4252"/>
    </w:pPr>
  </w:style>
  <w:style w:type="character" w:customStyle="1" w:styleId="UnterschriftZchn">
    <w:name w:val="Unterschrift Zchn"/>
    <w:basedOn w:val="Absatz-Standardschriftart"/>
    <w:link w:val="Unterschrift"/>
    <w:uiPriority w:val="99"/>
    <w:semiHidden/>
    <w:rsid w:val="00884CB5"/>
    <w:rPr>
      <w:rFonts w:ascii="Arial" w:hAnsi="Arial"/>
      <w:sz w:val="22"/>
      <w:szCs w:val="22"/>
    </w:rPr>
  </w:style>
  <w:style w:type="paragraph" w:styleId="Untertitel">
    <w:name w:val="Subtitle"/>
    <w:basedOn w:val="Standard"/>
    <w:next w:val="Standard"/>
    <w:link w:val="UntertitelZchn"/>
    <w:uiPriority w:val="11"/>
    <w:qFormat/>
    <w:rsid w:val="00884CB5"/>
    <w:pPr>
      <w:numPr>
        <w:ilvl w:val="1"/>
      </w:numPr>
      <w:spacing w:after="160"/>
    </w:pPr>
    <w:rPr>
      <w:rFonts w:asciiTheme="minorHAnsi" w:eastAsiaTheme="minorEastAsia" w:hAnsiTheme="minorHAnsi" w:cstheme="minorBidi"/>
      <w:color w:val="5A5A5A" w:themeColor="text1" w:themeTint="A5"/>
      <w:spacing w:val="15"/>
    </w:rPr>
  </w:style>
  <w:style w:type="character" w:customStyle="1" w:styleId="UntertitelZchn">
    <w:name w:val="Untertitel Zchn"/>
    <w:basedOn w:val="Absatz-Standardschriftart"/>
    <w:link w:val="Untertitel"/>
    <w:uiPriority w:val="11"/>
    <w:rsid w:val="00884CB5"/>
    <w:rPr>
      <w:rFonts w:asciiTheme="minorHAnsi" w:eastAsiaTheme="minorEastAsia" w:hAnsiTheme="minorHAnsi" w:cstheme="minorBidi"/>
      <w:color w:val="5A5A5A" w:themeColor="text1" w:themeTint="A5"/>
      <w:spacing w:val="15"/>
      <w:sz w:val="22"/>
      <w:szCs w:val="22"/>
    </w:rPr>
  </w:style>
  <w:style w:type="paragraph" w:styleId="Verzeichnis7">
    <w:name w:val="toc 7"/>
    <w:basedOn w:val="Standard"/>
    <w:next w:val="Standard"/>
    <w:autoRedefine/>
    <w:uiPriority w:val="39"/>
    <w:unhideWhenUsed/>
    <w:rsid w:val="00E45BC0"/>
    <w:pPr>
      <w:tabs>
        <w:tab w:val="right" w:leader="dot" w:pos="8505"/>
      </w:tabs>
      <w:spacing w:before="200" w:after="0"/>
    </w:pPr>
    <w:rPr>
      <w:sz w:val="20"/>
    </w:rPr>
  </w:style>
  <w:style w:type="paragraph" w:styleId="Verzeichnis8">
    <w:name w:val="toc 8"/>
    <w:basedOn w:val="Standard"/>
    <w:next w:val="Standard"/>
    <w:autoRedefine/>
    <w:uiPriority w:val="39"/>
    <w:semiHidden/>
    <w:unhideWhenUsed/>
    <w:rsid w:val="00884CB5"/>
    <w:pPr>
      <w:spacing w:after="100"/>
      <w:ind w:left="1540"/>
    </w:pPr>
  </w:style>
  <w:style w:type="paragraph" w:styleId="Verzeichnis9">
    <w:name w:val="toc 9"/>
    <w:basedOn w:val="Standard"/>
    <w:next w:val="Standard"/>
    <w:autoRedefine/>
    <w:uiPriority w:val="39"/>
    <w:semiHidden/>
    <w:unhideWhenUsed/>
    <w:rsid w:val="00884CB5"/>
    <w:pPr>
      <w:spacing w:after="100"/>
      <w:ind w:left="1760"/>
    </w:pPr>
  </w:style>
  <w:style w:type="paragraph" w:styleId="Zitat">
    <w:name w:val="Quote"/>
    <w:basedOn w:val="Standard"/>
    <w:next w:val="Standard"/>
    <w:link w:val="ZitatZchn"/>
    <w:uiPriority w:val="29"/>
    <w:qFormat/>
    <w:rsid w:val="00884CB5"/>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884CB5"/>
    <w:rPr>
      <w:rFonts w:ascii="Arial" w:hAnsi="Arial"/>
      <w:i/>
      <w:iCs/>
      <w:color w:val="404040" w:themeColor="text1" w:themeTint="BF"/>
      <w:sz w:val="22"/>
      <w:szCs w:val="22"/>
    </w:rPr>
  </w:style>
  <w:style w:type="character" w:styleId="BesuchterLink">
    <w:name w:val="FollowedHyperlink"/>
    <w:basedOn w:val="Absatz-Standardschriftart"/>
    <w:uiPriority w:val="99"/>
    <w:semiHidden/>
    <w:unhideWhenUsed/>
    <w:rsid w:val="00E306DD"/>
    <w:rPr>
      <w:color w:val="800080" w:themeColor="followedHyperlink"/>
      <w:u w:val="single"/>
    </w:rPr>
  </w:style>
  <w:style w:type="paragraph" w:customStyle="1" w:styleId="ETAShowtofigure">
    <w:name w:val="ETAS_how_to_figure"/>
    <w:basedOn w:val="ETASfigure"/>
    <w:rsid w:val="00DC3799"/>
    <w:pPr>
      <w:ind w:left="1701"/>
    </w:pPr>
  </w:style>
  <w:style w:type="paragraph" w:customStyle="1" w:styleId="ETAShowto2figure">
    <w:name w:val="ETAS_how_to2_figure"/>
    <w:basedOn w:val="ETAShowtofigure"/>
    <w:rsid w:val="00DC3799"/>
    <w:pPr>
      <w:ind w:left="1985"/>
    </w:pPr>
  </w:style>
  <w:style w:type="paragraph" w:customStyle="1" w:styleId="ETASlistfigure">
    <w:name w:val="ETAS_list_figure"/>
    <w:basedOn w:val="ETAShowto2figure"/>
    <w:rsid w:val="007966E0"/>
    <w:pPr>
      <w:ind w:left="1701"/>
    </w:pPr>
  </w:style>
  <w:style w:type="paragraph" w:customStyle="1" w:styleId="ETASlist2figure">
    <w:name w:val="ETAS_list2_figure"/>
    <w:basedOn w:val="ETASlistfigure"/>
    <w:rsid w:val="007966E0"/>
    <w:pPr>
      <w:ind w:left="1985"/>
    </w:pPr>
  </w:style>
  <w:style w:type="paragraph" w:customStyle="1" w:styleId="internalproductsub">
    <w:name w:val="internal_product_sub"/>
    <w:basedOn w:val="internalproduct"/>
    <w:rsid w:val="00E0361A"/>
    <w:pPr>
      <w:spacing w:before="180"/>
    </w:pPr>
    <w:rPr>
      <w:rFonts w:ascii="Manrope" w:hAnsi="Manrope"/>
    </w:rPr>
  </w:style>
  <w:style w:type="paragraph" w:customStyle="1" w:styleId="ETAStablecode">
    <w:name w:val="ETAS_table_code"/>
    <w:basedOn w:val="ETAScode"/>
    <w:rsid w:val="00F64C0E"/>
    <w:pPr>
      <w:spacing w:before="60"/>
      <w:ind w:left="0"/>
    </w:pPr>
  </w:style>
  <w:style w:type="character" w:styleId="NichtaufgelsteErwhnung">
    <w:name w:val="Unresolved Mention"/>
    <w:basedOn w:val="Absatz-Standardschriftart"/>
    <w:uiPriority w:val="99"/>
    <w:semiHidden/>
    <w:unhideWhenUsed/>
    <w:rsid w:val="005823AF"/>
    <w:rPr>
      <w:color w:val="605E5C"/>
      <w:shd w:val="clear" w:color="auto" w:fill="E1DFDD"/>
    </w:rPr>
  </w:style>
  <w:style w:type="character" w:styleId="Platzhaltertext">
    <w:name w:val="Placeholder Text"/>
    <w:basedOn w:val="Absatz-Standardschriftart"/>
    <w:uiPriority w:val="99"/>
    <w:semiHidden/>
    <w:rsid w:val="003B2836"/>
    <w:rPr>
      <w:color w:val="808080"/>
    </w:rPr>
  </w:style>
  <w:style w:type="paragraph" w:customStyle="1" w:styleId="internalnotelist">
    <w:name w:val="internal_note_list"/>
    <w:basedOn w:val="Standard"/>
    <w:rsid w:val="003C5179"/>
    <w:pPr>
      <w:widowControl w:val="0"/>
      <w:numPr>
        <w:numId w:val="46"/>
      </w:numPr>
      <w:tabs>
        <w:tab w:val="left" w:pos="425"/>
        <w:tab w:val="left" w:pos="3828"/>
        <w:tab w:val="left" w:pos="5529"/>
      </w:tabs>
      <w:spacing w:after="60" w:line="240" w:lineRule="atLeast"/>
      <w:ind w:left="454" w:hanging="284"/>
      <w:contextualSpacing/>
    </w:pPr>
    <w:rPr>
      <w:rFonts w:ascii="Manrope Light" w:eastAsia="Times New Roman" w:hAnsi="Manrope Light"/>
      <w:noProof/>
      <w:snapToGrid w:val="0"/>
      <w:sz w:val="20"/>
      <w:szCs w:val="18"/>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484181">
      <w:bodyDiv w:val="1"/>
      <w:marLeft w:val="0"/>
      <w:marRight w:val="0"/>
      <w:marTop w:val="0"/>
      <w:marBottom w:val="0"/>
      <w:divBdr>
        <w:top w:val="none" w:sz="0" w:space="0" w:color="auto"/>
        <w:left w:val="none" w:sz="0" w:space="0" w:color="auto"/>
        <w:bottom w:val="none" w:sz="0" w:space="0" w:color="auto"/>
        <w:right w:val="none" w:sz="0" w:space="0" w:color="auto"/>
      </w:divBdr>
    </w:div>
    <w:div w:id="83381861">
      <w:bodyDiv w:val="1"/>
      <w:marLeft w:val="0"/>
      <w:marRight w:val="0"/>
      <w:marTop w:val="0"/>
      <w:marBottom w:val="0"/>
      <w:divBdr>
        <w:top w:val="none" w:sz="0" w:space="0" w:color="auto"/>
        <w:left w:val="none" w:sz="0" w:space="0" w:color="auto"/>
        <w:bottom w:val="none" w:sz="0" w:space="0" w:color="auto"/>
        <w:right w:val="none" w:sz="0" w:space="0" w:color="auto"/>
      </w:divBdr>
      <w:divsChild>
        <w:div w:id="1295257551">
          <w:marLeft w:val="0"/>
          <w:marRight w:val="0"/>
          <w:marTop w:val="0"/>
          <w:marBottom w:val="0"/>
          <w:divBdr>
            <w:top w:val="none" w:sz="0" w:space="0" w:color="auto"/>
            <w:left w:val="none" w:sz="0" w:space="0" w:color="auto"/>
            <w:bottom w:val="none" w:sz="0" w:space="0" w:color="auto"/>
            <w:right w:val="none" w:sz="0" w:space="0" w:color="auto"/>
          </w:divBdr>
          <w:divsChild>
            <w:div w:id="13592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9459">
      <w:bodyDiv w:val="1"/>
      <w:marLeft w:val="0"/>
      <w:marRight w:val="0"/>
      <w:marTop w:val="0"/>
      <w:marBottom w:val="0"/>
      <w:divBdr>
        <w:top w:val="none" w:sz="0" w:space="0" w:color="auto"/>
        <w:left w:val="none" w:sz="0" w:space="0" w:color="auto"/>
        <w:bottom w:val="none" w:sz="0" w:space="0" w:color="auto"/>
        <w:right w:val="none" w:sz="0" w:space="0" w:color="auto"/>
      </w:divBdr>
    </w:div>
    <w:div w:id="104429579">
      <w:bodyDiv w:val="1"/>
      <w:marLeft w:val="0"/>
      <w:marRight w:val="0"/>
      <w:marTop w:val="0"/>
      <w:marBottom w:val="0"/>
      <w:divBdr>
        <w:top w:val="none" w:sz="0" w:space="0" w:color="auto"/>
        <w:left w:val="none" w:sz="0" w:space="0" w:color="auto"/>
        <w:bottom w:val="none" w:sz="0" w:space="0" w:color="auto"/>
        <w:right w:val="none" w:sz="0" w:space="0" w:color="auto"/>
      </w:divBdr>
      <w:divsChild>
        <w:div w:id="689068509">
          <w:marLeft w:val="0"/>
          <w:marRight w:val="0"/>
          <w:marTop w:val="0"/>
          <w:marBottom w:val="0"/>
          <w:divBdr>
            <w:top w:val="none" w:sz="0" w:space="0" w:color="auto"/>
            <w:left w:val="none" w:sz="0" w:space="0" w:color="auto"/>
            <w:bottom w:val="none" w:sz="0" w:space="0" w:color="auto"/>
            <w:right w:val="none" w:sz="0" w:space="0" w:color="auto"/>
          </w:divBdr>
          <w:divsChild>
            <w:div w:id="199545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9292">
      <w:bodyDiv w:val="1"/>
      <w:marLeft w:val="0"/>
      <w:marRight w:val="0"/>
      <w:marTop w:val="0"/>
      <w:marBottom w:val="0"/>
      <w:divBdr>
        <w:top w:val="none" w:sz="0" w:space="0" w:color="auto"/>
        <w:left w:val="none" w:sz="0" w:space="0" w:color="auto"/>
        <w:bottom w:val="none" w:sz="0" w:space="0" w:color="auto"/>
        <w:right w:val="none" w:sz="0" w:space="0" w:color="auto"/>
      </w:divBdr>
      <w:divsChild>
        <w:div w:id="550269403">
          <w:marLeft w:val="0"/>
          <w:marRight w:val="0"/>
          <w:marTop w:val="0"/>
          <w:marBottom w:val="0"/>
          <w:divBdr>
            <w:top w:val="none" w:sz="0" w:space="0" w:color="auto"/>
            <w:left w:val="none" w:sz="0" w:space="0" w:color="auto"/>
            <w:bottom w:val="none" w:sz="0" w:space="0" w:color="auto"/>
            <w:right w:val="none" w:sz="0" w:space="0" w:color="auto"/>
          </w:divBdr>
          <w:divsChild>
            <w:div w:id="33098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302">
      <w:bodyDiv w:val="1"/>
      <w:marLeft w:val="0"/>
      <w:marRight w:val="0"/>
      <w:marTop w:val="0"/>
      <w:marBottom w:val="0"/>
      <w:divBdr>
        <w:top w:val="none" w:sz="0" w:space="0" w:color="auto"/>
        <w:left w:val="none" w:sz="0" w:space="0" w:color="auto"/>
        <w:bottom w:val="none" w:sz="0" w:space="0" w:color="auto"/>
        <w:right w:val="none" w:sz="0" w:space="0" w:color="auto"/>
      </w:divBdr>
      <w:divsChild>
        <w:div w:id="1761179923">
          <w:marLeft w:val="0"/>
          <w:marRight w:val="0"/>
          <w:marTop w:val="0"/>
          <w:marBottom w:val="0"/>
          <w:divBdr>
            <w:top w:val="none" w:sz="0" w:space="0" w:color="auto"/>
            <w:left w:val="none" w:sz="0" w:space="0" w:color="auto"/>
            <w:bottom w:val="none" w:sz="0" w:space="0" w:color="auto"/>
            <w:right w:val="none" w:sz="0" w:space="0" w:color="auto"/>
          </w:divBdr>
          <w:divsChild>
            <w:div w:id="1119452748">
              <w:marLeft w:val="0"/>
              <w:marRight w:val="0"/>
              <w:marTop w:val="0"/>
              <w:marBottom w:val="0"/>
              <w:divBdr>
                <w:top w:val="none" w:sz="0" w:space="0" w:color="auto"/>
                <w:left w:val="none" w:sz="0" w:space="0" w:color="auto"/>
                <w:bottom w:val="none" w:sz="0" w:space="0" w:color="auto"/>
                <w:right w:val="none" w:sz="0" w:space="0" w:color="auto"/>
              </w:divBdr>
            </w:div>
            <w:div w:id="1225408765">
              <w:marLeft w:val="0"/>
              <w:marRight w:val="0"/>
              <w:marTop w:val="0"/>
              <w:marBottom w:val="0"/>
              <w:divBdr>
                <w:top w:val="none" w:sz="0" w:space="0" w:color="auto"/>
                <w:left w:val="none" w:sz="0" w:space="0" w:color="auto"/>
                <w:bottom w:val="none" w:sz="0" w:space="0" w:color="auto"/>
                <w:right w:val="none" w:sz="0" w:space="0" w:color="auto"/>
              </w:divBdr>
            </w:div>
            <w:div w:id="1348482157">
              <w:marLeft w:val="0"/>
              <w:marRight w:val="0"/>
              <w:marTop w:val="0"/>
              <w:marBottom w:val="0"/>
              <w:divBdr>
                <w:top w:val="none" w:sz="0" w:space="0" w:color="auto"/>
                <w:left w:val="none" w:sz="0" w:space="0" w:color="auto"/>
                <w:bottom w:val="none" w:sz="0" w:space="0" w:color="auto"/>
                <w:right w:val="none" w:sz="0" w:space="0" w:color="auto"/>
              </w:divBdr>
            </w:div>
            <w:div w:id="165341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3364">
      <w:bodyDiv w:val="1"/>
      <w:marLeft w:val="0"/>
      <w:marRight w:val="0"/>
      <w:marTop w:val="0"/>
      <w:marBottom w:val="0"/>
      <w:divBdr>
        <w:top w:val="none" w:sz="0" w:space="0" w:color="auto"/>
        <w:left w:val="none" w:sz="0" w:space="0" w:color="auto"/>
        <w:bottom w:val="none" w:sz="0" w:space="0" w:color="auto"/>
        <w:right w:val="none" w:sz="0" w:space="0" w:color="auto"/>
      </w:divBdr>
      <w:divsChild>
        <w:div w:id="1876235946">
          <w:marLeft w:val="0"/>
          <w:marRight w:val="0"/>
          <w:marTop w:val="0"/>
          <w:marBottom w:val="0"/>
          <w:divBdr>
            <w:top w:val="none" w:sz="0" w:space="0" w:color="auto"/>
            <w:left w:val="none" w:sz="0" w:space="0" w:color="auto"/>
            <w:bottom w:val="none" w:sz="0" w:space="0" w:color="auto"/>
            <w:right w:val="none" w:sz="0" w:space="0" w:color="auto"/>
          </w:divBdr>
          <w:divsChild>
            <w:div w:id="67241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8926">
      <w:bodyDiv w:val="1"/>
      <w:marLeft w:val="0"/>
      <w:marRight w:val="0"/>
      <w:marTop w:val="0"/>
      <w:marBottom w:val="0"/>
      <w:divBdr>
        <w:top w:val="none" w:sz="0" w:space="0" w:color="auto"/>
        <w:left w:val="none" w:sz="0" w:space="0" w:color="auto"/>
        <w:bottom w:val="none" w:sz="0" w:space="0" w:color="auto"/>
        <w:right w:val="none" w:sz="0" w:space="0" w:color="auto"/>
      </w:divBdr>
      <w:divsChild>
        <w:div w:id="653487285">
          <w:marLeft w:val="0"/>
          <w:marRight w:val="0"/>
          <w:marTop w:val="0"/>
          <w:marBottom w:val="0"/>
          <w:divBdr>
            <w:top w:val="none" w:sz="0" w:space="0" w:color="auto"/>
            <w:left w:val="none" w:sz="0" w:space="0" w:color="auto"/>
            <w:bottom w:val="none" w:sz="0" w:space="0" w:color="auto"/>
            <w:right w:val="none" w:sz="0" w:space="0" w:color="auto"/>
          </w:divBdr>
          <w:divsChild>
            <w:div w:id="79275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7385">
      <w:bodyDiv w:val="1"/>
      <w:marLeft w:val="0"/>
      <w:marRight w:val="0"/>
      <w:marTop w:val="0"/>
      <w:marBottom w:val="0"/>
      <w:divBdr>
        <w:top w:val="none" w:sz="0" w:space="0" w:color="auto"/>
        <w:left w:val="none" w:sz="0" w:space="0" w:color="auto"/>
        <w:bottom w:val="none" w:sz="0" w:space="0" w:color="auto"/>
        <w:right w:val="none" w:sz="0" w:space="0" w:color="auto"/>
      </w:divBdr>
      <w:divsChild>
        <w:div w:id="1647007317">
          <w:marLeft w:val="0"/>
          <w:marRight w:val="0"/>
          <w:marTop w:val="0"/>
          <w:marBottom w:val="0"/>
          <w:divBdr>
            <w:top w:val="none" w:sz="0" w:space="0" w:color="auto"/>
            <w:left w:val="none" w:sz="0" w:space="0" w:color="auto"/>
            <w:bottom w:val="none" w:sz="0" w:space="0" w:color="auto"/>
            <w:right w:val="none" w:sz="0" w:space="0" w:color="auto"/>
          </w:divBdr>
          <w:divsChild>
            <w:div w:id="44519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55112">
      <w:bodyDiv w:val="1"/>
      <w:marLeft w:val="0"/>
      <w:marRight w:val="0"/>
      <w:marTop w:val="0"/>
      <w:marBottom w:val="0"/>
      <w:divBdr>
        <w:top w:val="none" w:sz="0" w:space="0" w:color="auto"/>
        <w:left w:val="none" w:sz="0" w:space="0" w:color="auto"/>
        <w:bottom w:val="none" w:sz="0" w:space="0" w:color="auto"/>
        <w:right w:val="none" w:sz="0" w:space="0" w:color="auto"/>
      </w:divBdr>
      <w:divsChild>
        <w:div w:id="815533397">
          <w:marLeft w:val="0"/>
          <w:marRight w:val="0"/>
          <w:marTop w:val="0"/>
          <w:marBottom w:val="0"/>
          <w:divBdr>
            <w:top w:val="none" w:sz="0" w:space="0" w:color="auto"/>
            <w:left w:val="none" w:sz="0" w:space="0" w:color="auto"/>
            <w:bottom w:val="none" w:sz="0" w:space="0" w:color="auto"/>
            <w:right w:val="none" w:sz="0" w:space="0" w:color="auto"/>
          </w:divBdr>
          <w:divsChild>
            <w:div w:id="172748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559171">
      <w:bodyDiv w:val="1"/>
      <w:marLeft w:val="0"/>
      <w:marRight w:val="0"/>
      <w:marTop w:val="0"/>
      <w:marBottom w:val="0"/>
      <w:divBdr>
        <w:top w:val="none" w:sz="0" w:space="0" w:color="auto"/>
        <w:left w:val="none" w:sz="0" w:space="0" w:color="auto"/>
        <w:bottom w:val="none" w:sz="0" w:space="0" w:color="auto"/>
        <w:right w:val="none" w:sz="0" w:space="0" w:color="auto"/>
      </w:divBdr>
      <w:divsChild>
        <w:div w:id="570970762">
          <w:marLeft w:val="0"/>
          <w:marRight w:val="0"/>
          <w:marTop w:val="0"/>
          <w:marBottom w:val="0"/>
          <w:divBdr>
            <w:top w:val="none" w:sz="0" w:space="0" w:color="auto"/>
            <w:left w:val="none" w:sz="0" w:space="0" w:color="auto"/>
            <w:bottom w:val="none" w:sz="0" w:space="0" w:color="auto"/>
            <w:right w:val="none" w:sz="0" w:space="0" w:color="auto"/>
          </w:divBdr>
          <w:divsChild>
            <w:div w:id="1177114342">
              <w:marLeft w:val="0"/>
              <w:marRight w:val="0"/>
              <w:marTop w:val="0"/>
              <w:marBottom w:val="0"/>
              <w:divBdr>
                <w:top w:val="none" w:sz="0" w:space="0" w:color="auto"/>
                <w:left w:val="none" w:sz="0" w:space="0" w:color="auto"/>
                <w:bottom w:val="none" w:sz="0" w:space="0" w:color="auto"/>
                <w:right w:val="none" w:sz="0" w:space="0" w:color="auto"/>
              </w:divBdr>
            </w:div>
            <w:div w:id="13414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84548">
      <w:bodyDiv w:val="1"/>
      <w:marLeft w:val="0"/>
      <w:marRight w:val="0"/>
      <w:marTop w:val="0"/>
      <w:marBottom w:val="0"/>
      <w:divBdr>
        <w:top w:val="none" w:sz="0" w:space="0" w:color="auto"/>
        <w:left w:val="none" w:sz="0" w:space="0" w:color="auto"/>
        <w:bottom w:val="none" w:sz="0" w:space="0" w:color="auto"/>
        <w:right w:val="none" w:sz="0" w:space="0" w:color="auto"/>
      </w:divBdr>
      <w:divsChild>
        <w:div w:id="557664769">
          <w:marLeft w:val="0"/>
          <w:marRight w:val="0"/>
          <w:marTop w:val="0"/>
          <w:marBottom w:val="0"/>
          <w:divBdr>
            <w:top w:val="none" w:sz="0" w:space="0" w:color="auto"/>
            <w:left w:val="none" w:sz="0" w:space="0" w:color="auto"/>
            <w:bottom w:val="none" w:sz="0" w:space="0" w:color="auto"/>
            <w:right w:val="none" w:sz="0" w:space="0" w:color="auto"/>
          </w:divBdr>
          <w:divsChild>
            <w:div w:id="96836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572600">
      <w:bodyDiv w:val="1"/>
      <w:marLeft w:val="0"/>
      <w:marRight w:val="0"/>
      <w:marTop w:val="0"/>
      <w:marBottom w:val="0"/>
      <w:divBdr>
        <w:top w:val="none" w:sz="0" w:space="0" w:color="auto"/>
        <w:left w:val="none" w:sz="0" w:space="0" w:color="auto"/>
        <w:bottom w:val="none" w:sz="0" w:space="0" w:color="auto"/>
        <w:right w:val="none" w:sz="0" w:space="0" w:color="auto"/>
      </w:divBdr>
      <w:divsChild>
        <w:div w:id="148786566">
          <w:marLeft w:val="0"/>
          <w:marRight w:val="0"/>
          <w:marTop w:val="0"/>
          <w:marBottom w:val="0"/>
          <w:divBdr>
            <w:top w:val="none" w:sz="0" w:space="0" w:color="auto"/>
            <w:left w:val="none" w:sz="0" w:space="0" w:color="auto"/>
            <w:bottom w:val="none" w:sz="0" w:space="0" w:color="auto"/>
            <w:right w:val="none" w:sz="0" w:space="0" w:color="auto"/>
          </w:divBdr>
          <w:divsChild>
            <w:div w:id="4346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54021">
      <w:bodyDiv w:val="1"/>
      <w:marLeft w:val="0"/>
      <w:marRight w:val="0"/>
      <w:marTop w:val="0"/>
      <w:marBottom w:val="0"/>
      <w:divBdr>
        <w:top w:val="none" w:sz="0" w:space="0" w:color="auto"/>
        <w:left w:val="none" w:sz="0" w:space="0" w:color="auto"/>
        <w:bottom w:val="none" w:sz="0" w:space="0" w:color="auto"/>
        <w:right w:val="none" w:sz="0" w:space="0" w:color="auto"/>
      </w:divBdr>
      <w:divsChild>
        <w:div w:id="1435519999">
          <w:marLeft w:val="0"/>
          <w:marRight w:val="0"/>
          <w:marTop w:val="0"/>
          <w:marBottom w:val="0"/>
          <w:divBdr>
            <w:top w:val="none" w:sz="0" w:space="0" w:color="auto"/>
            <w:left w:val="none" w:sz="0" w:space="0" w:color="auto"/>
            <w:bottom w:val="none" w:sz="0" w:space="0" w:color="auto"/>
            <w:right w:val="none" w:sz="0" w:space="0" w:color="auto"/>
          </w:divBdr>
          <w:divsChild>
            <w:div w:id="103685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3168">
      <w:bodyDiv w:val="1"/>
      <w:marLeft w:val="0"/>
      <w:marRight w:val="0"/>
      <w:marTop w:val="0"/>
      <w:marBottom w:val="0"/>
      <w:divBdr>
        <w:top w:val="none" w:sz="0" w:space="0" w:color="auto"/>
        <w:left w:val="none" w:sz="0" w:space="0" w:color="auto"/>
        <w:bottom w:val="none" w:sz="0" w:space="0" w:color="auto"/>
        <w:right w:val="none" w:sz="0" w:space="0" w:color="auto"/>
      </w:divBdr>
      <w:divsChild>
        <w:div w:id="857701082">
          <w:marLeft w:val="0"/>
          <w:marRight w:val="0"/>
          <w:marTop w:val="0"/>
          <w:marBottom w:val="0"/>
          <w:divBdr>
            <w:top w:val="none" w:sz="0" w:space="0" w:color="auto"/>
            <w:left w:val="none" w:sz="0" w:space="0" w:color="auto"/>
            <w:bottom w:val="none" w:sz="0" w:space="0" w:color="auto"/>
            <w:right w:val="none" w:sz="0" w:space="0" w:color="auto"/>
          </w:divBdr>
          <w:divsChild>
            <w:div w:id="387147651">
              <w:marLeft w:val="0"/>
              <w:marRight w:val="0"/>
              <w:marTop w:val="0"/>
              <w:marBottom w:val="0"/>
              <w:divBdr>
                <w:top w:val="none" w:sz="0" w:space="0" w:color="auto"/>
                <w:left w:val="none" w:sz="0" w:space="0" w:color="auto"/>
                <w:bottom w:val="none" w:sz="0" w:space="0" w:color="auto"/>
                <w:right w:val="none" w:sz="0" w:space="0" w:color="auto"/>
              </w:divBdr>
            </w:div>
            <w:div w:id="478376537">
              <w:marLeft w:val="0"/>
              <w:marRight w:val="0"/>
              <w:marTop w:val="0"/>
              <w:marBottom w:val="0"/>
              <w:divBdr>
                <w:top w:val="none" w:sz="0" w:space="0" w:color="auto"/>
                <w:left w:val="none" w:sz="0" w:space="0" w:color="auto"/>
                <w:bottom w:val="none" w:sz="0" w:space="0" w:color="auto"/>
                <w:right w:val="none" w:sz="0" w:space="0" w:color="auto"/>
              </w:divBdr>
            </w:div>
            <w:div w:id="523514601">
              <w:marLeft w:val="0"/>
              <w:marRight w:val="0"/>
              <w:marTop w:val="0"/>
              <w:marBottom w:val="0"/>
              <w:divBdr>
                <w:top w:val="none" w:sz="0" w:space="0" w:color="auto"/>
                <w:left w:val="none" w:sz="0" w:space="0" w:color="auto"/>
                <w:bottom w:val="none" w:sz="0" w:space="0" w:color="auto"/>
                <w:right w:val="none" w:sz="0" w:space="0" w:color="auto"/>
              </w:divBdr>
            </w:div>
            <w:div w:id="596327722">
              <w:marLeft w:val="0"/>
              <w:marRight w:val="0"/>
              <w:marTop w:val="0"/>
              <w:marBottom w:val="0"/>
              <w:divBdr>
                <w:top w:val="none" w:sz="0" w:space="0" w:color="auto"/>
                <w:left w:val="none" w:sz="0" w:space="0" w:color="auto"/>
                <w:bottom w:val="none" w:sz="0" w:space="0" w:color="auto"/>
                <w:right w:val="none" w:sz="0" w:space="0" w:color="auto"/>
              </w:divBdr>
            </w:div>
            <w:div w:id="969554171">
              <w:marLeft w:val="0"/>
              <w:marRight w:val="0"/>
              <w:marTop w:val="0"/>
              <w:marBottom w:val="0"/>
              <w:divBdr>
                <w:top w:val="none" w:sz="0" w:space="0" w:color="auto"/>
                <w:left w:val="none" w:sz="0" w:space="0" w:color="auto"/>
                <w:bottom w:val="none" w:sz="0" w:space="0" w:color="auto"/>
                <w:right w:val="none" w:sz="0" w:space="0" w:color="auto"/>
              </w:divBdr>
            </w:div>
            <w:div w:id="20143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16639">
      <w:bodyDiv w:val="1"/>
      <w:marLeft w:val="0"/>
      <w:marRight w:val="0"/>
      <w:marTop w:val="0"/>
      <w:marBottom w:val="0"/>
      <w:divBdr>
        <w:top w:val="none" w:sz="0" w:space="0" w:color="auto"/>
        <w:left w:val="none" w:sz="0" w:space="0" w:color="auto"/>
        <w:bottom w:val="none" w:sz="0" w:space="0" w:color="auto"/>
        <w:right w:val="none" w:sz="0" w:space="0" w:color="auto"/>
      </w:divBdr>
      <w:divsChild>
        <w:div w:id="1711683382">
          <w:marLeft w:val="0"/>
          <w:marRight w:val="0"/>
          <w:marTop w:val="0"/>
          <w:marBottom w:val="0"/>
          <w:divBdr>
            <w:top w:val="none" w:sz="0" w:space="0" w:color="auto"/>
            <w:left w:val="none" w:sz="0" w:space="0" w:color="auto"/>
            <w:bottom w:val="none" w:sz="0" w:space="0" w:color="auto"/>
            <w:right w:val="none" w:sz="0" w:space="0" w:color="auto"/>
          </w:divBdr>
          <w:divsChild>
            <w:div w:id="11609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76562">
      <w:bodyDiv w:val="1"/>
      <w:marLeft w:val="0"/>
      <w:marRight w:val="0"/>
      <w:marTop w:val="0"/>
      <w:marBottom w:val="0"/>
      <w:divBdr>
        <w:top w:val="none" w:sz="0" w:space="0" w:color="auto"/>
        <w:left w:val="none" w:sz="0" w:space="0" w:color="auto"/>
        <w:bottom w:val="none" w:sz="0" w:space="0" w:color="auto"/>
        <w:right w:val="none" w:sz="0" w:space="0" w:color="auto"/>
      </w:divBdr>
      <w:divsChild>
        <w:div w:id="1510171880">
          <w:marLeft w:val="0"/>
          <w:marRight w:val="0"/>
          <w:marTop w:val="0"/>
          <w:marBottom w:val="0"/>
          <w:divBdr>
            <w:top w:val="none" w:sz="0" w:space="0" w:color="auto"/>
            <w:left w:val="none" w:sz="0" w:space="0" w:color="auto"/>
            <w:bottom w:val="none" w:sz="0" w:space="0" w:color="auto"/>
            <w:right w:val="none" w:sz="0" w:space="0" w:color="auto"/>
          </w:divBdr>
          <w:divsChild>
            <w:div w:id="22492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302097">
      <w:bodyDiv w:val="1"/>
      <w:marLeft w:val="0"/>
      <w:marRight w:val="0"/>
      <w:marTop w:val="0"/>
      <w:marBottom w:val="0"/>
      <w:divBdr>
        <w:top w:val="none" w:sz="0" w:space="0" w:color="auto"/>
        <w:left w:val="none" w:sz="0" w:space="0" w:color="auto"/>
        <w:bottom w:val="none" w:sz="0" w:space="0" w:color="auto"/>
        <w:right w:val="none" w:sz="0" w:space="0" w:color="auto"/>
      </w:divBdr>
      <w:divsChild>
        <w:div w:id="117535706">
          <w:marLeft w:val="0"/>
          <w:marRight w:val="0"/>
          <w:marTop w:val="0"/>
          <w:marBottom w:val="0"/>
          <w:divBdr>
            <w:top w:val="none" w:sz="0" w:space="0" w:color="auto"/>
            <w:left w:val="none" w:sz="0" w:space="0" w:color="auto"/>
            <w:bottom w:val="none" w:sz="0" w:space="0" w:color="auto"/>
            <w:right w:val="none" w:sz="0" w:space="0" w:color="auto"/>
          </w:divBdr>
          <w:divsChild>
            <w:div w:id="15926704">
              <w:marLeft w:val="0"/>
              <w:marRight w:val="0"/>
              <w:marTop w:val="0"/>
              <w:marBottom w:val="0"/>
              <w:divBdr>
                <w:top w:val="none" w:sz="0" w:space="0" w:color="auto"/>
                <w:left w:val="none" w:sz="0" w:space="0" w:color="auto"/>
                <w:bottom w:val="none" w:sz="0" w:space="0" w:color="auto"/>
                <w:right w:val="none" w:sz="0" w:space="0" w:color="auto"/>
              </w:divBdr>
            </w:div>
            <w:div w:id="12505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934">
      <w:bodyDiv w:val="1"/>
      <w:marLeft w:val="0"/>
      <w:marRight w:val="0"/>
      <w:marTop w:val="0"/>
      <w:marBottom w:val="0"/>
      <w:divBdr>
        <w:top w:val="none" w:sz="0" w:space="0" w:color="auto"/>
        <w:left w:val="none" w:sz="0" w:space="0" w:color="auto"/>
        <w:bottom w:val="none" w:sz="0" w:space="0" w:color="auto"/>
        <w:right w:val="none" w:sz="0" w:space="0" w:color="auto"/>
      </w:divBdr>
      <w:divsChild>
        <w:div w:id="1253705049">
          <w:marLeft w:val="0"/>
          <w:marRight w:val="0"/>
          <w:marTop w:val="0"/>
          <w:marBottom w:val="0"/>
          <w:divBdr>
            <w:top w:val="none" w:sz="0" w:space="0" w:color="auto"/>
            <w:left w:val="none" w:sz="0" w:space="0" w:color="auto"/>
            <w:bottom w:val="none" w:sz="0" w:space="0" w:color="auto"/>
            <w:right w:val="none" w:sz="0" w:space="0" w:color="auto"/>
          </w:divBdr>
          <w:divsChild>
            <w:div w:id="212973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29611">
      <w:bodyDiv w:val="1"/>
      <w:marLeft w:val="0"/>
      <w:marRight w:val="0"/>
      <w:marTop w:val="0"/>
      <w:marBottom w:val="0"/>
      <w:divBdr>
        <w:top w:val="none" w:sz="0" w:space="0" w:color="auto"/>
        <w:left w:val="none" w:sz="0" w:space="0" w:color="auto"/>
        <w:bottom w:val="none" w:sz="0" w:space="0" w:color="auto"/>
        <w:right w:val="none" w:sz="0" w:space="0" w:color="auto"/>
      </w:divBdr>
      <w:divsChild>
        <w:div w:id="1231231119">
          <w:marLeft w:val="0"/>
          <w:marRight w:val="0"/>
          <w:marTop w:val="0"/>
          <w:marBottom w:val="0"/>
          <w:divBdr>
            <w:top w:val="none" w:sz="0" w:space="0" w:color="auto"/>
            <w:left w:val="none" w:sz="0" w:space="0" w:color="auto"/>
            <w:bottom w:val="none" w:sz="0" w:space="0" w:color="auto"/>
            <w:right w:val="none" w:sz="0" w:space="0" w:color="auto"/>
          </w:divBdr>
          <w:divsChild>
            <w:div w:id="59856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113">
      <w:bodyDiv w:val="1"/>
      <w:marLeft w:val="0"/>
      <w:marRight w:val="0"/>
      <w:marTop w:val="0"/>
      <w:marBottom w:val="0"/>
      <w:divBdr>
        <w:top w:val="none" w:sz="0" w:space="0" w:color="auto"/>
        <w:left w:val="none" w:sz="0" w:space="0" w:color="auto"/>
        <w:bottom w:val="none" w:sz="0" w:space="0" w:color="auto"/>
        <w:right w:val="none" w:sz="0" w:space="0" w:color="auto"/>
      </w:divBdr>
      <w:divsChild>
        <w:div w:id="248580391">
          <w:marLeft w:val="0"/>
          <w:marRight w:val="0"/>
          <w:marTop w:val="0"/>
          <w:marBottom w:val="0"/>
          <w:divBdr>
            <w:top w:val="none" w:sz="0" w:space="0" w:color="auto"/>
            <w:left w:val="none" w:sz="0" w:space="0" w:color="auto"/>
            <w:bottom w:val="none" w:sz="0" w:space="0" w:color="auto"/>
            <w:right w:val="none" w:sz="0" w:space="0" w:color="auto"/>
          </w:divBdr>
          <w:divsChild>
            <w:div w:id="174895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0826">
      <w:bodyDiv w:val="1"/>
      <w:marLeft w:val="0"/>
      <w:marRight w:val="0"/>
      <w:marTop w:val="0"/>
      <w:marBottom w:val="0"/>
      <w:divBdr>
        <w:top w:val="none" w:sz="0" w:space="0" w:color="auto"/>
        <w:left w:val="none" w:sz="0" w:space="0" w:color="auto"/>
        <w:bottom w:val="none" w:sz="0" w:space="0" w:color="auto"/>
        <w:right w:val="none" w:sz="0" w:space="0" w:color="auto"/>
      </w:divBdr>
      <w:divsChild>
        <w:div w:id="461386930">
          <w:marLeft w:val="0"/>
          <w:marRight w:val="0"/>
          <w:marTop w:val="0"/>
          <w:marBottom w:val="0"/>
          <w:divBdr>
            <w:top w:val="none" w:sz="0" w:space="0" w:color="auto"/>
            <w:left w:val="none" w:sz="0" w:space="0" w:color="auto"/>
            <w:bottom w:val="none" w:sz="0" w:space="0" w:color="auto"/>
            <w:right w:val="none" w:sz="0" w:space="0" w:color="auto"/>
          </w:divBdr>
          <w:divsChild>
            <w:div w:id="1763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14572">
      <w:bodyDiv w:val="1"/>
      <w:marLeft w:val="0"/>
      <w:marRight w:val="0"/>
      <w:marTop w:val="0"/>
      <w:marBottom w:val="0"/>
      <w:divBdr>
        <w:top w:val="none" w:sz="0" w:space="0" w:color="auto"/>
        <w:left w:val="none" w:sz="0" w:space="0" w:color="auto"/>
        <w:bottom w:val="none" w:sz="0" w:space="0" w:color="auto"/>
        <w:right w:val="none" w:sz="0" w:space="0" w:color="auto"/>
      </w:divBdr>
      <w:divsChild>
        <w:div w:id="1179542229">
          <w:marLeft w:val="0"/>
          <w:marRight w:val="0"/>
          <w:marTop w:val="0"/>
          <w:marBottom w:val="0"/>
          <w:divBdr>
            <w:top w:val="none" w:sz="0" w:space="0" w:color="auto"/>
            <w:left w:val="none" w:sz="0" w:space="0" w:color="auto"/>
            <w:bottom w:val="none" w:sz="0" w:space="0" w:color="auto"/>
            <w:right w:val="none" w:sz="0" w:space="0" w:color="auto"/>
          </w:divBdr>
          <w:divsChild>
            <w:div w:id="29445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541413">
      <w:bodyDiv w:val="1"/>
      <w:marLeft w:val="0"/>
      <w:marRight w:val="0"/>
      <w:marTop w:val="0"/>
      <w:marBottom w:val="0"/>
      <w:divBdr>
        <w:top w:val="none" w:sz="0" w:space="0" w:color="auto"/>
        <w:left w:val="none" w:sz="0" w:space="0" w:color="auto"/>
        <w:bottom w:val="none" w:sz="0" w:space="0" w:color="auto"/>
        <w:right w:val="none" w:sz="0" w:space="0" w:color="auto"/>
      </w:divBdr>
      <w:divsChild>
        <w:div w:id="1991978736">
          <w:marLeft w:val="0"/>
          <w:marRight w:val="0"/>
          <w:marTop w:val="0"/>
          <w:marBottom w:val="0"/>
          <w:divBdr>
            <w:top w:val="none" w:sz="0" w:space="0" w:color="auto"/>
            <w:left w:val="none" w:sz="0" w:space="0" w:color="auto"/>
            <w:bottom w:val="none" w:sz="0" w:space="0" w:color="auto"/>
            <w:right w:val="none" w:sz="0" w:space="0" w:color="auto"/>
          </w:divBdr>
          <w:divsChild>
            <w:div w:id="18856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96624">
      <w:bodyDiv w:val="1"/>
      <w:marLeft w:val="0"/>
      <w:marRight w:val="0"/>
      <w:marTop w:val="0"/>
      <w:marBottom w:val="0"/>
      <w:divBdr>
        <w:top w:val="none" w:sz="0" w:space="0" w:color="auto"/>
        <w:left w:val="none" w:sz="0" w:space="0" w:color="auto"/>
        <w:bottom w:val="none" w:sz="0" w:space="0" w:color="auto"/>
        <w:right w:val="none" w:sz="0" w:space="0" w:color="auto"/>
      </w:divBdr>
      <w:divsChild>
        <w:div w:id="270746710">
          <w:marLeft w:val="0"/>
          <w:marRight w:val="0"/>
          <w:marTop w:val="0"/>
          <w:marBottom w:val="0"/>
          <w:divBdr>
            <w:top w:val="none" w:sz="0" w:space="0" w:color="auto"/>
            <w:left w:val="none" w:sz="0" w:space="0" w:color="auto"/>
            <w:bottom w:val="none" w:sz="0" w:space="0" w:color="auto"/>
            <w:right w:val="none" w:sz="0" w:space="0" w:color="auto"/>
          </w:divBdr>
          <w:divsChild>
            <w:div w:id="124657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833604">
      <w:bodyDiv w:val="1"/>
      <w:marLeft w:val="0"/>
      <w:marRight w:val="0"/>
      <w:marTop w:val="0"/>
      <w:marBottom w:val="0"/>
      <w:divBdr>
        <w:top w:val="none" w:sz="0" w:space="0" w:color="auto"/>
        <w:left w:val="none" w:sz="0" w:space="0" w:color="auto"/>
        <w:bottom w:val="none" w:sz="0" w:space="0" w:color="auto"/>
        <w:right w:val="none" w:sz="0" w:space="0" w:color="auto"/>
      </w:divBdr>
      <w:divsChild>
        <w:div w:id="1512255256">
          <w:marLeft w:val="0"/>
          <w:marRight w:val="0"/>
          <w:marTop w:val="0"/>
          <w:marBottom w:val="0"/>
          <w:divBdr>
            <w:top w:val="none" w:sz="0" w:space="0" w:color="auto"/>
            <w:left w:val="none" w:sz="0" w:space="0" w:color="auto"/>
            <w:bottom w:val="none" w:sz="0" w:space="0" w:color="auto"/>
            <w:right w:val="none" w:sz="0" w:space="0" w:color="auto"/>
          </w:divBdr>
          <w:divsChild>
            <w:div w:id="191558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15445">
      <w:bodyDiv w:val="1"/>
      <w:marLeft w:val="0"/>
      <w:marRight w:val="0"/>
      <w:marTop w:val="0"/>
      <w:marBottom w:val="0"/>
      <w:divBdr>
        <w:top w:val="none" w:sz="0" w:space="0" w:color="auto"/>
        <w:left w:val="none" w:sz="0" w:space="0" w:color="auto"/>
        <w:bottom w:val="none" w:sz="0" w:space="0" w:color="auto"/>
        <w:right w:val="none" w:sz="0" w:space="0" w:color="auto"/>
      </w:divBdr>
      <w:divsChild>
        <w:div w:id="828441859">
          <w:marLeft w:val="0"/>
          <w:marRight w:val="0"/>
          <w:marTop w:val="0"/>
          <w:marBottom w:val="0"/>
          <w:divBdr>
            <w:top w:val="none" w:sz="0" w:space="0" w:color="auto"/>
            <w:left w:val="none" w:sz="0" w:space="0" w:color="auto"/>
            <w:bottom w:val="none" w:sz="0" w:space="0" w:color="auto"/>
            <w:right w:val="none" w:sz="0" w:space="0" w:color="auto"/>
          </w:divBdr>
          <w:divsChild>
            <w:div w:id="206772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73973">
      <w:bodyDiv w:val="1"/>
      <w:marLeft w:val="0"/>
      <w:marRight w:val="0"/>
      <w:marTop w:val="0"/>
      <w:marBottom w:val="0"/>
      <w:divBdr>
        <w:top w:val="none" w:sz="0" w:space="0" w:color="auto"/>
        <w:left w:val="none" w:sz="0" w:space="0" w:color="auto"/>
        <w:bottom w:val="none" w:sz="0" w:space="0" w:color="auto"/>
        <w:right w:val="none" w:sz="0" w:space="0" w:color="auto"/>
      </w:divBdr>
      <w:divsChild>
        <w:div w:id="1565872536">
          <w:marLeft w:val="0"/>
          <w:marRight w:val="0"/>
          <w:marTop w:val="0"/>
          <w:marBottom w:val="0"/>
          <w:divBdr>
            <w:top w:val="none" w:sz="0" w:space="0" w:color="auto"/>
            <w:left w:val="none" w:sz="0" w:space="0" w:color="auto"/>
            <w:bottom w:val="none" w:sz="0" w:space="0" w:color="auto"/>
            <w:right w:val="none" w:sz="0" w:space="0" w:color="auto"/>
          </w:divBdr>
          <w:divsChild>
            <w:div w:id="102212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4453">
      <w:bodyDiv w:val="1"/>
      <w:marLeft w:val="0"/>
      <w:marRight w:val="0"/>
      <w:marTop w:val="0"/>
      <w:marBottom w:val="0"/>
      <w:divBdr>
        <w:top w:val="none" w:sz="0" w:space="0" w:color="auto"/>
        <w:left w:val="none" w:sz="0" w:space="0" w:color="auto"/>
        <w:bottom w:val="none" w:sz="0" w:space="0" w:color="auto"/>
        <w:right w:val="none" w:sz="0" w:space="0" w:color="auto"/>
      </w:divBdr>
      <w:divsChild>
        <w:div w:id="1741639110">
          <w:marLeft w:val="0"/>
          <w:marRight w:val="0"/>
          <w:marTop w:val="0"/>
          <w:marBottom w:val="0"/>
          <w:divBdr>
            <w:top w:val="none" w:sz="0" w:space="0" w:color="auto"/>
            <w:left w:val="none" w:sz="0" w:space="0" w:color="auto"/>
            <w:bottom w:val="none" w:sz="0" w:space="0" w:color="auto"/>
            <w:right w:val="none" w:sz="0" w:space="0" w:color="auto"/>
          </w:divBdr>
          <w:divsChild>
            <w:div w:id="190795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79659">
      <w:bodyDiv w:val="1"/>
      <w:marLeft w:val="0"/>
      <w:marRight w:val="0"/>
      <w:marTop w:val="0"/>
      <w:marBottom w:val="0"/>
      <w:divBdr>
        <w:top w:val="none" w:sz="0" w:space="0" w:color="auto"/>
        <w:left w:val="none" w:sz="0" w:space="0" w:color="auto"/>
        <w:bottom w:val="none" w:sz="0" w:space="0" w:color="auto"/>
        <w:right w:val="none" w:sz="0" w:space="0" w:color="auto"/>
      </w:divBdr>
      <w:divsChild>
        <w:div w:id="1618827813">
          <w:marLeft w:val="0"/>
          <w:marRight w:val="0"/>
          <w:marTop w:val="0"/>
          <w:marBottom w:val="0"/>
          <w:divBdr>
            <w:top w:val="none" w:sz="0" w:space="0" w:color="auto"/>
            <w:left w:val="none" w:sz="0" w:space="0" w:color="auto"/>
            <w:bottom w:val="none" w:sz="0" w:space="0" w:color="auto"/>
            <w:right w:val="none" w:sz="0" w:space="0" w:color="auto"/>
          </w:divBdr>
          <w:divsChild>
            <w:div w:id="185757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031227">
      <w:bodyDiv w:val="1"/>
      <w:marLeft w:val="0"/>
      <w:marRight w:val="0"/>
      <w:marTop w:val="0"/>
      <w:marBottom w:val="0"/>
      <w:divBdr>
        <w:top w:val="none" w:sz="0" w:space="0" w:color="auto"/>
        <w:left w:val="none" w:sz="0" w:space="0" w:color="auto"/>
        <w:bottom w:val="none" w:sz="0" w:space="0" w:color="auto"/>
        <w:right w:val="none" w:sz="0" w:space="0" w:color="auto"/>
      </w:divBdr>
      <w:divsChild>
        <w:div w:id="1557625466">
          <w:marLeft w:val="0"/>
          <w:marRight w:val="0"/>
          <w:marTop w:val="0"/>
          <w:marBottom w:val="0"/>
          <w:divBdr>
            <w:top w:val="none" w:sz="0" w:space="0" w:color="auto"/>
            <w:left w:val="none" w:sz="0" w:space="0" w:color="auto"/>
            <w:bottom w:val="none" w:sz="0" w:space="0" w:color="auto"/>
            <w:right w:val="none" w:sz="0" w:space="0" w:color="auto"/>
          </w:divBdr>
          <w:divsChild>
            <w:div w:id="13087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88925">
      <w:bodyDiv w:val="1"/>
      <w:marLeft w:val="0"/>
      <w:marRight w:val="0"/>
      <w:marTop w:val="0"/>
      <w:marBottom w:val="0"/>
      <w:divBdr>
        <w:top w:val="none" w:sz="0" w:space="0" w:color="auto"/>
        <w:left w:val="none" w:sz="0" w:space="0" w:color="auto"/>
        <w:bottom w:val="none" w:sz="0" w:space="0" w:color="auto"/>
        <w:right w:val="none" w:sz="0" w:space="0" w:color="auto"/>
      </w:divBdr>
      <w:divsChild>
        <w:div w:id="2131437009">
          <w:marLeft w:val="0"/>
          <w:marRight w:val="0"/>
          <w:marTop w:val="0"/>
          <w:marBottom w:val="0"/>
          <w:divBdr>
            <w:top w:val="none" w:sz="0" w:space="0" w:color="auto"/>
            <w:left w:val="none" w:sz="0" w:space="0" w:color="auto"/>
            <w:bottom w:val="none" w:sz="0" w:space="0" w:color="auto"/>
            <w:right w:val="none" w:sz="0" w:space="0" w:color="auto"/>
          </w:divBdr>
          <w:divsChild>
            <w:div w:id="123831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757713">
      <w:bodyDiv w:val="1"/>
      <w:marLeft w:val="0"/>
      <w:marRight w:val="0"/>
      <w:marTop w:val="0"/>
      <w:marBottom w:val="0"/>
      <w:divBdr>
        <w:top w:val="none" w:sz="0" w:space="0" w:color="auto"/>
        <w:left w:val="none" w:sz="0" w:space="0" w:color="auto"/>
        <w:bottom w:val="none" w:sz="0" w:space="0" w:color="auto"/>
        <w:right w:val="none" w:sz="0" w:space="0" w:color="auto"/>
      </w:divBdr>
      <w:divsChild>
        <w:div w:id="56589323">
          <w:marLeft w:val="0"/>
          <w:marRight w:val="0"/>
          <w:marTop w:val="0"/>
          <w:marBottom w:val="0"/>
          <w:divBdr>
            <w:top w:val="none" w:sz="0" w:space="0" w:color="auto"/>
            <w:left w:val="none" w:sz="0" w:space="0" w:color="auto"/>
            <w:bottom w:val="none" w:sz="0" w:space="0" w:color="auto"/>
            <w:right w:val="none" w:sz="0" w:space="0" w:color="auto"/>
          </w:divBdr>
          <w:divsChild>
            <w:div w:id="1119911718">
              <w:marLeft w:val="0"/>
              <w:marRight w:val="0"/>
              <w:marTop w:val="0"/>
              <w:marBottom w:val="0"/>
              <w:divBdr>
                <w:top w:val="none" w:sz="0" w:space="0" w:color="auto"/>
                <w:left w:val="none" w:sz="0" w:space="0" w:color="auto"/>
                <w:bottom w:val="none" w:sz="0" w:space="0" w:color="auto"/>
                <w:right w:val="none" w:sz="0" w:space="0" w:color="auto"/>
              </w:divBdr>
            </w:div>
            <w:div w:id="200678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634637">
      <w:bodyDiv w:val="1"/>
      <w:marLeft w:val="0"/>
      <w:marRight w:val="0"/>
      <w:marTop w:val="0"/>
      <w:marBottom w:val="0"/>
      <w:divBdr>
        <w:top w:val="none" w:sz="0" w:space="0" w:color="auto"/>
        <w:left w:val="none" w:sz="0" w:space="0" w:color="auto"/>
        <w:bottom w:val="none" w:sz="0" w:space="0" w:color="auto"/>
        <w:right w:val="none" w:sz="0" w:space="0" w:color="auto"/>
      </w:divBdr>
      <w:divsChild>
        <w:div w:id="25722140">
          <w:marLeft w:val="0"/>
          <w:marRight w:val="0"/>
          <w:marTop w:val="0"/>
          <w:marBottom w:val="0"/>
          <w:divBdr>
            <w:top w:val="none" w:sz="0" w:space="0" w:color="auto"/>
            <w:left w:val="none" w:sz="0" w:space="0" w:color="auto"/>
            <w:bottom w:val="none" w:sz="0" w:space="0" w:color="auto"/>
            <w:right w:val="none" w:sz="0" w:space="0" w:color="auto"/>
          </w:divBdr>
          <w:divsChild>
            <w:div w:id="72745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257779">
      <w:bodyDiv w:val="1"/>
      <w:marLeft w:val="0"/>
      <w:marRight w:val="0"/>
      <w:marTop w:val="0"/>
      <w:marBottom w:val="0"/>
      <w:divBdr>
        <w:top w:val="none" w:sz="0" w:space="0" w:color="auto"/>
        <w:left w:val="none" w:sz="0" w:space="0" w:color="auto"/>
        <w:bottom w:val="none" w:sz="0" w:space="0" w:color="auto"/>
        <w:right w:val="none" w:sz="0" w:space="0" w:color="auto"/>
      </w:divBdr>
      <w:divsChild>
        <w:div w:id="647250631">
          <w:marLeft w:val="0"/>
          <w:marRight w:val="0"/>
          <w:marTop w:val="0"/>
          <w:marBottom w:val="0"/>
          <w:divBdr>
            <w:top w:val="none" w:sz="0" w:space="0" w:color="auto"/>
            <w:left w:val="none" w:sz="0" w:space="0" w:color="auto"/>
            <w:bottom w:val="none" w:sz="0" w:space="0" w:color="auto"/>
            <w:right w:val="none" w:sz="0" w:space="0" w:color="auto"/>
          </w:divBdr>
          <w:divsChild>
            <w:div w:id="164118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65625">
      <w:bodyDiv w:val="1"/>
      <w:marLeft w:val="0"/>
      <w:marRight w:val="0"/>
      <w:marTop w:val="0"/>
      <w:marBottom w:val="0"/>
      <w:divBdr>
        <w:top w:val="none" w:sz="0" w:space="0" w:color="auto"/>
        <w:left w:val="none" w:sz="0" w:space="0" w:color="auto"/>
        <w:bottom w:val="none" w:sz="0" w:space="0" w:color="auto"/>
        <w:right w:val="none" w:sz="0" w:space="0" w:color="auto"/>
      </w:divBdr>
      <w:divsChild>
        <w:div w:id="1147817374">
          <w:marLeft w:val="0"/>
          <w:marRight w:val="0"/>
          <w:marTop w:val="0"/>
          <w:marBottom w:val="0"/>
          <w:divBdr>
            <w:top w:val="none" w:sz="0" w:space="0" w:color="auto"/>
            <w:left w:val="none" w:sz="0" w:space="0" w:color="auto"/>
            <w:bottom w:val="none" w:sz="0" w:space="0" w:color="auto"/>
            <w:right w:val="none" w:sz="0" w:space="0" w:color="auto"/>
          </w:divBdr>
          <w:divsChild>
            <w:div w:id="203059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349706">
      <w:bodyDiv w:val="1"/>
      <w:marLeft w:val="0"/>
      <w:marRight w:val="0"/>
      <w:marTop w:val="0"/>
      <w:marBottom w:val="0"/>
      <w:divBdr>
        <w:top w:val="none" w:sz="0" w:space="0" w:color="auto"/>
        <w:left w:val="none" w:sz="0" w:space="0" w:color="auto"/>
        <w:bottom w:val="none" w:sz="0" w:space="0" w:color="auto"/>
        <w:right w:val="none" w:sz="0" w:space="0" w:color="auto"/>
      </w:divBdr>
      <w:divsChild>
        <w:div w:id="544681155">
          <w:marLeft w:val="0"/>
          <w:marRight w:val="0"/>
          <w:marTop w:val="0"/>
          <w:marBottom w:val="0"/>
          <w:divBdr>
            <w:top w:val="none" w:sz="0" w:space="0" w:color="auto"/>
            <w:left w:val="none" w:sz="0" w:space="0" w:color="auto"/>
            <w:bottom w:val="none" w:sz="0" w:space="0" w:color="auto"/>
            <w:right w:val="none" w:sz="0" w:space="0" w:color="auto"/>
          </w:divBdr>
          <w:divsChild>
            <w:div w:id="84845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570753">
      <w:bodyDiv w:val="1"/>
      <w:marLeft w:val="0"/>
      <w:marRight w:val="0"/>
      <w:marTop w:val="0"/>
      <w:marBottom w:val="0"/>
      <w:divBdr>
        <w:top w:val="none" w:sz="0" w:space="0" w:color="auto"/>
        <w:left w:val="none" w:sz="0" w:space="0" w:color="auto"/>
        <w:bottom w:val="none" w:sz="0" w:space="0" w:color="auto"/>
        <w:right w:val="none" w:sz="0" w:space="0" w:color="auto"/>
      </w:divBdr>
      <w:divsChild>
        <w:div w:id="895505099">
          <w:marLeft w:val="0"/>
          <w:marRight w:val="0"/>
          <w:marTop w:val="0"/>
          <w:marBottom w:val="0"/>
          <w:divBdr>
            <w:top w:val="none" w:sz="0" w:space="0" w:color="auto"/>
            <w:left w:val="none" w:sz="0" w:space="0" w:color="auto"/>
            <w:bottom w:val="none" w:sz="0" w:space="0" w:color="auto"/>
            <w:right w:val="none" w:sz="0" w:space="0" w:color="auto"/>
          </w:divBdr>
          <w:divsChild>
            <w:div w:id="81363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957571">
      <w:bodyDiv w:val="1"/>
      <w:marLeft w:val="0"/>
      <w:marRight w:val="0"/>
      <w:marTop w:val="0"/>
      <w:marBottom w:val="0"/>
      <w:divBdr>
        <w:top w:val="none" w:sz="0" w:space="0" w:color="auto"/>
        <w:left w:val="none" w:sz="0" w:space="0" w:color="auto"/>
        <w:bottom w:val="none" w:sz="0" w:space="0" w:color="auto"/>
        <w:right w:val="none" w:sz="0" w:space="0" w:color="auto"/>
      </w:divBdr>
      <w:divsChild>
        <w:div w:id="310908018">
          <w:marLeft w:val="0"/>
          <w:marRight w:val="0"/>
          <w:marTop w:val="0"/>
          <w:marBottom w:val="0"/>
          <w:divBdr>
            <w:top w:val="none" w:sz="0" w:space="0" w:color="auto"/>
            <w:left w:val="none" w:sz="0" w:space="0" w:color="auto"/>
            <w:bottom w:val="none" w:sz="0" w:space="0" w:color="auto"/>
            <w:right w:val="none" w:sz="0" w:space="0" w:color="auto"/>
          </w:divBdr>
          <w:divsChild>
            <w:div w:id="116293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4294">
      <w:bodyDiv w:val="1"/>
      <w:marLeft w:val="0"/>
      <w:marRight w:val="0"/>
      <w:marTop w:val="0"/>
      <w:marBottom w:val="0"/>
      <w:divBdr>
        <w:top w:val="none" w:sz="0" w:space="0" w:color="auto"/>
        <w:left w:val="none" w:sz="0" w:space="0" w:color="auto"/>
        <w:bottom w:val="none" w:sz="0" w:space="0" w:color="auto"/>
        <w:right w:val="none" w:sz="0" w:space="0" w:color="auto"/>
      </w:divBdr>
      <w:divsChild>
        <w:div w:id="660547012">
          <w:marLeft w:val="0"/>
          <w:marRight w:val="0"/>
          <w:marTop w:val="0"/>
          <w:marBottom w:val="0"/>
          <w:divBdr>
            <w:top w:val="none" w:sz="0" w:space="0" w:color="auto"/>
            <w:left w:val="none" w:sz="0" w:space="0" w:color="auto"/>
            <w:bottom w:val="none" w:sz="0" w:space="0" w:color="auto"/>
            <w:right w:val="none" w:sz="0" w:space="0" w:color="auto"/>
          </w:divBdr>
          <w:divsChild>
            <w:div w:id="86922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98198">
      <w:bodyDiv w:val="1"/>
      <w:marLeft w:val="0"/>
      <w:marRight w:val="0"/>
      <w:marTop w:val="0"/>
      <w:marBottom w:val="0"/>
      <w:divBdr>
        <w:top w:val="none" w:sz="0" w:space="0" w:color="auto"/>
        <w:left w:val="none" w:sz="0" w:space="0" w:color="auto"/>
        <w:bottom w:val="none" w:sz="0" w:space="0" w:color="auto"/>
        <w:right w:val="none" w:sz="0" w:space="0" w:color="auto"/>
      </w:divBdr>
      <w:divsChild>
        <w:div w:id="710348330">
          <w:marLeft w:val="0"/>
          <w:marRight w:val="0"/>
          <w:marTop w:val="0"/>
          <w:marBottom w:val="0"/>
          <w:divBdr>
            <w:top w:val="none" w:sz="0" w:space="0" w:color="auto"/>
            <w:left w:val="none" w:sz="0" w:space="0" w:color="auto"/>
            <w:bottom w:val="none" w:sz="0" w:space="0" w:color="auto"/>
            <w:right w:val="none" w:sz="0" w:space="0" w:color="auto"/>
          </w:divBdr>
          <w:divsChild>
            <w:div w:id="1291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3743">
      <w:bodyDiv w:val="1"/>
      <w:marLeft w:val="0"/>
      <w:marRight w:val="0"/>
      <w:marTop w:val="0"/>
      <w:marBottom w:val="0"/>
      <w:divBdr>
        <w:top w:val="none" w:sz="0" w:space="0" w:color="auto"/>
        <w:left w:val="none" w:sz="0" w:space="0" w:color="auto"/>
        <w:bottom w:val="none" w:sz="0" w:space="0" w:color="auto"/>
        <w:right w:val="none" w:sz="0" w:space="0" w:color="auto"/>
      </w:divBdr>
      <w:divsChild>
        <w:div w:id="2022466716">
          <w:marLeft w:val="0"/>
          <w:marRight w:val="0"/>
          <w:marTop w:val="0"/>
          <w:marBottom w:val="0"/>
          <w:divBdr>
            <w:top w:val="none" w:sz="0" w:space="0" w:color="auto"/>
            <w:left w:val="none" w:sz="0" w:space="0" w:color="auto"/>
            <w:bottom w:val="none" w:sz="0" w:space="0" w:color="auto"/>
            <w:right w:val="none" w:sz="0" w:space="0" w:color="auto"/>
          </w:divBdr>
          <w:divsChild>
            <w:div w:id="18055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25007">
      <w:bodyDiv w:val="1"/>
      <w:marLeft w:val="0"/>
      <w:marRight w:val="0"/>
      <w:marTop w:val="0"/>
      <w:marBottom w:val="0"/>
      <w:divBdr>
        <w:top w:val="none" w:sz="0" w:space="0" w:color="auto"/>
        <w:left w:val="none" w:sz="0" w:space="0" w:color="auto"/>
        <w:bottom w:val="none" w:sz="0" w:space="0" w:color="auto"/>
        <w:right w:val="none" w:sz="0" w:space="0" w:color="auto"/>
      </w:divBdr>
      <w:divsChild>
        <w:div w:id="503394783">
          <w:marLeft w:val="0"/>
          <w:marRight w:val="0"/>
          <w:marTop w:val="0"/>
          <w:marBottom w:val="0"/>
          <w:divBdr>
            <w:top w:val="none" w:sz="0" w:space="0" w:color="auto"/>
            <w:left w:val="none" w:sz="0" w:space="0" w:color="auto"/>
            <w:bottom w:val="none" w:sz="0" w:space="0" w:color="auto"/>
            <w:right w:val="none" w:sz="0" w:space="0" w:color="auto"/>
          </w:divBdr>
          <w:divsChild>
            <w:div w:id="163244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45870">
      <w:bodyDiv w:val="1"/>
      <w:marLeft w:val="0"/>
      <w:marRight w:val="0"/>
      <w:marTop w:val="0"/>
      <w:marBottom w:val="0"/>
      <w:divBdr>
        <w:top w:val="none" w:sz="0" w:space="0" w:color="auto"/>
        <w:left w:val="none" w:sz="0" w:space="0" w:color="auto"/>
        <w:bottom w:val="none" w:sz="0" w:space="0" w:color="auto"/>
        <w:right w:val="none" w:sz="0" w:space="0" w:color="auto"/>
      </w:divBdr>
      <w:divsChild>
        <w:div w:id="1368218866">
          <w:marLeft w:val="0"/>
          <w:marRight w:val="0"/>
          <w:marTop w:val="0"/>
          <w:marBottom w:val="0"/>
          <w:divBdr>
            <w:top w:val="none" w:sz="0" w:space="0" w:color="auto"/>
            <w:left w:val="none" w:sz="0" w:space="0" w:color="auto"/>
            <w:bottom w:val="none" w:sz="0" w:space="0" w:color="auto"/>
            <w:right w:val="none" w:sz="0" w:space="0" w:color="auto"/>
          </w:divBdr>
          <w:divsChild>
            <w:div w:id="6063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874702">
      <w:bodyDiv w:val="1"/>
      <w:marLeft w:val="0"/>
      <w:marRight w:val="0"/>
      <w:marTop w:val="0"/>
      <w:marBottom w:val="0"/>
      <w:divBdr>
        <w:top w:val="none" w:sz="0" w:space="0" w:color="auto"/>
        <w:left w:val="none" w:sz="0" w:space="0" w:color="auto"/>
        <w:bottom w:val="none" w:sz="0" w:space="0" w:color="auto"/>
        <w:right w:val="none" w:sz="0" w:space="0" w:color="auto"/>
      </w:divBdr>
      <w:divsChild>
        <w:div w:id="2023123878">
          <w:marLeft w:val="0"/>
          <w:marRight w:val="0"/>
          <w:marTop w:val="0"/>
          <w:marBottom w:val="0"/>
          <w:divBdr>
            <w:top w:val="none" w:sz="0" w:space="0" w:color="auto"/>
            <w:left w:val="none" w:sz="0" w:space="0" w:color="auto"/>
            <w:bottom w:val="none" w:sz="0" w:space="0" w:color="auto"/>
            <w:right w:val="none" w:sz="0" w:space="0" w:color="auto"/>
          </w:divBdr>
          <w:divsChild>
            <w:div w:id="160387611">
              <w:marLeft w:val="0"/>
              <w:marRight w:val="0"/>
              <w:marTop w:val="0"/>
              <w:marBottom w:val="0"/>
              <w:divBdr>
                <w:top w:val="none" w:sz="0" w:space="0" w:color="auto"/>
                <w:left w:val="none" w:sz="0" w:space="0" w:color="auto"/>
                <w:bottom w:val="none" w:sz="0" w:space="0" w:color="auto"/>
                <w:right w:val="none" w:sz="0" w:space="0" w:color="auto"/>
              </w:divBdr>
            </w:div>
            <w:div w:id="1669210234">
              <w:marLeft w:val="0"/>
              <w:marRight w:val="0"/>
              <w:marTop w:val="0"/>
              <w:marBottom w:val="0"/>
              <w:divBdr>
                <w:top w:val="none" w:sz="0" w:space="0" w:color="auto"/>
                <w:left w:val="none" w:sz="0" w:space="0" w:color="auto"/>
                <w:bottom w:val="none" w:sz="0" w:space="0" w:color="auto"/>
                <w:right w:val="none" w:sz="0" w:space="0" w:color="auto"/>
              </w:divBdr>
            </w:div>
            <w:div w:id="196654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22551">
      <w:bodyDiv w:val="1"/>
      <w:marLeft w:val="0"/>
      <w:marRight w:val="0"/>
      <w:marTop w:val="0"/>
      <w:marBottom w:val="0"/>
      <w:divBdr>
        <w:top w:val="none" w:sz="0" w:space="0" w:color="auto"/>
        <w:left w:val="none" w:sz="0" w:space="0" w:color="auto"/>
        <w:bottom w:val="none" w:sz="0" w:space="0" w:color="auto"/>
        <w:right w:val="none" w:sz="0" w:space="0" w:color="auto"/>
      </w:divBdr>
      <w:divsChild>
        <w:div w:id="1355764237">
          <w:marLeft w:val="0"/>
          <w:marRight w:val="0"/>
          <w:marTop w:val="0"/>
          <w:marBottom w:val="0"/>
          <w:divBdr>
            <w:top w:val="none" w:sz="0" w:space="0" w:color="auto"/>
            <w:left w:val="none" w:sz="0" w:space="0" w:color="auto"/>
            <w:bottom w:val="none" w:sz="0" w:space="0" w:color="auto"/>
            <w:right w:val="none" w:sz="0" w:space="0" w:color="auto"/>
          </w:divBdr>
          <w:divsChild>
            <w:div w:id="93305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381243">
      <w:bodyDiv w:val="1"/>
      <w:marLeft w:val="0"/>
      <w:marRight w:val="0"/>
      <w:marTop w:val="0"/>
      <w:marBottom w:val="0"/>
      <w:divBdr>
        <w:top w:val="none" w:sz="0" w:space="0" w:color="auto"/>
        <w:left w:val="none" w:sz="0" w:space="0" w:color="auto"/>
        <w:bottom w:val="none" w:sz="0" w:space="0" w:color="auto"/>
        <w:right w:val="none" w:sz="0" w:space="0" w:color="auto"/>
      </w:divBdr>
      <w:divsChild>
        <w:div w:id="42143020">
          <w:marLeft w:val="0"/>
          <w:marRight w:val="0"/>
          <w:marTop w:val="0"/>
          <w:marBottom w:val="0"/>
          <w:divBdr>
            <w:top w:val="none" w:sz="0" w:space="0" w:color="auto"/>
            <w:left w:val="none" w:sz="0" w:space="0" w:color="auto"/>
            <w:bottom w:val="none" w:sz="0" w:space="0" w:color="auto"/>
            <w:right w:val="none" w:sz="0" w:space="0" w:color="auto"/>
          </w:divBdr>
          <w:divsChild>
            <w:div w:id="93706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74085">
      <w:bodyDiv w:val="1"/>
      <w:marLeft w:val="0"/>
      <w:marRight w:val="0"/>
      <w:marTop w:val="0"/>
      <w:marBottom w:val="0"/>
      <w:divBdr>
        <w:top w:val="none" w:sz="0" w:space="0" w:color="auto"/>
        <w:left w:val="none" w:sz="0" w:space="0" w:color="auto"/>
        <w:bottom w:val="none" w:sz="0" w:space="0" w:color="auto"/>
        <w:right w:val="none" w:sz="0" w:space="0" w:color="auto"/>
      </w:divBdr>
      <w:divsChild>
        <w:div w:id="199443296">
          <w:marLeft w:val="0"/>
          <w:marRight w:val="0"/>
          <w:marTop w:val="0"/>
          <w:marBottom w:val="0"/>
          <w:divBdr>
            <w:top w:val="none" w:sz="0" w:space="0" w:color="auto"/>
            <w:left w:val="none" w:sz="0" w:space="0" w:color="auto"/>
            <w:bottom w:val="none" w:sz="0" w:space="0" w:color="auto"/>
            <w:right w:val="none" w:sz="0" w:space="0" w:color="auto"/>
          </w:divBdr>
          <w:divsChild>
            <w:div w:id="93528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358311">
      <w:bodyDiv w:val="1"/>
      <w:marLeft w:val="0"/>
      <w:marRight w:val="0"/>
      <w:marTop w:val="0"/>
      <w:marBottom w:val="0"/>
      <w:divBdr>
        <w:top w:val="none" w:sz="0" w:space="0" w:color="auto"/>
        <w:left w:val="none" w:sz="0" w:space="0" w:color="auto"/>
        <w:bottom w:val="none" w:sz="0" w:space="0" w:color="auto"/>
        <w:right w:val="none" w:sz="0" w:space="0" w:color="auto"/>
      </w:divBdr>
      <w:divsChild>
        <w:div w:id="1189874281">
          <w:marLeft w:val="0"/>
          <w:marRight w:val="0"/>
          <w:marTop w:val="0"/>
          <w:marBottom w:val="0"/>
          <w:divBdr>
            <w:top w:val="none" w:sz="0" w:space="0" w:color="auto"/>
            <w:left w:val="none" w:sz="0" w:space="0" w:color="auto"/>
            <w:bottom w:val="none" w:sz="0" w:space="0" w:color="auto"/>
            <w:right w:val="none" w:sz="0" w:space="0" w:color="auto"/>
          </w:divBdr>
          <w:divsChild>
            <w:div w:id="59756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253431">
      <w:bodyDiv w:val="1"/>
      <w:marLeft w:val="0"/>
      <w:marRight w:val="0"/>
      <w:marTop w:val="0"/>
      <w:marBottom w:val="0"/>
      <w:divBdr>
        <w:top w:val="none" w:sz="0" w:space="0" w:color="auto"/>
        <w:left w:val="none" w:sz="0" w:space="0" w:color="auto"/>
        <w:bottom w:val="none" w:sz="0" w:space="0" w:color="auto"/>
        <w:right w:val="none" w:sz="0" w:space="0" w:color="auto"/>
      </w:divBdr>
      <w:divsChild>
        <w:div w:id="643044953">
          <w:marLeft w:val="0"/>
          <w:marRight w:val="0"/>
          <w:marTop w:val="0"/>
          <w:marBottom w:val="0"/>
          <w:divBdr>
            <w:top w:val="none" w:sz="0" w:space="0" w:color="auto"/>
            <w:left w:val="none" w:sz="0" w:space="0" w:color="auto"/>
            <w:bottom w:val="none" w:sz="0" w:space="0" w:color="auto"/>
            <w:right w:val="none" w:sz="0" w:space="0" w:color="auto"/>
          </w:divBdr>
          <w:divsChild>
            <w:div w:id="39875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17107">
      <w:bodyDiv w:val="1"/>
      <w:marLeft w:val="0"/>
      <w:marRight w:val="0"/>
      <w:marTop w:val="0"/>
      <w:marBottom w:val="0"/>
      <w:divBdr>
        <w:top w:val="none" w:sz="0" w:space="0" w:color="auto"/>
        <w:left w:val="none" w:sz="0" w:space="0" w:color="auto"/>
        <w:bottom w:val="none" w:sz="0" w:space="0" w:color="auto"/>
        <w:right w:val="none" w:sz="0" w:space="0" w:color="auto"/>
      </w:divBdr>
      <w:divsChild>
        <w:div w:id="2055303939">
          <w:marLeft w:val="0"/>
          <w:marRight w:val="0"/>
          <w:marTop w:val="0"/>
          <w:marBottom w:val="0"/>
          <w:divBdr>
            <w:top w:val="none" w:sz="0" w:space="0" w:color="auto"/>
            <w:left w:val="none" w:sz="0" w:space="0" w:color="auto"/>
            <w:bottom w:val="none" w:sz="0" w:space="0" w:color="auto"/>
            <w:right w:val="none" w:sz="0" w:space="0" w:color="auto"/>
          </w:divBdr>
          <w:divsChild>
            <w:div w:id="194572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008497">
      <w:bodyDiv w:val="1"/>
      <w:marLeft w:val="0"/>
      <w:marRight w:val="0"/>
      <w:marTop w:val="0"/>
      <w:marBottom w:val="0"/>
      <w:divBdr>
        <w:top w:val="none" w:sz="0" w:space="0" w:color="auto"/>
        <w:left w:val="none" w:sz="0" w:space="0" w:color="auto"/>
        <w:bottom w:val="none" w:sz="0" w:space="0" w:color="auto"/>
        <w:right w:val="none" w:sz="0" w:space="0" w:color="auto"/>
      </w:divBdr>
      <w:divsChild>
        <w:div w:id="1553885304">
          <w:marLeft w:val="0"/>
          <w:marRight w:val="0"/>
          <w:marTop w:val="0"/>
          <w:marBottom w:val="0"/>
          <w:divBdr>
            <w:top w:val="none" w:sz="0" w:space="0" w:color="auto"/>
            <w:left w:val="none" w:sz="0" w:space="0" w:color="auto"/>
            <w:bottom w:val="none" w:sz="0" w:space="0" w:color="auto"/>
            <w:right w:val="none" w:sz="0" w:space="0" w:color="auto"/>
          </w:divBdr>
          <w:divsChild>
            <w:div w:id="152509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22291">
      <w:bodyDiv w:val="1"/>
      <w:marLeft w:val="0"/>
      <w:marRight w:val="0"/>
      <w:marTop w:val="0"/>
      <w:marBottom w:val="0"/>
      <w:divBdr>
        <w:top w:val="none" w:sz="0" w:space="0" w:color="auto"/>
        <w:left w:val="none" w:sz="0" w:space="0" w:color="auto"/>
        <w:bottom w:val="none" w:sz="0" w:space="0" w:color="auto"/>
        <w:right w:val="none" w:sz="0" w:space="0" w:color="auto"/>
      </w:divBdr>
      <w:divsChild>
        <w:div w:id="361055346">
          <w:marLeft w:val="0"/>
          <w:marRight w:val="0"/>
          <w:marTop w:val="0"/>
          <w:marBottom w:val="0"/>
          <w:divBdr>
            <w:top w:val="none" w:sz="0" w:space="0" w:color="auto"/>
            <w:left w:val="none" w:sz="0" w:space="0" w:color="auto"/>
            <w:bottom w:val="none" w:sz="0" w:space="0" w:color="auto"/>
            <w:right w:val="none" w:sz="0" w:space="0" w:color="auto"/>
          </w:divBdr>
          <w:divsChild>
            <w:div w:id="7563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95239">
      <w:bodyDiv w:val="1"/>
      <w:marLeft w:val="0"/>
      <w:marRight w:val="0"/>
      <w:marTop w:val="0"/>
      <w:marBottom w:val="0"/>
      <w:divBdr>
        <w:top w:val="none" w:sz="0" w:space="0" w:color="auto"/>
        <w:left w:val="none" w:sz="0" w:space="0" w:color="auto"/>
        <w:bottom w:val="none" w:sz="0" w:space="0" w:color="auto"/>
        <w:right w:val="none" w:sz="0" w:space="0" w:color="auto"/>
      </w:divBdr>
      <w:divsChild>
        <w:div w:id="94637287">
          <w:marLeft w:val="0"/>
          <w:marRight w:val="0"/>
          <w:marTop w:val="0"/>
          <w:marBottom w:val="0"/>
          <w:divBdr>
            <w:top w:val="none" w:sz="0" w:space="0" w:color="auto"/>
            <w:left w:val="none" w:sz="0" w:space="0" w:color="auto"/>
            <w:bottom w:val="none" w:sz="0" w:space="0" w:color="auto"/>
            <w:right w:val="none" w:sz="0" w:space="0" w:color="auto"/>
          </w:divBdr>
          <w:divsChild>
            <w:div w:id="101654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757327">
      <w:bodyDiv w:val="1"/>
      <w:marLeft w:val="0"/>
      <w:marRight w:val="0"/>
      <w:marTop w:val="0"/>
      <w:marBottom w:val="0"/>
      <w:divBdr>
        <w:top w:val="none" w:sz="0" w:space="0" w:color="auto"/>
        <w:left w:val="none" w:sz="0" w:space="0" w:color="auto"/>
        <w:bottom w:val="none" w:sz="0" w:space="0" w:color="auto"/>
        <w:right w:val="none" w:sz="0" w:space="0" w:color="auto"/>
      </w:divBdr>
      <w:divsChild>
        <w:div w:id="1472164154">
          <w:marLeft w:val="0"/>
          <w:marRight w:val="0"/>
          <w:marTop w:val="0"/>
          <w:marBottom w:val="0"/>
          <w:divBdr>
            <w:top w:val="none" w:sz="0" w:space="0" w:color="auto"/>
            <w:left w:val="none" w:sz="0" w:space="0" w:color="auto"/>
            <w:bottom w:val="none" w:sz="0" w:space="0" w:color="auto"/>
            <w:right w:val="none" w:sz="0" w:space="0" w:color="auto"/>
          </w:divBdr>
          <w:divsChild>
            <w:div w:id="3614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4860">
      <w:bodyDiv w:val="1"/>
      <w:marLeft w:val="0"/>
      <w:marRight w:val="0"/>
      <w:marTop w:val="0"/>
      <w:marBottom w:val="0"/>
      <w:divBdr>
        <w:top w:val="none" w:sz="0" w:space="0" w:color="auto"/>
        <w:left w:val="none" w:sz="0" w:space="0" w:color="auto"/>
        <w:bottom w:val="none" w:sz="0" w:space="0" w:color="auto"/>
        <w:right w:val="none" w:sz="0" w:space="0" w:color="auto"/>
      </w:divBdr>
      <w:divsChild>
        <w:div w:id="195168313">
          <w:marLeft w:val="0"/>
          <w:marRight w:val="0"/>
          <w:marTop w:val="0"/>
          <w:marBottom w:val="0"/>
          <w:divBdr>
            <w:top w:val="none" w:sz="0" w:space="0" w:color="auto"/>
            <w:left w:val="none" w:sz="0" w:space="0" w:color="auto"/>
            <w:bottom w:val="none" w:sz="0" w:space="0" w:color="auto"/>
            <w:right w:val="none" w:sz="0" w:space="0" w:color="auto"/>
          </w:divBdr>
          <w:divsChild>
            <w:div w:id="92526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96362">
      <w:bodyDiv w:val="1"/>
      <w:marLeft w:val="0"/>
      <w:marRight w:val="0"/>
      <w:marTop w:val="0"/>
      <w:marBottom w:val="0"/>
      <w:divBdr>
        <w:top w:val="none" w:sz="0" w:space="0" w:color="auto"/>
        <w:left w:val="none" w:sz="0" w:space="0" w:color="auto"/>
        <w:bottom w:val="none" w:sz="0" w:space="0" w:color="auto"/>
        <w:right w:val="none" w:sz="0" w:space="0" w:color="auto"/>
      </w:divBdr>
      <w:divsChild>
        <w:div w:id="1822698489">
          <w:marLeft w:val="0"/>
          <w:marRight w:val="0"/>
          <w:marTop w:val="0"/>
          <w:marBottom w:val="0"/>
          <w:divBdr>
            <w:top w:val="none" w:sz="0" w:space="0" w:color="auto"/>
            <w:left w:val="none" w:sz="0" w:space="0" w:color="auto"/>
            <w:bottom w:val="none" w:sz="0" w:space="0" w:color="auto"/>
            <w:right w:val="none" w:sz="0" w:space="0" w:color="auto"/>
          </w:divBdr>
          <w:divsChild>
            <w:div w:id="6360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456224">
      <w:bodyDiv w:val="1"/>
      <w:marLeft w:val="0"/>
      <w:marRight w:val="0"/>
      <w:marTop w:val="0"/>
      <w:marBottom w:val="0"/>
      <w:divBdr>
        <w:top w:val="none" w:sz="0" w:space="0" w:color="auto"/>
        <w:left w:val="none" w:sz="0" w:space="0" w:color="auto"/>
        <w:bottom w:val="none" w:sz="0" w:space="0" w:color="auto"/>
        <w:right w:val="none" w:sz="0" w:space="0" w:color="auto"/>
      </w:divBdr>
      <w:divsChild>
        <w:div w:id="786119994">
          <w:marLeft w:val="490"/>
          <w:marRight w:val="0"/>
          <w:marTop w:val="67"/>
          <w:marBottom w:val="0"/>
          <w:divBdr>
            <w:top w:val="none" w:sz="0" w:space="0" w:color="auto"/>
            <w:left w:val="none" w:sz="0" w:space="0" w:color="auto"/>
            <w:bottom w:val="none" w:sz="0" w:space="0" w:color="auto"/>
            <w:right w:val="none" w:sz="0" w:space="0" w:color="auto"/>
          </w:divBdr>
        </w:div>
      </w:divsChild>
    </w:div>
    <w:div w:id="2077824251">
      <w:bodyDiv w:val="1"/>
      <w:marLeft w:val="0"/>
      <w:marRight w:val="0"/>
      <w:marTop w:val="0"/>
      <w:marBottom w:val="0"/>
      <w:divBdr>
        <w:top w:val="none" w:sz="0" w:space="0" w:color="auto"/>
        <w:left w:val="none" w:sz="0" w:space="0" w:color="auto"/>
        <w:bottom w:val="none" w:sz="0" w:space="0" w:color="auto"/>
        <w:right w:val="none" w:sz="0" w:space="0" w:color="auto"/>
      </w:divBdr>
      <w:divsChild>
        <w:div w:id="1995909006">
          <w:marLeft w:val="0"/>
          <w:marRight w:val="0"/>
          <w:marTop w:val="0"/>
          <w:marBottom w:val="0"/>
          <w:divBdr>
            <w:top w:val="none" w:sz="0" w:space="0" w:color="auto"/>
            <w:left w:val="none" w:sz="0" w:space="0" w:color="auto"/>
            <w:bottom w:val="none" w:sz="0" w:space="0" w:color="auto"/>
            <w:right w:val="none" w:sz="0" w:space="0" w:color="auto"/>
          </w:divBdr>
          <w:divsChild>
            <w:div w:id="938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07979">
      <w:bodyDiv w:val="1"/>
      <w:marLeft w:val="0"/>
      <w:marRight w:val="0"/>
      <w:marTop w:val="0"/>
      <w:marBottom w:val="0"/>
      <w:divBdr>
        <w:top w:val="none" w:sz="0" w:space="0" w:color="auto"/>
        <w:left w:val="none" w:sz="0" w:space="0" w:color="auto"/>
        <w:bottom w:val="none" w:sz="0" w:space="0" w:color="auto"/>
        <w:right w:val="none" w:sz="0" w:space="0" w:color="auto"/>
      </w:divBdr>
      <w:divsChild>
        <w:div w:id="1710646993">
          <w:marLeft w:val="0"/>
          <w:marRight w:val="0"/>
          <w:marTop w:val="0"/>
          <w:marBottom w:val="0"/>
          <w:divBdr>
            <w:top w:val="none" w:sz="0" w:space="0" w:color="auto"/>
            <w:left w:val="none" w:sz="0" w:space="0" w:color="auto"/>
            <w:bottom w:val="none" w:sz="0" w:space="0" w:color="auto"/>
            <w:right w:val="none" w:sz="0" w:space="0" w:color="auto"/>
          </w:divBdr>
          <w:divsChild>
            <w:div w:id="128634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746984">
      <w:bodyDiv w:val="1"/>
      <w:marLeft w:val="0"/>
      <w:marRight w:val="0"/>
      <w:marTop w:val="0"/>
      <w:marBottom w:val="0"/>
      <w:divBdr>
        <w:top w:val="none" w:sz="0" w:space="0" w:color="auto"/>
        <w:left w:val="none" w:sz="0" w:space="0" w:color="auto"/>
        <w:bottom w:val="none" w:sz="0" w:space="0" w:color="auto"/>
        <w:right w:val="none" w:sz="0" w:space="0" w:color="auto"/>
      </w:divBdr>
      <w:divsChild>
        <w:div w:id="706563177">
          <w:marLeft w:val="0"/>
          <w:marRight w:val="0"/>
          <w:marTop w:val="0"/>
          <w:marBottom w:val="0"/>
          <w:divBdr>
            <w:top w:val="none" w:sz="0" w:space="0" w:color="auto"/>
            <w:left w:val="none" w:sz="0" w:space="0" w:color="auto"/>
            <w:bottom w:val="none" w:sz="0" w:space="0" w:color="auto"/>
            <w:right w:val="none" w:sz="0" w:space="0" w:color="auto"/>
          </w:divBdr>
          <w:divsChild>
            <w:div w:id="111359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theme" Target="theme/theme1.xml"/><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png"/><Relationship Id="rId112" Type="http://schemas.openxmlformats.org/officeDocument/2006/relationships/header" Target="header7.xml"/><Relationship Id="rId16" Type="http://schemas.openxmlformats.org/officeDocument/2006/relationships/header" Target="header4.xml"/><Relationship Id="rId107" Type="http://schemas.openxmlformats.org/officeDocument/2006/relationships/hyperlink" Target="https://www.etas.com/hotlines" TargetMode="External"/><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image" Target="media/image87.png"/><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footer" Target="footer7.xml"/><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header" Target="header2.xml"/><Relationship Id="rId17" Type="http://schemas.openxmlformats.org/officeDocument/2006/relationships/footer" Target="footer5.xml"/><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88.png"/><Relationship Id="rId108" Type="http://schemas.openxmlformats.org/officeDocument/2006/relationships/hyperlink" Target="https://www.etas.com" TargetMode="External"/><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image" Target="media/image34.png"/><Relationship Id="rId114" Type="http://schemas.openxmlformats.org/officeDocument/2006/relationships/header" Target="header8.xm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image" Target="media/image24.png"/><Relationship Id="rId109" Type="http://schemas.openxmlformats.org/officeDocument/2006/relationships/header" Target="header5.xml"/><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header" Target="header6.xml"/><Relationship Id="rId115" Type="http://schemas.openxmlformats.org/officeDocument/2006/relationships/fontTable" Target="fontTable.xml"/><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4.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glossaryDocument" Target="glossary/document.xml"/><Relationship Id="rId20" Type="http://schemas.openxmlformats.org/officeDocument/2006/relationships/image" Target="media/image5.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footer" Target="footer6.xml"/><Relationship Id="rId15" Type="http://schemas.openxmlformats.org/officeDocument/2006/relationships/footer" Target="footer4.xml"/><Relationship Id="rId36" Type="http://schemas.openxmlformats.org/officeDocument/2006/relationships/image" Target="media/image21.png"/><Relationship Id="rId57" Type="http://schemas.openxmlformats.org/officeDocument/2006/relationships/image" Target="media/image42.png"/><Relationship Id="rId106" Type="http://schemas.openxmlformats.org/officeDocument/2006/relationships/image" Target="media/image9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jo9fe\Documents\ETK\01_Dokumente\ETAS%20Troubleshooting%20for%20ETKs.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831BBB45B94528A06626FECB354352"/>
        <w:category>
          <w:name w:val="Allgemein"/>
          <w:gallery w:val="placeholder"/>
        </w:category>
        <w:types>
          <w:type w:val="bbPlcHdr"/>
        </w:types>
        <w:behaviors>
          <w:behavior w:val="content"/>
        </w:behaviors>
        <w:guid w:val="{26BB81F7-AFD3-47DE-9198-C0E3BD5D4F3A}"/>
      </w:docPartPr>
      <w:docPartBody>
        <w:p w:rsidR="00A2548D" w:rsidRDefault="00231221">
          <w:pPr>
            <w:pStyle w:val="73831BBB45B94528A06626FECB354352"/>
          </w:pPr>
          <w:r w:rsidRPr="00D81A06">
            <w:rPr>
              <w:rStyle w:val="Platzhaltertext"/>
            </w:rPr>
            <w:t>[Title]</w:t>
          </w:r>
        </w:p>
      </w:docPartBody>
    </w:docPart>
    <w:docPart>
      <w:docPartPr>
        <w:name w:val="6C7D51C4F5CC408B8E24CD8BACBB70D1"/>
        <w:category>
          <w:name w:val="Allgemein"/>
          <w:gallery w:val="placeholder"/>
        </w:category>
        <w:types>
          <w:type w:val="bbPlcHdr"/>
        </w:types>
        <w:behaviors>
          <w:behavior w:val="content"/>
        </w:behaviors>
        <w:guid w:val="{BFD6DA10-63BD-43E9-9A99-98D98E55C207}"/>
      </w:docPartPr>
      <w:docPartBody>
        <w:p w:rsidR="00A2548D" w:rsidRDefault="00231221">
          <w:pPr>
            <w:pStyle w:val="6C7D51C4F5CC408B8E24CD8BACBB70D1"/>
          </w:pPr>
          <w:r w:rsidRPr="00B25368">
            <w:rPr>
              <w:rStyle w:val="Platzhalt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rope Light">
    <w:altName w:val="Calibri"/>
    <w:charset w:val="00"/>
    <w:family w:val="auto"/>
    <w:pitch w:val="variable"/>
    <w:sig w:usb0="A00002BF" w:usb1="5000206B"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rope">
    <w:altName w:val="Calibri"/>
    <w:charset w:val="00"/>
    <w:family w:val="auto"/>
    <w:pitch w:val="variable"/>
    <w:sig w:usb0="A00002BF" w:usb1="5000206B" w:usb2="00000000" w:usb3="00000000" w:csb0="0000019F" w:csb1="00000000"/>
  </w:font>
  <w:font w:name="Tahoma">
    <w:panose1 w:val="020B0604030504040204"/>
    <w:charset w:val="00"/>
    <w:family w:val="swiss"/>
    <w:pitch w:val="variable"/>
    <w:sig w:usb0="E1002EFF" w:usb1="C000605B" w:usb2="00000029" w:usb3="00000000" w:csb0="000101FF" w:csb1="00000000"/>
  </w:font>
  <w:font w:name="Manrope SemiBold">
    <w:altName w:val="Calibri"/>
    <w:charset w:val="00"/>
    <w:family w:val="auto"/>
    <w:pitch w:val="variable"/>
    <w:sig w:usb0="A00002BF" w:usb1="5000206B" w:usb2="00000000" w:usb3="00000000" w:csb0="0000019F" w:csb1="00000000"/>
  </w:font>
  <w:font w:name="Arial">
    <w:panose1 w:val="020B0604020202020204"/>
    <w:charset w:val="00"/>
    <w:family w:val="swiss"/>
    <w:pitch w:val="variable"/>
    <w:sig w:usb0="E0002EFF" w:usb1="C000785B" w:usb2="00000009" w:usb3="00000000" w:csb0="000001FF" w:csb1="00000000"/>
  </w:font>
  <w:font w:name="Frutiger LT 45 Light">
    <w:altName w:val="Cambria"/>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Bosch Script">
    <w:panose1 w:val="03010504010507010101"/>
    <w:charset w:val="00"/>
    <w:family w:val="script"/>
    <w:notTrueType/>
    <w:pitch w:val="variable"/>
    <w:sig w:usb0="80000027" w:usb1="00002042" w:usb2="0000000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242"/>
    <w:rsid w:val="00036226"/>
    <w:rsid w:val="000646C8"/>
    <w:rsid w:val="00097477"/>
    <w:rsid w:val="000D02F5"/>
    <w:rsid w:val="0010063C"/>
    <w:rsid w:val="00186242"/>
    <w:rsid w:val="00187DE2"/>
    <w:rsid w:val="00231221"/>
    <w:rsid w:val="002442A9"/>
    <w:rsid w:val="00244A37"/>
    <w:rsid w:val="002A05FE"/>
    <w:rsid w:val="002E3E5E"/>
    <w:rsid w:val="003F0BAA"/>
    <w:rsid w:val="00453BE6"/>
    <w:rsid w:val="004B1EB3"/>
    <w:rsid w:val="00571059"/>
    <w:rsid w:val="00674C11"/>
    <w:rsid w:val="006D2C1A"/>
    <w:rsid w:val="006E31DB"/>
    <w:rsid w:val="00722F64"/>
    <w:rsid w:val="007920CC"/>
    <w:rsid w:val="007D58BF"/>
    <w:rsid w:val="0080060B"/>
    <w:rsid w:val="008178AF"/>
    <w:rsid w:val="00834DBA"/>
    <w:rsid w:val="008B0BB5"/>
    <w:rsid w:val="008E64E7"/>
    <w:rsid w:val="009713F8"/>
    <w:rsid w:val="00A2548D"/>
    <w:rsid w:val="00A43DCB"/>
    <w:rsid w:val="00A553D1"/>
    <w:rsid w:val="00A85E37"/>
    <w:rsid w:val="00AF0296"/>
    <w:rsid w:val="00B7585F"/>
    <w:rsid w:val="00BB0FE8"/>
    <w:rsid w:val="00BC6306"/>
    <w:rsid w:val="00DD5216"/>
    <w:rsid w:val="00DF530C"/>
    <w:rsid w:val="00E25809"/>
    <w:rsid w:val="00FB761D"/>
    <w:rsid w:val="00FF51B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de-DE" w:eastAsia="de-D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73831BBB45B94528A06626FECB354352">
    <w:name w:val="73831BBB45B94528A06626FECB354352"/>
  </w:style>
  <w:style w:type="paragraph" w:customStyle="1" w:styleId="6C7D51C4F5CC408B8E24CD8BACBB70D1">
    <w:name w:val="6C7D51C4F5CC408B8E24CD8BACBB70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2393E9-4DDB-40DA-A1D7-2D7E66A1D9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ETAS Troubleshooting for ETKs.dotm</Template>
  <TotalTime>0</TotalTime>
  <Pages>47</Pages>
  <Words>6309</Words>
  <Characters>39748</Characters>
  <Application>Microsoft Office Word</Application>
  <DocSecurity>0</DocSecurity>
  <Lines>331</Lines>
  <Paragraphs>91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ETAS Integration for (F/X)ETK’s | User Guide</vt:lpstr>
      <vt:lpstr>ETAS Manual</vt:lpstr>
    </vt:vector>
  </TitlesOfParts>
  <Company/>
  <LinksUpToDate>false</LinksUpToDate>
  <CharactersWithSpaces>45966</CharactersWithSpaces>
  <SharedDoc>false</SharedDoc>
  <HLinks>
    <vt:vector size="12" baseType="variant">
      <vt:variant>
        <vt:i4>7929981</vt:i4>
      </vt:variant>
      <vt:variant>
        <vt:i4>30</vt:i4>
      </vt:variant>
      <vt:variant>
        <vt:i4>0</vt:i4>
      </vt:variant>
      <vt:variant>
        <vt:i4>5</vt:i4>
      </vt:variant>
      <vt:variant>
        <vt:lpwstr>http://www.etas.com/en/hotlines.php</vt:lpwstr>
      </vt:variant>
      <vt:variant>
        <vt:lpwstr/>
      </vt:variant>
      <vt:variant>
        <vt:i4>3604525</vt:i4>
      </vt:variant>
      <vt:variant>
        <vt:i4>27</vt:i4>
      </vt:variant>
      <vt:variant>
        <vt:i4>0</vt:i4>
      </vt:variant>
      <vt:variant>
        <vt:i4>5</vt:i4>
      </vt:variant>
      <vt:variant>
        <vt:lpwstr>http://www.etas.com/en/contact.php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ETAS Integration for (F/X)ETK’s | User Guide</dc:title>
  <dc:subject/>
  <dc:creator>Nowosad Joerg (ETAS-DAP/XPC-Fe1)</dc:creator>
  <cp:keywords/>
  <dc:description/>
  <cp:lastModifiedBy>Nowosad Joerg (ETAS-ICA/XPC-Fe3)</cp:lastModifiedBy>
  <cp:revision>57</cp:revision>
  <cp:lastPrinted>2018-10-08T09:20:00Z</cp:lastPrinted>
  <dcterms:created xsi:type="dcterms:W3CDTF">2025-02-18T15:17:00Z</dcterms:created>
  <dcterms:modified xsi:type="dcterms:W3CDTF">2026-07-01T12:33:00Z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lease">
    <vt:lpwstr>2.4</vt:lpwstr>
  </property>
</Properties>
</file>